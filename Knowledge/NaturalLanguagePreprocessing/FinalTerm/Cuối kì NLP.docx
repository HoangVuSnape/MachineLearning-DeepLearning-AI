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79EDE" w14:textId="77777777" w:rsidR="003218FF" w:rsidRPr="000F4672" w:rsidRDefault="003218FF" w:rsidP="003218FF">
      <w:pPr>
        <w:suppressAutoHyphens/>
        <w:autoSpaceDE w:val="0"/>
        <w:autoSpaceDN w:val="0"/>
        <w:adjustRightInd w:val="0"/>
        <w:jc w:val="center"/>
        <w:rPr>
          <w:sz w:val="28"/>
          <w:szCs w:val="28"/>
          <w:lang w:val="en"/>
        </w:rPr>
      </w:pPr>
      <w:r w:rsidRPr="000F4672">
        <w:rPr>
          <w:bCs/>
          <w:sz w:val="28"/>
          <w:szCs w:val="28"/>
          <w:lang w:val="en"/>
        </w:rPr>
        <w:t xml:space="preserve">TỔNG LIÊN ĐOÀN LAO ĐỘNG VIỆT </w:t>
      </w:r>
      <w:smartTag w:uri="urn:schemas-microsoft-com:office:smarttags" w:element="country-region">
        <w:smartTag w:uri="urn:schemas-microsoft-com:office:smarttags" w:element="place">
          <w:r w:rsidRPr="000F4672">
            <w:rPr>
              <w:bCs/>
              <w:sz w:val="28"/>
              <w:szCs w:val="28"/>
              <w:lang w:val="en"/>
            </w:rPr>
            <w:t>NAM</w:t>
          </w:r>
        </w:smartTag>
      </w:smartTag>
      <w:r w:rsidRPr="000F4672">
        <w:rPr>
          <w:b/>
          <w:bCs/>
          <w:sz w:val="28"/>
          <w:szCs w:val="28"/>
          <w:lang w:val="en"/>
        </w:rPr>
        <w:t xml:space="preserve"> </w:t>
      </w:r>
    </w:p>
    <w:p w14:paraId="1BD678A7" w14:textId="77777777" w:rsidR="003218FF" w:rsidRPr="000F4672" w:rsidRDefault="003218FF" w:rsidP="003218FF">
      <w:pPr>
        <w:suppressAutoHyphens/>
        <w:autoSpaceDE w:val="0"/>
        <w:autoSpaceDN w:val="0"/>
        <w:adjustRightInd w:val="0"/>
        <w:jc w:val="center"/>
        <w:rPr>
          <w:sz w:val="28"/>
          <w:szCs w:val="28"/>
        </w:rPr>
      </w:pPr>
      <w:r w:rsidRPr="000F4672">
        <w:rPr>
          <w:b/>
          <w:bCs/>
          <w:sz w:val="28"/>
          <w:szCs w:val="28"/>
          <w:lang w:val="en"/>
        </w:rPr>
        <w:t>TR</w:t>
      </w:r>
      <w:r w:rsidRPr="000F4672">
        <w:rPr>
          <w:b/>
          <w:bCs/>
          <w:sz w:val="28"/>
          <w:szCs w:val="28"/>
          <w:lang w:val="vi-VN"/>
        </w:rPr>
        <w:t>ƯỜNG ĐẠI HỌC TÔN ĐỨC THẮNG</w:t>
      </w:r>
      <w:r w:rsidRPr="000F4672">
        <w:rPr>
          <w:sz w:val="28"/>
          <w:szCs w:val="28"/>
          <w:lang w:val="vi-VN"/>
        </w:rPr>
        <w:t xml:space="preserve"> </w:t>
      </w:r>
    </w:p>
    <w:p w14:paraId="0DDF5585" w14:textId="77777777" w:rsidR="003218FF" w:rsidRPr="000F4672" w:rsidRDefault="003218FF" w:rsidP="003218FF">
      <w:pPr>
        <w:suppressAutoHyphens/>
        <w:autoSpaceDE w:val="0"/>
        <w:autoSpaceDN w:val="0"/>
        <w:adjustRightInd w:val="0"/>
        <w:jc w:val="center"/>
        <w:rPr>
          <w:sz w:val="28"/>
          <w:szCs w:val="28"/>
          <w:lang w:val="en"/>
        </w:rPr>
      </w:pPr>
      <w:r w:rsidRPr="000F4672">
        <w:rPr>
          <w:b/>
          <w:bCs/>
          <w:sz w:val="28"/>
          <w:szCs w:val="28"/>
          <w:lang w:val="en"/>
        </w:rPr>
        <w:t xml:space="preserve">KHOA CÔNG NGHỆ THÔNG TIN </w:t>
      </w:r>
    </w:p>
    <w:p w14:paraId="4BE0814B" w14:textId="77777777" w:rsidR="003218FF" w:rsidRPr="000F4672" w:rsidRDefault="003218FF" w:rsidP="003218FF">
      <w:pPr>
        <w:suppressAutoHyphens/>
        <w:autoSpaceDE w:val="0"/>
        <w:autoSpaceDN w:val="0"/>
        <w:adjustRightInd w:val="0"/>
        <w:ind w:firstLine="720"/>
        <w:jc w:val="center"/>
        <w:rPr>
          <w:lang w:val="en"/>
        </w:rPr>
      </w:pPr>
    </w:p>
    <w:p w14:paraId="7ECCFA00" w14:textId="77777777" w:rsidR="003218FF" w:rsidRPr="000F4672" w:rsidRDefault="003218FF" w:rsidP="003218FF">
      <w:pPr>
        <w:suppressAutoHyphens/>
        <w:autoSpaceDE w:val="0"/>
        <w:autoSpaceDN w:val="0"/>
        <w:adjustRightInd w:val="0"/>
        <w:ind w:firstLine="720"/>
        <w:jc w:val="center"/>
        <w:rPr>
          <w:b/>
          <w:bCs/>
          <w:sz w:val="28"/>
          <w:szCs w:val="28"/>
          <w:lang w:val="en"/>
        </w:rPr>
      </w:pPr>
      <w:r w:rsidRPr="000F4672">
        <w:rPr>
          <w:noProof/>
          <w:sz w:val="22"/>
          <w:szCs w:val="22"/>
        </w:rPr>
        <w:drawing>
          <wp:inline distT="0" distB="0" distL="0" distR="0" wp14:anchorId="3D425BDA" wp14:editId="35CA868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89FD773" w14:textId="77777777" w:rsidR="003218FF" w:rsidRPr="000F4672" w:rsidRDefault="003218FF" w:rsidP="003218FF">
      <w:pPr>
        <w:suppressAutoHyphens/>
        <w:autoSpaceDE w:val="0"/>
        <w:autoSpaceDN w:val="0"/>
        <w:adjustRightInd w:val="0"/>
        <w:ind w:firstLine="720"/>
        <w:rPr>
          <w:b/>
          <w:bCs/>
          <w:sz w:val="28"/>
          <w:szCs w:val="28"/>
          <w:lang w:val="en"/>
        </w:rPr>
      </w:pPr>
    </w:p>
    <w:p w14:paraId="47191D96" w14:textId="1C3CB844" w:rsidR="003218FF" w:rsidRPr="000F4672"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sidRPr="000F4672">
        <w:rPr>
          <w:b/>
          <w:bCs/>
          <w:sz w:val="32"/>
          <w:szCs w:val="32"/>
          <w:lang w:val="en"/>
        </w:rPr>
        <w:tab/>
      </w:r>
      <w:r w:rsidR="00EA37C7">
        <w:rPr>
          <w:b/>
          <w:bCs/>
          <w:sz w:val="32"/>
          <w:szCs w:val="32"/>
          <w:lang w:val="en"/>
        </w:rPr>
        <w:t xml:space="preserve">CUỐI KỲ </w:t>
      </w:r>
      <w:r w:rsidRPr="000F4672">
        <w:rPr>
          <w:b/>
          <w:bCs/>
          <w:sz w:val="32"/>
          <w:szCs w:val="32"/>
          <w:lang w:val="en"/>
        </w:rPr>
        <w:tab/>
      </w:r>
    </w:p>
    <w:p w14:paraId="2990CFEC" w14:textId="77777777" w:rsidR="003218FF" w:rsidRPr="000F4672" w:rsidRDefault="007E7FF7" w:rsidP="003218FF">
      <w:pPr>
        <w:suppressAutoHyphens/>
        <w:autoSpaceDE w:val="0"/>
        <w:autoSpaceDN w:val="0"/>
        <w:adjustRightInd w:val="0"/>
        <w:spacing w:line="360" w:lineRule="auto"/>
        <w:ind w:firstLine="720"/>
        <w:jc w:val="center"/>
        <w:rPr>
          <w:b/>
          <w:bCs/>
          <w:sz w:val="32"/>
          <w:szCs w:val="32"/>
          <w:lang w:val="en"/>
        </w:rPr>
      </w:pPr>
      <w:r w:rsidRPr="000F4672">
        <w:rPr>
          <w:b/>
          <w:bCs/>
          <w:sz w:val="32"/>
          <w:szCs w:val="32"/>
          <w:lang w:val="en"/>
        </w:rPr>
        <w:t xml:space="preserve"> </w:t>
      </w:r>
    </w:p>
    <w:p w14:paraId="33854EB3" w14:textId="77777777" w:rsidR="003218FF" w:rsidRPr="000F4672" w:rsidRDefault="003218FF" w:rsidP="003218FF">
      <w:pPr>
        <w:suppressAutoHyphens/>
        <w:autoSpaceDE w:val="0"/>
        <w:autoSpaceDN w:val="0"/>
        <w:adjustRightInd w:val="0"/>
        <w:spacing w:line="360" w:lineRule="auto"/>
        <w:rPr>
          <w:b/>
          <w:bCs/>
          <w:lang w:val="en"/>
        </w:rPr>
      </w:pPr>
    </w:p>
    <w:p w14:paraId="1C290B30" w14:textId="3375FEB0" w:rsidR="003218FF" w:rsidRPr="000F4672" w:rsidRDefault="00994FBC" w:rsidP="003218FF">
      <w:pPr>
        <w:suppressAutoHyphens/>
        <w:autoSpaceDE w:val="0"/>
        <w:autoSpaceDN w:val="0"/>
        <w:adjustRightInd w:val="0"/>
        <w:spacing w:line="360" w:lineRule="auto"/>
        <w:jc w:val="center"/>
        <w:rPr>
          <w:b/>
          <w:bCs/>
          <w:sz w:val="48"/>
          <w:szCs w:val="48"/>
          <w:lang w:val="en"/>
        </w:rPr>
      </w:pPr>
      <w:r w:rsidRPr="000F4672">
        <w:rPr>
          <w:b/>
          <w:bCs/>
          <w:sz w:val="48"/>
          <w:szCs w:val="48"/>
          <w:lang w:val="en"/>
        </w:rPr>
        <w:t>XỬ LÝ NGÔN NGỮ TỰ NHIÊN</w:t>
      </w:r>
    </w:p>
    <w:p w14:paraId="6D9EE1F6" w14:textId="77777777" w:rsidR="003218FF" w:rsidRPr="000F4672" w:rsidRDefault="00291721" w:rsidP="003218FF">
      <w:pPr>
        <w:suppressAutoHyphens/>
        <w:autoSpaceDE w:val="0"/>
        <w:autoSpaceDN w:val="0"/>
        <w:adjustRightInd w:val="0"/>
        <w:spacing w:line="360" w:lineRule="auto"/>
        <w:ind w:firstLine="720"/>
        <w:jc w:val="center"/>
        <w:rPr>
          <w:sz w:val="28"/>
          <w:szCs w:val="28"/>
          <w:lang w:val="en"/>
        </w:rPr>
      </w:pPr>
      <w:r w:rsidRPr="000F4672">
        <w:rPr>
          <w:sz w:val="28"/>
          <w:szCs w:val="28"/>
          <w:lang w:val="en"/>
        </w:rPr>
        <w:t xml:space="preserve"> </w:t>
      </w:r>
    </w:p>
    <w:p w14:paraId="034F9D0C" w14:textId="77777777" w:rsidR="003218FF" w:rsidRPr="000F4672" w:rsidRDefault="003218FF" w:rsidP="003218FF">
      <w:pPr>
        <w:suppressAutoHyphens/>
        <w:autoSpaceDE w:val="0"/>
        <w:autoSpaceDN w:val="0"/>
        <w:adjustRightInd w:val="0"/>
        <w:spacing w:line="360" w:lineRule="auto"/>
        <w:jc w:val="center"/>
        <w:rPr>
          <w:b/>
          <w:bCs/>
          <w:lang w:val="en"/>
        </w:rPr>
      </w:pPr>
    </w:p>
    <w:p w14:paraId="20488072" w14:textId="77777777" w:rsidR="003218FF" w:rsidRPr="000F4672" w:rsidRDefault="003218FF" w:rsidP="003218FF">
      <w:pPr>
        <w:suppressAutoHyphens/>
        <w:autoSpaceDE w:val="0"/>
        <w:autoSpaceDN w:val="0"/>
        <w:adjustRightInd w:val="0"/>
        <w:spacing w:line="360" w:lineRule="auto"/>
        <w:jc w:val="both"/>
        <w:rPr>
          <w:b/>
          <w:bCs/>
          <w:lang w:val="en"/>
        </w:rPr>
      </w:pPr>
    </w:p>
    <w:p w14:paraId="187459E7" w14:textId="77777777" w:rsidR="003218FF" w:rsidRPr="000F4672" w:rsidRDefault="00DB7595" w:rsidP="003218FF">
      <w:pPr>
        <w:suppressAutoHyphens/>
        <w:autoSpaceDE w:val="0"/>
        <w:autoSpaceDN w:val="0"/>
        <w:adjustRightInd w:val="0"/>
        <w:spacing w:line="360" w:lineRule="auto"/>
        <w:jc w:val="both"/>
        <w:rPr>
          <w:b/>
          <w:bCs/>
          <w:color w:val="FF0000"/>
          <w:lang w:val="en"/>
        </w:rPr>
      </w:pPr>
      <w:r w:rsidRPr="000F4672">
        <w:rPr>
          <w:b/>
          <w:bCs/>
          <w:color w:val="FF0000"/>
          <w:lang w:val="en"/>
        </w:rPr>
        <w:t xml:space="preserve"> </w:t>
      </w:r>
    </w:p>
    <w:p w14:paraId="42A9BE25" w14:textId="77777777" w:rsidR="003218FF" w:rsidRPr="000F4672" w:rsidRDefault="003218FF" w:rsidP="003218FF">
      <w:pPr>
        <w:suppressAutoHyphens/>
        <w:autoSpaceDE w:val="0"/>
        <w:autoSpaceDN w:val="0"/>
        <w:adjustRightInd w:val="0"/>
        <w:spacing w:line="360" w:lineRule="auto"/>
        <w:jc w:val="both"/>
        <w:rPr>
          <w:b/>
          <w:bCs/>
          <w:lang w:val="en"/>
        </w:rPr>
      </w:pPr>
    </w:p>
    <w:p w14:paraId="04F0795F" w14:textId="77777777" w:rsidR="003218FF" w:rsidRPr="000F4672" w:rsidRDefault="003218FF" w:rsidP="003218FF">
      <w:pPr>
        <w:suppressAutoHyphens/>
        <w:autoSpaceDE w:val="0"/>
        <w:autoSpaceDN w:val="0"/>
        <w:adjustRightInd w:val="0"/>
        <w:spacing w:line="360" w:lineRule="auto"/>
        <w:jc w:val="both"/>
        <w:rPr>
          <w:b/>
          <w:bCs/>
          <w:lang w:val="en"/>
        </w:rPr>
      </w:pPr>
    </w:p>
    <w:p w14:paraId="186CE284" w14:textId="77777777" w:rsidR="003218FF" w:rsidRPr="000F4672" w:rsidRDefault="003218FF" w:rsidP="003218FF">
      <w:pPr>
        <w:suppressAutoHyphens/>
        <w:autoSpaceDE w:val="0"/>
        <w:autoSpaceDN w:val="0"/>
        <w:adjustRightInd w:val="0"/>
        <w:spacing w:line="360" w:lineRule="auto"/>
        <w:jc w:val="both"/>
        <w:rPr>
          <w:b/>
          <w:bCs/>
          <w:lang w:val="en"/>
        </w:rPr>
      </w:pPr>
    </w:p>
    <w:p w14:paraId="243AB3DA" w14:textId="4F453125" w:rsidR="003218FF" w:rsidRPr="000F4672" w:rsidRDefault="003218FF" w:rsidP="003218FF">
      <w:pPr>
        <w:suppressAutoHyphens/>
        <w:autoSpaceDE w:val="0"/>
        <w:autoSpaceDN w:val="0"/>
        <w:adjustRightInd w:val="0"/>
        <w:spacing w:line="360" w:lineRule="auto"/>
        <w:jc w:val="right"/>
        <w:rPr>
          <w:sz w:val="28"/>
          <w:szCs w:val="28"/>
        </w:rPr>
      </w:pPr>
      <w:r w:rsidRPr="000F4672">
        <w:rPr>
          <w:i/>
          <w:sz w:val="28"/>
          <w:szCs w:val="28"/>
          <w:lang w:val="en"/>
        </w:rPr>
        <w:t>Người h</w:t>
      </w:r>
      <w:r w:rsidRPr="000F4672">
        <w:rPr>
          <w:i/>
          <w:sz w:val="28"/>
          <w:szCs w:val="28"/>
          <w:lang w:val="vi-VN"/>
        </w:rPr>
        <w:t>ướng dẫn</w:t>
      </w:r>
      <w:r w:rsidRPr="000F4672">
        <w:rPr>
          <w:sz w:val="28"/>
          <w:szCs w:val="28"/>
          <w:lang w:val="vi-VN"/>
        </w:rPr>
        <w:t xml:space="preserve">: </w:t>
      </w:r>
      <w:r w:rsidR="00994FBC" w:rsidRPr="000F4672">
        <w:rPr>
          <w:b/>
          <w:sz w:val="28"/>
          <w:szCs w:val="28"/>
        </w:rPr>
        <w:t>PGS.TS. LÊ ANH CƯỜNG</w:t>
      </w:r>
    </w:p>
    <w:p w14:paraId="6B6C898E" w14:textId="77777777" w:rsidR="00994FBC" w:rsidRPr="000F4672" w:rsidRDefault="003218FF" w:rsidP="00994FBC">
      <w:pPr>
        <w:suppressAutoHyphens/>
        <w:autoSpaceDE w:val="0"/>
        <w:autoSpaceDN w:val="0"/>
        <w:adjustRightInd w:val="0"/>
        <w:spacing w:line="360" w:lineRule="auto"/>
        <w:jc w:val="right"/>
        <w:rPr>
          <w:b/>
          <w:bCs/>
          <w:sz w:val="28"/>
          <w:szCs w:val="28"/>
        </w:rPr>
      </w:pPr>
      <w:r w:rsidRPr="000F4672">
        <w:rPr>
          <w:i/>
          <w:sz w:val="28"/>
          <w:szCs w:val="28"/>
          <w:lang w:val="vi-VN"/>
        </w:rPr>
        <w:t>Người thực hiện</w:t>
      </w:r>
      <w:r w:rsidRPr="000F4672">
        <w:rPr>
          <w:sz w:val="28"/>
          <w:szCs w:val="28"/>
          <w:lang w:val="vi-VN"/>
        </w:rPr>
        <w:t>:</w:t>
      </w:r>
      <w:r w:rsidRPr="000F4672">
        <w:rPr>
          <w:b/>
          <w:bCs/>
          <w:sz w:val="28"/>
          <w:szCs w:val="28"/>
          <w:lang w:val="vi-VN"/>
        </w:rPr>
        <w:t xml:space="preserve">   </w:t>
      </w:r>
      <w:r w:rsidR="00994FBC" w:rsidRPr="000F4672">
        <w:rPr>
          <w:b/>
          <w:bCs/>
          <w:sz w:val="28"/>
          <w:szCs w:val="28"/>
        </w:rPr>
        <w:t>HOÀNG ĐÌNH QUÝ VŨ</w:t>
      </w:r>
      <w:r w:rsidR="00DD74FD" w:rsidRPr="000F4672">
        <w:rPr>
          <w:b/>
          <w:bCs/>
          <w:sz w:val="28"/>
          <w:szCs w:val="28"/>
        </w:rPr>
        <w:t xml:space="preserve"> – </w:t>
      </w:r>
      <w:r w:rsidR="00994FBC" w:rsidRPr="000F4672">
        <w:rPr>
          <w:b/>
          <w:bCs/>
          <w:sz w:val="28"/>
          <w:szCs w:val="28"/>
        </w:rPr>
        <w:t>521H0517</w:t>
      </w:r>
    </w:p>
    <w:p w14:paraId="2F0E5E89" w14:textId="128B3EF1" w:rsidR="00994FBC" w:rsidRPr="000F4672" w:rsidRDefault="00994FBC" w:rsidP="00994FBC">
      <w:pPr>
        <w:suppressAutoHyphens/>
        <w:autoSpaceDE w:val="0"/>
        <w:autoSpaceDN w:val="0"/>
        <w:adjustRightInd w:val="0"/>
        <w:spacing w:line="360" w:lineRule="auto"/>
        <w:jc w:val="right"/>
        <w:rPr>
          <w:b/>
          <w:bCs/>
          <w:sz w:val="28"/>
          <w:szCs w:val="28"/>
        </w:rPr>
      </w:pPr>
      <w:r w:rsidRPr="000F4672">
        <w:rPr>
          <w:b/>
          <w:bCs/>
          <w:sz w:val="28"/>
          <w:szCs w:val="28"/>
        </w:rPr>
        <w:t>LÊ HUỲNH HUYỀN TRANG - 520C0156</w:t>
      </w:r>
    </w:p>
    <w:p w14:paraId="7E1FFF2F" w14:textId="7758BA51" w:rsidR="003218FF" w:rsidRPr="000F4672" w:rsidRDefault="003218FF" w:rsidP="00994FBC">
      <w:pPr>
        <w:suppressAutoHyphens/>
        <w:autoSpaceDE w:val="0"/>
        <w:autoSpaceDN w:val="0"/>
        <w:adjustRightInd w:val="0"/>
        <w:spacing w:line="360" w:lineRule="auto"/>
        <w:jc w:val="right"/>
        <w:rPr>
          <w:sz w:val="28"/>
          <w:szCs w:val="28"/>
        </w:rPr>
      </w:pPr>
      <w:r w:rsidRPr="000F4672">
        <w:rPr>
          <w:b/>
          <w:bCs/>
          <w:sz w:val="28"/>
          <w:szCs w:val="28"/>
          <w:lang w:val="vi-VN"/>
        </w:rPr>
        <w:t xml:space="preserve">    </w:t>
      </w:r>
    </w:p>
    <w:p w14:paraId="2C8D99BF" w14:textId="77777777" w:rsidR="003218FF" w:rsidRPr="000F4672" w:rsidRDefault="003218FF" w:rsidP="003218FF">
      <w:pPr>
        <w:suppressAutoHyphens/>
        <w:autoSpaceDE w:val="0"/>
        <w:autoSpaceDN w:val="0"/>
        <w:adjustRightInd w:val="0"/>
        <w:jc w:val="center"/>
        <w:rPr>
          <w:b/>
          <w:bCs/>
          <w:lang w:val="vi-VN"/>
        </w:rPr>
      </w:pPr>
    </w:p>
    <w:p w14:paraId="4F500EF9" w14:textId="77777777" w:rsidR="002D4629" w:rsidRPr="000F4672" w:rsidRDefault="002D4629" w:rsidP="003218FF">
      <w:pPr>
        <w:suppressAutoHyphens/>
        <w:autoSpaceDE w:val="0"/>
        <w:autoSpaceDN w:val="0"/>
        <w:adjustRightInd w:val="0"/>
        <w:jc w:val="center"/>
        <w:rPr>
          <w:b/>
          <w:bCs/>
          <w:lang w:val="vi-VN"/>
        </w:rPr>
      </w:pPr>
    </w:p>
    <w:p w14:paraId="4D5B5773" w14:textId="77777777" w:rsidR="002D4629" w:rsidRPr="000F4672" w:rsidRDefault="002D4629" w:rsidP="003218FF">
      <w:pPr>
        <w:suppressAutoHyphens/>
        <w:autoSpaceDE w:val="0"/>
        <w:autoSpaceDN w:val="0"/>
        <w:adjustRightInd w:val="0"/>
        <w:jc w:val="center"/>
        <w:rPr>
          <w:b/>
          <w:bCs/>
          <w:lang w:val="vi-VN"/>
        </w:rPr>
      </w:pPr>
    </w:p>
    <w:p w14:paraId="4436AD52" w14:textId="77777777" w:rsidR="002D4629" w:rsidRPr="000F4672" w:rsidRDefault="002D4629" w:rsidP="003218FF">
      <w:pPr>
        <w:suppressAutoHyphens/>
        <w:autoSpaceDE w:val="0"/>
        <w:autoSpaceDN w:val="0"/>
        <w:adjustRightInd w:val="0"/>
        <w:jc w:val="center"/>
        <w:rPr>
          <w:b/>
          <w:bCs/>
          <w:lang w:val="vi-VN"/>
        </w:rPr>
      </w:pPr>
    </w:p>
    <w:p w14:paraId="00A3F4C4" w14:textId="4F72C37F" w:rsidR="00B118C8" w:rsidRPr="000F4672" w:rsidRDefault="003218FF" w:rsidP="00291721">
      <w:pPr>
        <w:suppressAutoHyphens/>
        <w:autoSpaceDE w:val="0"/>
        <w:autoSpaceDN w:val="0"/>
        <w:adjustRightInd w:val="0"/>
        <w:jc w:val="center"/>
        <w:rPr>
          <w:b/>
          <w:bCs/>
          <w:iCs/>
          <w:sz w:val="28"/>
          <w:szCs w:val="28"/>
        </w:rPr>
        <w:sectPr w:rsidR="00B118C8" w:rsidRPr="000F4672" w:rsidSect="005D5C20">
          <w:headerReference w:type="default" r:id="rId9"/>
          <w:pgSz w:w="12240" w:h="15840"/>
          <w:pgMar w:top="1985" w:right="1134" w:bottom="1701" w:left="1985" w:header="720" w:footer="720" w:gutter="0"/>
          <w:cols w:space="720"/>
          <w:docGrid w:linePitch="360"/>
        </w:sectPr>
      </w:pPr>
      <w:r w:rsidRPr="000F4672">
        <w:rPr>
          <w:b/>
          <w:bCs/>
          <w:iCs/>
          <w:sz w:val="28"/>
          <w:szCs w:val="28"/>
          <w:lang w:val="vi-VN"/>
        </w:rPr>
        <w:t>THÀNH PHỐ HỒ CHÍ MINH, NĂM 2</w:t>
      </w:r>
      <w:r w:rsidR="00994FBC" w:rsidRPr="000F4672">
        <w:rPr>
          <w:b/>
          <w:bCs/>
          <w:iCs/>
          <w:sz w:val="28"/>
          <w:szCs w:val="28"/>
        </w:rPr>
        <w:t>024</w:t>
      </w:r>
    </w:p>
    <w:p w14:paraId="770387A3" w14:textId="77777777" w:rsidR="00994FBC" w:rsidRPr="000F4672" w:rsidRDefault="00994FBC" w:rsidP="00994FBC">
      <w:pPr>
        <w:suppressAutoHyphens/>
        <w:autoSpaceDE w:val="0"/>
        <w:autoSpaceDN w:val="0"/>
        <w:adjustRightInd w:val="0"/>
        <w:jc w:val="center"/>
        <w:rPr>
          <w:sz w:val="28"/>
          <w:szCs w:val="28"/>
          <w:lang w:val="en"/>
        </w:rPr>
      </w:pPr>
      <w:r w:rsidRPr="000F4672">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0F4672">
            <w:rPr>
              <w:bCs/>
              <w:sz w:val="28"/>
              <w:szCs w:val="28"/>
              <w:lang w:val="en"/>
            </w:rPr>
            <w:t>NAM</w:t>
          </w:r>
        </w:smartTag>
      </w:smartTag>
      <w:r w:rsidRPr="000F4672">
        <w:rPr>
          <w:b/>
          <w:bCs/>
          <w:sz w:val="28"/>
          <w:szCs w:val="28"/>
          <w:lang w:val="en"/>
        </w:rPr>
        <w:t xml:space="preserve"> </w:t>
      </w:r>
    </w:p>
    <w:p w14:paraId="5D776529" w14:textId="77777777" w:rsidR="00994FBC" w:rsidRPr="000F4672" w:rsidRDefault="00994FBC" w:rsidP="00994FBC">
      <w:pPr>
        <w:suppressAutoHyphens/>
        <w:autoSpaceDE w:val="0"/>
        <w:autoSpaceDN w:val="0"/>
        <w:adjustRightInd w:val="0"/>
        <w:jc w:val="center"/>
        <w:rPr>
          <w:sz w:val="28"/>
          <w:szCs w:val="28"/>
        </w:rPr>
      </w:pPr>
      <w:r w:rsidRPr="000F4672">
        <w:rPr>
          <w:b/>
          <w:bCs/>
          <w:sz w:val="28"/>
          <w:szCs w:val="28"/>
          <w:lang w:val="en"/>
        </w:rPr>
        <w:t>TR</w:t>
      </w:r>
      <w:r w:rsidRPr="000F4672">
        <w:rPr>
          <w:b/>
          <w:bCs/>
          <w:sz w:val="28"/>
          <w:szCs w:val="28"/>
          <w:lang w:val="vi-VN"/>
        </w:rPr>
        <w:t>ƯỜNG ĐẠI HỌC TÔN ĐỨC THẮNG</w:t>
      </w:r>
      <w:r w:rsidRPr="000F4672">
        <w:rPr>
          <w:sz w:val="28"/>
          <w:szCs w:val="28"/>
          <w:lang w:val="vi-VN"/>
        </w:rPr>
        <w:t xml:space="preserve"> </w:t>
      </w:r>
    </w:p>
    <w:p w14:paraId="4870B3EE" w14:textId="77777777" w:rsidR="00994FBC" w:rsidRPr="000F4672" w:rsidRDefault="00994FBC" w:rsidP="00994FBC">
      <w:pPr>
        <w:suppressAutoHyphens/>
        <w:autoSpaceDE w:val="0"/>
        <w:autoSpaceDN w:val="0"/>
        <w:adjustRightInd w:val="0"/>
        <w:jc w:val="center"/>
        <w:rPr>
          <w:sz w:val="28"/>
          <w:szCs w:val="28"/>
          <w:lang w:val="en"/>
        </w:rPr>
      </w:pPr>
      <w:r w:rsidRPr="000F4672">
        <w:rPr>
          <w:b/>
          <w:bCs/>
          <w:sz w:val="28"/>
          <w:szCs w:val="28"/>
          <w:lang w:val="en"/>
        </w:rPr>
        <w:t xml:space="preserve">KHOA CÔNG NGHỆ THÔNG TIN </w:t>
      </w:r>
    </w:p>
    <w:p w14:paraId="26B389BA" w14:textId="77777777" w:rsidR="00994FBC" w:rsidRPr="000F4672" w:rsidRDefault="00994FBC" w:rsidP="00994FBC">
      <w:pPr>
        <w:suppressAutoHyphens/>
        <w:autoSpaceDE w:val="0"/>
        <w:autoSpaceDN w:val="0"/>
        <w:adjustRightInd w:val="0"/>
        <w:ind w:firstLine="720"/>
        <w:jc w:val="center"/>
        <w:rPr>
          <w:lang w:val="en"/>
        </w:rPr>
      </w:pPr>
    </w:p>
    <w:p w14:paraId="50B77D5C" w14:textId="77777777" w:rsidR="00994FBC" w:rsidRPr="000F4672" w:rsidRDefault="00994FBC" w:rsidP="00994FBC">
      <w:pPr>
        <w:suppressAutoHyphens/>
        <w:autoSpaceDE w:val="0"/>
        <w:autoSpaceDN w:val="0"/>
        <w:adjustRightInd w:val="0"/>
        <w:ind w:firstLine="720"/>
        <w:jc w:val="center"/>
        <w:rPr>
          <w:b/>
          <w:bCs/>
          <w:sz w:val="28"/>
          <w:szCs w:val="28"/>
          <w:lang w:val="en"/>
        </w:rPr>
      </w:pPr>
      <w:r w:rsidRPr="000F4672">
        <w:rPr>
          <w:noProof/>
          <w:sz w:val="22"/>
          <w:szCs w:val="22"/>
        </w:rPr>
        <w:drawing>
          <wp:inline distT="0" distB="0" distL="0" distR="0" wp14:anchorId="61E7C680" wp14:editId="2AD8E6B2">
            <wp:extent cx="790575" cy="742950"/>
            <wp:effectExtent l="0" t="0" r="9525" b="0"/>
            <wp:docPr id="1407135950" name="Picture 1407135950"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35950" name="Picture 1407135950"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A5115A1" w14:textId="77777777" w:rsidR="00994FBC" w:rsidRPr="000F4672" w:rsidRDefault="00994FBC" w:rsidP="00994FBC">
      <w:pPr>
        <w:suppressAutoHyphens/>
        <w:autoSpaceDE w:val="0"/>
        <w:autoSpaceDN w:val="0"/>
        <w:adjustRightInd w:val="0"/>
        <w:ind w:firstLine="720"/>
        <w:rPr>
          <w:b/>
          <w:bCs/>
          <w:sz w:val="28"/>
          <w:szCs w:val="28"/>
          <w:lang w:val="en"/>
        </w:rPr>
      </w:pPr>
    </w:p>
    <w:p w14:paraId="03B787DA" w14:textId="04FF5B7B" w:rsidR="00994FBC" w:rsidRPr="000F4672" w:rsidRDefault="00994FBC" w:rsidP="00994FBC">
      <w:pPr>
        <w:tabs>
          <w:tab w:val="center" w:pos="4920"/>
          <w:tab w:val="right" w:pos="9121"/>
        </w:tabs>
        <w:suppressAutoHyphens/>
        <w:autoSpaceDE w:val="0"/>
        <w:autoSpaceDN w:val="0"/>
        <w:adjustRightInd w:val="0"/>
        <w:spacing w:line="360" w:lineRule="auto"/>
        <w:ind w:firstLine="720"/>
        <w:rPr>
          <w:b/>
          <w:bCs/>
          <w:sz w:val="32"/>
          <w:szCs w:val="32"/>
          <w:lang w:val="en"/>
        </w:rPr>
      </w:pPr>
      <w:r w:rsidRPr="000F4672">
        <w:rPr>
          <w:b/>
          <w:bCs/>
          <w:sz w:val="32"/>
          <w:szCs w:val="32"/>
          <w:lang w:val="en"/>
        </w:rPr>
        <w:tab/>
      </w:r>
      <w:r w:rsidR="00EA37C7">
        <w:rPr>
          <w:b/>
          <w:bCs/>
          <w:sz w:val="32"/>
          <w:szCs w:val="32"/>
          <w:lang w:val="en"/>
        </w:rPr>
        <w:t>CUỐI KỲ</w:t>
      </w:r>
      <w:r w:rsidRPr="000F4672">
        <w:rPr>
          <w:b/>
          <w:bCs/>
          <w:sz w:val="32"/>
          <w:szCs w:val="32"/>
          <w:lang w:val="en"/>
        </w:rPr>
        <w:tab/>
      </w:r>
    </w:p>
    <w:p w14:paraId="32E358D0" w14:textId="77777777" w:rsidR="00994FBC" w:rsidRPr="000F4672" w:rsidRDefault="00994FBC" w:rsidP="00994FBC">
      <w:pPr>
        <w:suppressAutoHyphens/>
        <w:autoSpaceDE w:val="0"/>
        <w:autoSpaceDN w:val="0"/>
        <w:adjustRightInd w:val="0"/>
        <w:spacing w:line="360" w:lineRule="auto"/>
        <w:ind w:firstLine="720"/>
        <w:jc w:val="center"/>
        <w:rPr>
          <w:b/>
          <w:bCs/>
          <w:sz w:val="32"/>
          <w:szCs w:val="32"/>
          <w:lang w:val="en"/>
        </w:rPr>
      </w:pPr>
      <w:r w:rsidRPr="000F4672">
        <w:rPr>
          <w:b/>
          <w:bCs/>
          <w:sz w:val="32"/>
          <w:szCs w:val="32"/>
          <w:lang w:val="en"/>
        </w:rPr>
        <w:t xml:space="preserve"> </w:t>
      </w:r>
    </w:p>
    <w:p w14:paraId="56D2FA41" w14:textId="77777777" w:rsidR="00994FBC" w:rsidRPr="000F4672" w:rsidRDefault="00994FBC" w:rsidP="00994FBC">
      <w:pPr>
        <w:suppressAutoHyphens/>
        <w:autoSpaceDE w:val="0"/>
        <w:autoSpaceDN w:val="0"/>
        <w:adjustRightInd w:val="0"/>
        <w:spacing w:line="360" w:lineRule="auto"/>
        <w:rPr>
          <w:b/>
          <w:bCs/>
          <w:lang w:val="en"/>
        </w:rPr>
      </w:pPr>
    </w:p>
    <w:p w14:paraId="76D76F85" w14:textId="77777777" w:rsidR="00994FBC" w:rsidRPr="000F4672" w:rsidRDefault="00994FBC" w:rsidP="00994FBC">
      <w:pPr>
        <w:suppressAutoHyphens/>
        <w:autoSpaceDE w:val="0"/>
        <w:autoSpaceDN w:val="0"/>
        <w:adjustRightInd w:val="0"/>
        <w:spacing w:line="360" w:lineRule="auto"/>
        <w:jc w:val="center"/>
        <w:rPr>
          <w:b/>
          <w:bCs/>
          <w:sz w:val="48"/>
          <w:szCs w:val="48"/>
          <w:lang w:val="en"/>
        </w:rPr>
      </w:pPr>
      <w:r w:rsidRPr="000F4672">
        <w:rPr>
          <w:b/>
          <w:bCs/>
          <w:sz w:val="48"/>
          <w:szCs w:val="48"/>
          <w:lang w:val="en"/>
        </w:rPr>
        <w:t>XỬ LÝ NGÔN NGỮ TỰ NHIÊN</w:t>
      </w:r>
    </w:p>
    <w:p w14:paraId="41DE2E56" w14:textId="77777777" w:rsidR="00994FBC" w:rsidRPr="000F4672" w:rsidRDefault="00994FBC" w:rsidP="00994FBC">
      <w:pPr>
        <w:suppressAutoHyphens/>
        <w:autoSpaceDE w:val="0"/>
        <w:autoSpaceDN w:val="0"/>
        <w:adjustRightInd w:val="0"/>
        <w:spacing w:line="360" w:lineRule="auto"/>
        <w:ind w:firstLine="720"/>
        <w:jc w:val="center"/>
        <w:rPr>
          <w:sz w:val="28"/>
          <w:szCs w:val="28"/>
          <w:lang w:val="en"/>
        </w:rPr>
      </w:pPr>
      <w:r w:rsidRPr="000F4672">
        <w:rPr>
          <w:sz w:val="28"/>
          <w:szCs w:val="28"/>
          <w:lang w:val="en"/>
        </w:rPr>
        <w:t xml:space="preserve"> </w:t>
      </w:r>
    </w:p>
    <w:p w14:paraId="03A47E2D" w14:textId="77777777" w:rsidR="00994FBC" w:rsidRPr="000F4672" w:rsidRDefault="00994FBC" w:rsidP="00994FBC">
      <w:pPr>
        <w:suppressAutoHyphens/>
        <w:autoSpaceDE w:val="0"/>
        <w:autoSpaceDN w:val="0"/>
        <w:adjustRightInd w:val="0"/>
        <w:spacing w:line="360" w:lineRule="auto"/>
        <w:jc w:val="center"/>
        <w:rPr>
          <w:b/>
          <w:bCs/>
          <w:lang w:val="en"/>
        </w:rPr>
      </w:pPr>
    </w:p>
    <w:p w14:paraId="58892B29" w14:textId="77777777" w:rsidR="00994FBC" w:rsidRPr="000F4672" w:rsidRDefault="00994FBC" w:rsidP="00994FBC">
      <w:pPr>
        <w:suppressAutoHyphens/>
        <w:autoSpaceDE w:val="0"/>
        <w:autoSpaceDN w:val="0"/>
        <w:adjustRightInd w:val="0"/>
        <w:spacing w:line="360" w:lineRule="auto"/>
        <w:jc w:val="both"/>
        <w:rPr>
          <w:b/>
          <w:bCs/>
          <w:lang w:val="en"/>
        </w:rPr>
      </w:pPr>
    </w:p>
    <w:p w14:paraId="2149A12F" w14:textId="77777777" w:rsidR="00994FBC" w:rsidRPr="000F4672" w:rsidRDefault="00994FBC" w:rsidP="00994FBC">
      <w:pPr>
        <w:suppressAutoHyphens/>
        <w:autoSpaceDE w:val="0"/>
        <w:autoSpaceDN w:val="0"/>
        <w:adjustRightInd w:val="0"/>
        <w:spacing w:line="360" w:lineRule="auto"/>
        <w:jc w:val="both"/>
        <w:rPr>
          <w:b/>
          <w:bCs/>
          <w:color w:val="FF0000"/>
          <w:lang w:val="en"/>
        </w:rPr>
      </w:pPr>
      <w:r w:rsidRPr="000F4672">
        <w:rPr>
          <w:b/>
          <w:bCs/>
          <w:color w:val="FF0000"/>
          <w:lang w:val="en"/>
        </w:rPr>
        <w:t xml:space="preserve"> </w:t>
      </w:r>
    </w:p>
    <w:p w14:paraId="20B94106" w14:textId="77777777" w:rsidR="00994FBC" w:rsidRPr="000F4672" w:rsidRDefault="00994FBC" w:rsidP="00994FBC">
      <w:pPr>
        <w:suppressAutoHyphens/>
        <w:autoSpaceDE w:val="0"/>
        <w:autoSpaceDN w:val="0"/>
        <w:adjustRightInd w:val="0"/>
        <w:spacing w:line="360" w:lineRule="auto"/>
        <w:jc w:val="both"/>
        <w:rPr>
          <w:b/>
          <w:bCs/>
          <w:lang w:val="en"/>
        </w:rPr>
      </w:pPr>
    </w:p>
    <w:p w14:paraId="7E003873" w14:textId="77777777" w:rsidR="00994FBC" w:rsidRPr="000F4672" w:rsidRDefault="00994FBC" w:rsidP="00994FBC">
      <w:pPr>
        <w:suppressAutoHyphens/>
        <w:autoSpaceDE w:val="0"/>
        <w:autoSpaceDN w:val="0"/>
        <w:adjustRightInd w:val="0"/>
        <w:spacing w:line="360" w:lineRule="auto"/>
        <w:jc w:val="both"/>
        <w:rPr>
          <w:b/>
          <w:bCs/>
          <w:lang w:val="en"/>
        </w:rPr>
      </w:pPr>
    </w:p>
    <w:p w14:paraId="69829999" w14:textId="77777777" w:rsidR="00994FBC" w:rsidRPr="000F4672" w:rsidRDefault="00994FBC" w:rsidP="00994FBC">
      <w:pPr>
        <w:suppressAutoHyphens/>
        <w:autoSpaceDE w:val="0"/>
        <w:autoSpaceDN w:val="0"/>
        <w:adjustRightInd w:val="0"/>
        <w:spacing w:line="360" w:lineRule="auto"/>
        <w:jc w:val="both"/>
        <w:rPr>
          <w:b/>
          <w:bCs/>
          <w:lang w:val="en"/>
        </w:rPr>
      </w:pPr>
    </w:p>
    <w:p w14:paraId="524B6C4E" w14:textId="77777777" w:rsidR="00994FBC" w:rsidRPr="000F4672" w:rsidRDefault="00994FBC" w:rsidP="00994FBC">
      <w:pPr>
        <w:suppressAutoHyphens/>
        <w:autoSpaceDE w:val="0"/>
        <w:autoSpaceDN w:val="0"/>
        <w:adjustRightInd w:val="0"/>
        <w:spacing w:line="360" w:lineRule="auto"/>
        <w:jc w:val="right"/>
        <w:rPr>
          <w:sz w:val="28"/>
          <w:szCs w:val="28"/>
        </w:rPr>
      </w:pPr>
      <w:r w:rsidRPr="000F4672">
        <w:rPr>
          <w:i/>
          <w:sz w:val="28"/>
          <w:szCs w:val="28"/>
          <w:lang w:val="en"/>
        </w:rPr>
        <w:t>Người h</w:t>
      </w:r>
      <w:r w:rsidRPr="000F4672">
        <w:rPr>
          <w:i/>
          <w:sz w:val="28"/>
          <w:szCs w:val="28"/>
          <w:lang w:val="vi-VN"/>
        </w:rPr>
        <w:t>ướng dẫn</w:t>
      </w:r>
      <w:r w:rsidRPr="000F4672">
        <w:rPr>
          <w:sz w:val="28"/>
          <w:szCs w:val="28"/>
          <w:lang w:val="vi-VN"/>
        </w:rPr>
        <w:t xml:space="preserve">: </w:t>
      </w:r>
      <w:r w:rsidRPr="000F4672">
        <w:rPr>
          <w:b/>
          <w:sz w:val="28"/>
          <w:szCs w:val="28"/>
        </w:rPr>
        <w:t>PGS.TS. LÊ ANH CƯỜNG</w:t>
      </w:r>
    </w:p>
    <w:p w14:paraId="3286D17E" w14:textId="77777777" w:rsidR="00994FBC" w:rsidRPr="000F4672" w:rsidRDefault="00994FBC" w:rsidP="00994FBC">
      <w:pPr>
        <w:suppressAutoHyphens/>
        <w:autoSpaceDE w:val="0"/>
        <w:autoSpaceDN w:val="0"/>
        <w:adjustRightInd w:val="0"/>
        <w:spacing w:line="360" w:lineRule="auto"/>
        <w:jc w:val="right"/>
        <w:rPr>
          <w:b/>
          <w:bCs/>
          <w:sz w:val="28"/>
          <w:szCs w:val="28"/>
        </w:rPr>
      </w:pPr>
      <w:r w:rsidRPr="000F4672">
        <w:rPr>
          <w:i/>
          <w:sz w:val="28"/>
          <w:szCs w:val="28"/>
          <w:lang w:val="vi-VN"/>
        </w:rPr>
        <w:t>Người thực hiện</w:t>
      </w:r>
      <w:r w:rsidRPr="000F4672">
        <w:rPr>
          <w:sz w:val="28"/>
          <w:szCs w:val="28"/>
          <w:lang w:val="vi-VN"/>
        </w:rPr>
        <w:t>:</w:t>
      </w:r>
      <w:r w:rsidRPr="000F4672">
        <w:rPr>
          <w:b/>
          <w:bCs/>
          <w:sz w:val="28"/>
          <w:szCs w:val="28"/>
          <w:lang w:val="vi-VN"/>
        </w:rPr>
        <w:t xml:space="preserve">   </w:t>
      </w:r>
      <w:r w:rsidRPr="000F4672">
        <w:rPr>
          <w:b/>
          <w:bCs/>
          <w:sz w:val="28"/>
          <w:szCs w:val="28"/>
        </w:rPr>
        <w:t>HOÀNG ĐÌNH QUÝ VŨ – 521H0517</w:t>
      </w:r>
    </w:p>
    <w:p w14:paraId="791F8A7D" w14:textId="77777777" w:rsidR="00994FBC" w:rsidRPr="000F4672" w:rsidRDefault="00994FBC" w:rsidP="00994FBC">
      <w:pPr>
        <w:suppressAutoHyphens/>
        <w:autoSpaceDE w:val="0"/>
        <w:autoSpaceDN w:val="0"/>
        <w:adjustRightInd w:val="0"/>
        <w:spacing w:line="360" w:lineRule="auto"/>
        <w:jc w:val="right"/>
        <w:rPr>
          <w:b/>
          <w:bCs/>
          <w:sz w:val="28"/>
          <w:szCs w:val="28"/>
        </w:rPr>
      </w:pPr>
      <w:r w:rsidRPr="000F4672">
        <w:rPr>
          <w:b/>
          <w:bCs/>
          <w:sz w:val="28"/>
          <w:szCs w:val="28"/>
        </w:rPr>
        <w:t>LÊ HUỲNH HUYỀN TRANG - 520C0156</w:t>
      </w:r>
    </w:p>
    <w:p w14:paraId="02BC911A" w14:textId="77777777" w:rsidR="00994FBC" w:rsidRPr="000F4672" w:rsidRDefault="00994FBC" w:rsidP="00994FBC">
      <w:pPr>
        <w:suppressAutoHyphens/>
        <w:autoSpaceDE w:val="0"/>
        <w:autoSpaceDN w:val="0"/>
        <w:adjustRightInd w:val="0"/>
        <w:jc w:val="center"/>
        <w:rPr>
          <w:b/>
          <w:bCs/>
          <w:lang w:val="vi-VN"/>
        </w:rPr>
      </w:pPr>
    </w:p>
    <w:p w14:paraId="17173D28" w14:textId="77777777" w:rsidR="00994FBC" w:rsidRPr="000F4672" w:rsidRDefault="00994FBC" w:rsidP="00994FBC">
      <w:pPr>
        <w:suppressAutoHyphens/>
        <w:autoSpaceDE w:val="0"/>
        <w:autoSpaceDN w:val="0"/>
        <w:adjustRightInd w:val="0"/>
        <w:jc w:val="center"/>
        <w:rPr>
          <w:b/>
          <w:bCs/>
          <w:lang w:val="vi-VN"/>
        </w:rPr>
      </w:pPr>
    </w:p>
    <w:p w14:paraId="7191EF89" w14:textId="77777777" w:rsidR="00994FBC" w:rsidRPr="000F4672" w:rsidRDefault="00994FBC" w:rsidP="00994FBC">
      <w:pPr>
        <w:suppressAutoHyphens/>
        <w:autoSpaceDE w:val="0"/>
        <w:autoSpaceDN w:val="0"/>
        <w:adjustRightInd w:val="0"/>
        <w:jc w:val="center"/>
        <w:rPr>
          <w:b/>
          <w:bCs/>
          <w:lang w:val="vi-VN"/>
        </w:rPr>
      </w:pPr>
    </w:p>
    <w:p w14:paraId="069F60F8" w14:textId="77777777" w:rsidR="00994FBC" w:rsidRPr="000F4672" w:rsidRDefault="00994FBC" w:rsidP="00994FBC">
      <w:pPr>
        <w:suppressAutoHyphens/>
        <w:autoSpaceDE w:val="0"/>
        <w:autoSpaceDN w:val="0"/>
        <w:adjustRightInd w:val="0"/>
        <w:jc w:val="center"/>
        <w:rPr>
          <w:b/>
          <w:bCs/>
          <w:lang w:val="vi-VN"/>
        </w:rPr>
      </w:pPr>
    </w:p>
    <w:p w14:paraId="2B57C9DC" w14:textId="77777777" w:rsidR="00994FBC" w:rsidRPr="000F4672" w:rsidRDefault="00994FBC" w:rsidP="00994FBC">
      <w:pPr>
        <w:suppressAutoHyphens/>
        <w:autoSpaceDE w:val="0"/>
        <w:autoSpaceDN w:val="0"/>
        <w:adjustRightInd w:val="0"/>
        <w:jc w:val="center"/>
        <w:rPr>
          <w:b/>
          <w:bCs/>
          <w:iCs/>
          <w:sz w:val="28"/>
          <w:szCs w:val="28"/>
        </w:rPr>
        <w:sectPr w:rsidR="00994FBC" w:rsidRPr="000F4672" w:rsidSect="00994FBC">
          <w:headerReference w:type="default" r:id="rId10"/>
          <w:pgSz w:w="12240" w:h="15840"/>
          <w:pgMar w:top="1985" w:right="1134" w:bottom="1701" w:left="1985" w:header="720" w:footer="720" w:gutter="0"/>
          <w:cols w:space="720"/>
          <w:docGrid w:linePitch="360"/>
        </w:sectPr>
      </w:pPr>
      <w:r w:rsidRPr="000F4672">
        <w:rPr>
          <w:b/>
          <w:bCs/>
          <w:iCs/>
          <w:sz w:val="28"/>
          <w:szCs w:val="28"/>
          <w:lang w:val="vi-VN"/>
        </w:rPr>
        <w:t>THÀNH PHỐ HỒ CHÍ MINH, NĂM 2</w:t>
      </w:r>
      <w:r w:rsidRPr="000F4672">
        <w:rPr>
          <w:b/>
          <w:bCs/>
          <w:iCs/>
          <w:sz w:val="28"/>
          <w:szCs w:val="28"/>
        </w:rPr>
        <w:t>024</w:t>
      </w:r>
    </w:p>
    <w:p w14:paraId="00BE2338" w14:textId="5B0C0408" w:rsidR="00B118C8" w:rsidRPr="000F4672" w:rsidRDefault="00B118C8" w:rsidP="003218FF">
      <w:pPr>
        <w:suppressAutoHyphens/>
        <w:autoSpaceDE w:val="0"/>
        <w:autoSpaceDN w:val="0"/>
        <w:adjustRightInd w:val="0"/>
        <w:jc w:val="center"/>
        <w:rPr>
          <w:b/>
          <w:bCs/>
          <w:iCs/>
          <w:sz w:val="28"/>
          <w:szCs w:val="28"/>
          <w:lang w:val="vi-VN"/>
        </w:rPr>
        <w:sectPr w:rsidR="00B118C8" w:rsidRPr="000F4672" w:rsidSect="005D5C20">
          <w:pgSz w:w="12240" w:h="15840"/>
          <w:pgMar w:top="1985" w:right="1134" w:bottom="1701" w:left="1985" w:header="720" w:footer="720" w:gutter="0"/>
          <w:cols w:space="720"/>
          <w:docGrid w:linePitch="360"/>
        </w:sectPr>
      </w:pPr>
    </w:p>
    <w:p w14:paraId="1959D232" w14:textId="77777777" w:rsidR="00BB2B2A" w:rsidRPr="000F4672" w:rsidRDefault="00BB2B2A" w:rsidP="002D796D">
      <w:pPr>
        <w:pStyle w:val="Chng"/>
        <w:jc w:val="center"/>
        <w:rPr>
          <w:lang w:val="vi-VN"/>
        </w:rPr>
      </w:pPr>
      <w:bookmarkStart w:id="0" w:name="_Toc387692905"/>
      <w:r w:rsidRPr="000F4672">
        <w:rPr>
          <w:lang w:val="vi-VN"/>
        </w:rPr>
        <w:lastRenderedPageBreak/>
        <w:t>LỜI CẢM ƠN</w:t>
      </w:r>
      <w:bookmarkEnd w:id="0"/>
    </w:p>
    <w:p w14:paraId="25E17A25" w14:textId="77777777" w:rsidR="00BB2B2A" w:rsidRPr="000F4672" w:rsidRDefault="00BB2B2A" w:rsidP="0064189C">
      <w:pPr>
        <w:pStyle w:val="Nidungvnbn"/>
        <w:rPr>
          <w:b/>
          <w:bCs/>
          <w:sz w:val="32"/>
          <w:szCs w:val="32"/>
          <w:lang w:val="vi-VN"/>
        </w:rPr>
      </w:pPr>
      <w:r w:rsidRPr="000F4672">
        <w:rPr>
          <w:lang w:val="vi-VN"/>
        </w:rPr>
        <w:t xml:space="preserve">Đây là phần tác giả </w:t>
      </w:r>
      <w:r w:rsidRPr="000F4672">
        <w:rPr>
          <w:b/>
          <w:lang w:val="vi-VN"/>
        </w:rPr>
        <w:t>tự viết</w:t>
      </w:r>
      <w:r w:rsidRPr="000F4672">
        <w:rPr>
          <w:lang w:val="vi-VN"/>
        </w:rPr>
        <w:t xml:space="preserve"> ngắn gọn, thể hiện sự biết ơn của mình đối với những người đã giúp mình hoàn thành Luận văn/Luận án. Tuyệt đối không sao chép theo mẫu những “lời cảm ơn” đã có.</w:t>
      </w:r>
      <w:r w:rsidRPr="000F4672">
        <w:rPr>
          <w:b/>
          <w:bCs/>
          <w:sz w:val="32"/>
          <w:szCs w:val="32"/>
          <w:lang w:val="vi-VN"/>
        </w:rPr>
        <w:t xml:space="preserve"> </w:t>
      </w:r>
      <w:r w:rsidRPr="000F4672">
        <w:rPr>
          <w:b/>
          <w:bCs/>
          <w:sz w:val="32"/>
          <w:szCs w:val="32"/>
          <w:lang w:val="vi-VN"/>
        </w:rPr>
        <w:br w:type="page"/>
      </w:r>
    </w:p>
    <w:p w14:paraId="5617A256" w14:textId="77777777" w:rsidR="003218FF" w:rsidRPr="000F4672" w:rsidRDefault="00B118C8" w:rsidP="002D796D">
      <w:pPr>
        <w:jc w:val="center"/>
        <w:rPr>
          <w:b/>
          <w:sz w:val="32"/>
          <w:szCs w:val="32"/>
          <w:lang w:val="vi-VN"/>
        </w:rPr>
      </w:pPr>
      <w:commentRangeStart w:id="1"/>
      <w:r w:rsidRPr="000F4672">
        <w:rPr>
          <w:b/>
          <w:sz w:val="32"/>
          <w:szCs w:val="32"/>
          <w:lang w:val="vi-VN"/>
        </w:rPr>
        <w:lastRenderedPageBreak/>
        <w:t>ĐỒ ÁN</w:t>
      </w:r>
      <w:r w:rsidR="003218FF" w:rsidRPr="000F4672">
        <w:rPr>
          <w:b/>
          <w:sz w:val="32"/>
          <w:szCs w:val="32"/>
          <w:lang w:val="vi-VN"/>
        </w:rPr>
        <w:t xml:space="preserve"> ĐƯỢC HOÀN THÀNH</w:t>
      </w:r>
    </w:p>
    <w:p w14:paraId="63BBAAF9" w14:textId="77777777" w:rsidR="003218FF" w:rsidRPr="000F4672" w:rsidRDefault="003218FF" w:rsidP="002D796D">
      <w:pPr>
        <w:jc w:val="center"/>
        <w:rPr>
          <w:b/>
          <w:sz w:val="32"/>
          <w:szCs w:val="32"/>
          <w:lang w:val="vi-VN"/>
        </w:rPr>
      </w:pPr>
      <w:r w:rsidRPr="000F4672">
        <w:rPr>
          <w:b/>
          <w:sz w:val="32"/>
          <w:szCs w:val="32"/>
          <w:lang w:val="vi-VN"/>
        </w:rPr>
        <w:t>TẠI TRƯỜNG ĐẠI HỌC TÔN ĐỨC THẮNG</w:t>
      </w:r>
      <w:commentRangeEnd w:id="1"/>
      <w:r w:rsidR="00291721" w:rsidRPr="000F4672">
        <w:rPr>
          <w:rStyle w:val="CommentReference"/>
          <w:b/>
          <w:sz w:val="32"/>
          <w:szCs w:val="32"/>
        </w:rPr>
        <w:commentReference w:id="1"/>
      </w:r>
    </w:p>
    <w:p w14:paraId="319B0001" w14:textId="77777777" w:rsidR="00291721" w:rsidRPr="000F4672" w:rsidRDefault="00291721" w:rsidP="003218FF">
      <w:pPr>
        <w:autoSpaceDE w:val="0"/>
        <w:autoSpaceDN w:val="0"/>
        <w:adjustRightInd w:val="0"/>
        <w:spacing w:line="360" w:lineRule="auto"/>
        <w:ind w:firstLine="720"/>
        <w:jc w:val="both"/>
        <w:rPr>
          <w:sz w:val="26"/>
          <w:szCs w:val="26"/>
          <w:lang w:val="vi-VN"/>
        </w:rPr>
      </w:pPr>
    </w:p>
    <w:p w14:paraId="225BEF45" w14:textId="02782FFF" w:rsidR="003218FF" w:rsidRPr="000F4672" w:rsidRDefault="003218FF" w:rsidP="003218FF">
      <w:pPr>
        <w:autoSpaceDE w:val="0"/>
        <w:autoSpaceDN w:val="0"/>
        <w:adjustRightInd w:val="0"/>
        <w:spacing w:line="360" w:lineRule="auto"/>
        <w:ind w:firstLine="720"/>
        <w:jc w:val="both"/>
        <w:rPr>
          <w:sz w:val="26"/>
          <w:szCs w:val="26"/>
          <w:lang w:val="vi-VN"/>
        </w:rPr>
      </w:pPr>
      <w:r w:rsidRPr="000F4672">
        <w:rPr>
          <w:sz w:val="26"/>
          <w:szCs w:val="26"/>
          <w:lang w:val="vi-VN"/>
        </w:rPr>
        <w:t xml:space="preserve">Tôi xin cam đoan đây là </w:t>
      </w:r>
      <w:r w:rsidR="00B118C8" w:rsidRPr="000F4672">
        <w:rPr>
          <w:sz w:val="26"/>
          <w:szCs w:val="26"/>
          <w:lang w:val="vi-VN"/>
        </w:rPr>
        <w:t>sản phẩm đồ án</w:t>
      </w:r>
      <w:r w:rsidRPr="000F4672">
        <w:rPr>
          <w:sz w:val="26"/>
          <w:szCs w:val="26"/>
          <w:lang w:val="vi-VN"/>
        </w:rPr>
        <w:t xml:space="preserve"> của riêng</w:t>
      </w:r>
      <w:r w:rsidR="00B118C8" w:rsidRPr="000F4672">
        <w:rPr>
          <w:sz w:val="26"/>
          <w:szCs w:val="26"/>
          <w:lang w:val="vi-VN"/>
        </w:rPr>
        <w:t xml:space="preserve"> chúng tôi</w:t>
      </w:r>
      <w:r w:rsidRPr="000F4672">
        <w:rPr>
          <w:sz w:val="26"/>
          <w:szCs w:val="26"/>
          <w:lang w:val="vi-VN"/>
        </w:rPr>
        <w:t xml:space="preserve"> và được sự hướng dẫn của</w:t>
      </w:r>
      <w:r w:rsidR="00994FBC" w:rsidRPr="000F4672">
        <w:rPr>
          <w:sz w:val="26"/>
          <w:szCs w:val="26"/>
        </w:rPr>
        <w:t xml:space="preserve"> </w:t>
      </w:r>
      <w:r w:rsidR="00994FBC" w:rsidRPr="000F4672">
        <w:rPr>
          <w:b/>
          <w:bCs/>
          <w:sz w:val="26"/>
          <w:szCs w:val="26"/>
        </w:rPr>
        <w:t>PGS.TS. Lê Anh Cường</w:t>
      </w:r>
      <w:r w:rsidRPr="000F467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BF6F9CA" w14:textId="77777777" w:rsidR="003218FF" w:rsidRPr="000F4672" w:rsidRDefault="003218FF" w:rsidP="003218FF">
      <w:pPr>
        <w:autoSpaceDE w:val="0"/>
        <w:autoSpaceDN w:val="0"/>
        <w:adjustRightInd w:val="0"/>
        <w:spacing w:line="360" w:lineRule="auto"/>
        <w:ind w:firstLine="720"/>
        <w:jc w:val="both"/>
        <w:rPr>
          <w:sz w:val="26"/>
          <w:szCs w:val="26"/>
          <w:lang w:val="vi-VN"/>
        </w:rPr>
      </w:pPr>
      <w:r w:rsidRPr="000F4672">
        <w:rPr>
          <w:sz w:val="26"/>
          <w:szCs w:val="26"/>
          <w:lang w:val="vi-VN"/>
        </w:rPr>
        <w:t xml:space="preserve">Ngoài ra, trong </w:t>
      </w:r>
      <w:r w:rsidR="00B118C8" w:rsidRPr="000F4672">
        <w:rPr>
          <w:sz w:val="26"/>
          <w:szCs w:val="26"/>
          <w:lang w:val="vi-VN"/>
        </w:rPr>
        <w:t>đồ án</w:t>
      </w:r>
      <w:r w:rsidRPr="000F4672">
        <w:rPr>
          <w:sz w:val="26"/>
          <w:szCs w:val="26"/>
          <w:lang w:val="vi-VN"/>
        </w:rPr>
        <w:t xml:space="preserve"> còn sử dụng một số nhận xét, đánh giá cũng như số liệu của các tác giả khác, cơ quan tổ chức khác đều có trích dẫn và chú thích nguồn gốc.</w:t>
      </w:r>
    </w:p>
    <w:p w14:paraId="0CD99E6A" w14:textId="77777777" w:rsidR="003218FF" w:rsidRPr="000F4672" w:rsidRDefault="003218FF" w:rsidP="003218FF">
      <w:pPr>
        <w:autoSpaceDE w:val="0"/>
        <w:autoSpaceDN w:val="0"/>
        <w:adjustRightInd w:val="0"/>
        <w:spacing w:line="360" w:lineRule="auto"/>
        <w:ind w:firstLine="720"/>
        <w:jc w:val="both"/>
        <w:rPr>
          <w:b/>
          <w:sz w:val="26"/>
          <w:szCs w:val="26"/>
          <w:lang w:val="vi-VN"/>
        </w:rPr>
      </w:pPr>
      <w:r w:rsidRPr="000F4672">
        <w:rPr>
          <w:b/>
          <w:sz w:val="26"/>
          <w:szCs w:val="26"/>
          <w:lang w:val="vi-VN"/>
        </w:rPr>
        <w:t xml:space="preserve">Nếu phát hiện có bất kỳ sự gian lận nào tôi xin hoàn toàn chịu trách nhiệm về nội dung </w:t>
      </w:r>
      <w:r w:rsidR="00B118C8" w:rsidRPr="000F4672">
        <w:rPr>
          <w:b/>
          <w:sz w:val="26"/>
          <w:szCs w:val="26"/>
          <w:lang w:val="vi-VN"/>
        </w:rPr>
        <w:t>đồ án</w:t>
      </w:r>
      <w:r w:rsidRPr="000F4672">
        <w:rPr>
          <w:b/>
          <w:sz w:val="26"/>
          <w:szCs w:val="26"/>
          <w:lang w:val="vi-VN"/>
        </w:rPr>
        <w:t xml:space="preserve"> của mình. </w:t>
      </w:r>
      <w:r w:rsidRPr="000F4672">
        <w:rPr>
          <w:sz w:val="26"/>
          <w:szCs w:val="26"/>
          <w:lang w:val="vi-VN"/>
        </w:rPr>
        <w:t>Trường đại học Tôn Đức Thắng không liên quan đến những vi phạm tác quyền, bản quyền do tôi gây ra trong quá trình thực hiện (nếu có).</w:t>
      </w:r>
    </w:p>
    <w:p w14:paraId="139F0ECB" w14:textId="77777777" w:rsidR="003218FF" w:rsidRPr="000F4672" w:rsidRDefault="003218FF" w:rsidP="003218FF">
      <w:pPr>
        <w:autoSpaceDE w:val="0"/>
        <w:autoSpaceDN w:val="0"/>
        <w:adjustRightInd w:val="0"/>
        <w:spacing w:line="360" w:lineRule="auto"/>
        <w:ind w:left="3600"/>
        <w:jc w:val="center"/>
        <w:rPr>
          <w:i/>
          <w:sz w:val="26"/>
          <w:szCs w:val="26"/>
          <w:lang w:val="vi-VN"/>
        </w:rPr>
      </w:pPr>
      <w:r w:rsidRPr="000F4672">
        <w:rPr>
          <w:i/>
          <w:sz w:val="26"/>
          <w:szCs w:val="26"/>
          <w:lang w:val="vi-VN"/>
        </w:rPr>
        <w:t xml:space="preserve">TP. Hồ Chí Minh, ngày   tháng   năm      </w:t>
      </w:r>
    </w:p>
    <w:p w14:paraId="580743C2" w14:textId="77777777" w:rsidR="003218FF" w:rsidRPr="000F4672" w:rsidRDefault="003218FF" w:rsidP="00BB2B2A">
      <w:pPr>
        <w:tabs>
          <w:tab w:val="center" w:pos="6521"/>
        </w:tabs>
        <w:autoSpaceDE w:val="0"/>
        <w:autoSpaceDN w:val="0"/>
        <w:adjustRightInd w:val="0"/>
        <w:spacing w:line="360" w:lineRule="auto"/>
        <w:ind w:left="3600"/>
        <w:jc w:val="center"/>
        <w:rPr>
          <w:i/>
          <w:sz w:val="26"/>
          <w:szCs w:val="26"/>
          <w:lang w:val="vi-VN"/>
        </w:rPr>
      </w:pPr>
      <w:r w:rsidRPr="000F4672">
        <w:rPr>
          <w:i/>
          <w:sz w:val="26"/>
          <w:szCs w:val="26"/>
          <w:lang w:val="vi-VN"/>
        </w:rPr>
        <w:t>Tác giả</w:t>
      </w:r>
    </w:p>
    <w:p w14:paraId="29BF444B" w14:textId="77777777" w:rsidR="001A35DF" w:rsidRPr="000F4672" w:rsidRDefault="00BB2B2A" w:rsidP="00BB2B2A">
      <w:pPr>
        <w:tabs>
          <w:tab w:val="center" w:pos="6379"/>
        </w:tabs>
        <w:spacing w:after="200" w:line="276" w:lineRule="auto"/>
        <w:rPr>
          <w:i/>
          <w:sz w:val="26"/>
          <w:szCs w:val="26"/>
          <w:lang w:val="vi-VN"/>
        </w:rPr>
      </w:pPr>
      <w:r w:rsidRPr="000F4672">
        <w:rPr>
          <w:i/>
          <w:sz w:val="26"/>
          <w:szCs w:val="26"/>
          <w:lang w:val="vi-VN"/>
        </w:rPr>
        <w:tab/>
      </w:r>
      <w:r w:rsidR="003218FF" w:rsidRPr="000F4672">
        <w:rPr>
          <w:i/>
          <w:sz w:val="26"/>
          <w:szCs w:val="26"/>
          <w:lang w:val="vi-VN"/>
        </w:rPr>
        <w:t>(ký tên và ghi rõ họ tên)</w:t>
      </w:r>
    </w:p>
    <w:p w14:paraId="29ABAA6B" w14:textId="77777777" w:rsidR="00BB2B2A" w:rsidRPr="000F4672" w:rsidRDefault="00BB2B2A" w:rsidP="00BB2B2A">
      <w:pPr>
        <w:tabs>
          <w:tab w:val="center" w:pos="6379"/>
        </w:tabs>
        <w:spacing w:after="200" w:line="276" w:lineRule="auto"/>
        <w:rPr>
          <w:i/>
          <w:sz w:val="26"/>
          <w:szCs w:val="26"/>
          <w:lang w:val="vi-VN"/>
        </w:rPr>
      </w:pPr>
    </w:p>
    <w:p w14:paraId="39B5950D" w14:textId="661C6C75" w:rsidR="00BB2B2A" w:rsidRPr="000F4672" w:rsidRDefault="00BB2B2A" w:rsidP="00BB2B2A">
      <w:pPr>
        <w:tabs>
          <w:tab w:val="center" w:pos="6379"/>
        </w:tabs>
        <w:spacing w:after="200" w:line="276" w:lineRule="auto"/>
        <w:rPr>
          <w:i/>
          <w:sz w:val="26"/>
          <w:szCs w:val="26"/>
        </w:rPr>
      </w:pPr>
      <w:r w:rsidRPr="000F4672">
        <w:rPr>
          <w:i/>
          <w:sz w:val="26"/>
          <w:szCs w:val="26"/>
          <w:lang w:val="vi-VN"/>
        </w:rPr>
        <w:tab/>
      </w:r>
      <w:r w:rsidR="00994FBC" w:rsidRPr="000F4672">
        <w:rPr>
          <w:i/>
          <w:sz w:val="26"/>
          <w:szCs w:val="26"/>
        </w:rPr>
        <w:t>Hoàng Đình Quý Vũ</w:t>
      </w:r>
      <w:r w:rsidR="00994FBC" w:rsidRPr="000F4672">
        <w:rPr>
          <w:i/>
          <w:sz w:val="26"/>
          <w:szCs w:val="26"/>
        </w:rPr>
        <w:tab/>
      </w:r>
    </w:p>
    <w:p w14:paraId="0623E6D2" w14:textId="77777777" w:rsidR="00BB2B2A" w:rsidRPr="000F4672" w:rsidRDefault="00BB2B2A" w:rsidP="00BB2B2A">
      <w:pPr>
        <w:tabs>
          <w:tab w:val="center" w:pos="6379"/>
        </w:tabs>
        <w:spacing w:after="200" w:line="276" w:lineRule="auto"/>
        <w:rPr>
          <w:i/>
          <w:sz w:val="26"/>
          <w:szCs w:val="26"/>
          <w:lang w:val="vi-VN"/>
        </w:rPr>
      </w:pPr>
    </w:p>
    <w:p w14:paraId="2A5ACAA0" w14:textId="77777777" w:rsidR="00BB2B2A" w:rsidRPr="000F4672" w:rsidRDefault="00BB2B2A" w:rsidP="00BB2B2A">
      <w:pPr>
        <w:tabs>
          <w:tab w:val="center" w:pos="6379"/>
        </w:tabs>
        <w:spacing w:after="200" w:line="276" w:lineRule="auto"/>
        <w:rPr>
          <w:i/>
          <w:sz w:val="26"/>
          <w:szCs w:val="26"/>
          <w:lang w:val="vi-VN"/>
        </w:rPr>
      </w:pPr>
    </w:p>
    <w:p w14:paraId="781C28C6" w14:textId="77777777" w:rsidR="00BB2B2A" w:rsidRPr="000F4672" w:rsidRDefault="00BB2B2A" w:rsidP="00BB2B2A">
      <w:pPr>
        <w:tabs>
          <w:tab w:val="center" w:pos="6379"/>
        </w:tabs>
        <w:spacing w:after="200" w:line="276" w:lineRule="auto"/>
        <w:rPr>
          <w:i/>
          <w:sz w:val="26"/>
          <w:szCs w:val="26"/>
          <w:lang w:val="vi-VN"/>
        </w:rPr>
      </w:pPr>
    </w:p>
    <w:p w14:paraId="6B552D29" w14:textId="378DDED5" w:rsidR="00BB2B2A" w:rsidRPr="000F4672" w:rsidRDefault="00BB2B2A" w:rsidP="00BB2B2A">
      <w:pPr>
        <w:tabs>
          <w:tab w:val="center" w:pos="6379"/>
        </w:tabs>
        <w:spacing w:after="200" w:line="276" w:lineRule="auto"/>
        <w:rPr>
          <w:i/>
          <w:sz w:val="26"/>
          <w:szCs w:val="26"/>
        </w:rPr>
      </w:pPr>
      <w:r w:rsidRPr="000F4672">
        <w:rPr>
          <w:i/>
          <w:sz w:val="26"/>
          <w:szCs w:val="26"/>
          <w:lang w:val="vi-VN"/>
        </w:rPr>
        <w:tab/>
      </w:r>
      <w:r w:rsidR="00994FBC" w:rsidRPr="000F4672">
        <w:rPr>
          <w:i/>
          <w:sz w:val="26"/>
          <w:szCs w:val="26"/>
          <w:lang w:val="vi-VN"/>
        </w:rPr>
        <w:t>Lê Huỳnh Huyền Trang</w:t>
      </w:r>
    </w:p>
    <w:p w14:paraId="3DB27A33" w14:textId="77777777" w:rsidR="00BB2B2A" w:rsidRPr="000F4672" w:rsidRDefault="00BB2B2A">
      <w:pPr>
        <w:spacing w:after="200" w:line="276" w:lineRule="auto"/>
        <w:rPr>
          <w:i/>
          <w:sz w:val="26"/>
          <w:szCs w:val="26"/>
          <w:lang w:val="vi-VN"/>
        </w:rPr>
      </w:pPr>
      <w:r w:rsidRPr="000F4672">
        <w:rPr>
          <w:i/>
          <w:sz w:val="26"/>
          <w:szCs w:val="26"/>
          <w:lang w:val="vi-VN"/>
        </w:rPr>
        <w:br w:type="page"/>
      </w:r>
    </w:p>
    <w:p w14:paraId="0306DD8F" w14:textId="77777777" w:rsidR="00B118C8" w:rsidRPr="000F4672" w:rsidRDefault="00B118C8" w:rsidP="002D796D">
      <w:pPr>
        <w:pStyle w:val="Chng"/>
        <w:jc w:val="center"/>
        <w:rPr>
          <w:lang w:val="vi-VN"/>
        </w:rPr>
      </w:pPr>
      <w:bookmarkStart w:id="2" w:name="_Toc387692906"/>
      <w:r w:rsidRPr="000F4672">
        <w:rPr>
          <w:lang w:val="vi-VN"/>
        </w:rPr>
        <w:lastRenderedPageBreak/>
        <w:t>PHẦN XÁC NHẬN VÀ ĐÁNH GIÁ CỦA GIẢNG VIÊN</w:t>
      </w:r>
      <w:bookmarkEnd w:id="2"/>
    </w:p>
    <w:p w14:paraId="396E610F" w14:textId="77777777" w:rsidR="00B118C8" w:rsidRPr="000F4672" w:rsidRDefault="00B118C8" w:rsidP="002D796D">
      <w:pPr>
        <w:pStyle w:val="Nidungvnbn"/>
        <w:rPr>
          <w:b/>
          <w:lang w:val="vi-VN"/>
        </w:rPr>
      </w:pPr>
      <w:r w:rsidRPr="000F4672">
        <w:rPr>
          <w:b/>
          <w:lang w:val="vi-VN"/>
        </w:rPr>
        <w:t>Phần xác nhận của GV hướng dẫn</w:t>
      </w:r>
    </w:p>
    <w:p w14:paraId="5A8E5970" w14:textId="77777777" w:rsidR="00B118C8" w:rsidRPr="000F4672" w:rsidRDefault="00B118C8" w:rsidP="00B118C8">
      <w:pPr>
        <w:spacing w:after="200" w:line="276" w:lineRule="auto"/>
        <w:rPr>
          <w:sz w:val="32"/>
          <w:szCs w:val="32"/>
          <w:lang w:val="vi-VN"/>
        </w:rPr>
      </w:pPr>
      <w:r w:rsidRPr="000F4672">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209F821" w14:textId="77777777" w:rsidR="00B118C8" w:rsidRPr="000F4672" w:rsidRDefault="00B118C8" w:rsidP="00B118C8">
      <w:pPr>
        <w:tabs>
          <w:tab w:val="center" w:pos="6237"/>
        </w:tabs>
        <w:spacing w:line="276" w:lineRule="auto"/>
        <w:rPr>
          <w:lang w:val="vi-VN"/>
        </w:rPr>
      </w:pPr>
      <w:r w:rsidRPr="000F4672">
        <w:rPr>
          <w:lang w:val="vi-VN"/>
        </w:rPr>
        <w:tab/>
        <w:t xml:space="preserve">Tp. Hồ Chí Minh, ngày     tháng   năm   </w:t>
      </w:r>
    </w:p>
    <w:p w14:paraId="7380C6AD" w14:textId="77777777" w:rsidR="00B118C8" w:rsidRPr="000F4672" w:rsidRDefault="00B118C8" w:rsidP="00B118C8">
      <w:pPr>
        <w:tabs>
          <w:tab w:val="center" w:pos="6237"/>
        </w:tabs>
        <w:spacing w:line="276" w:lineRule="auto"/>
        <w:rPr>
          <w:lang w:val="vi-VN"/>
        </w:rPr>
      </w:pPr>
      <w:r w:rsidRPr="000F4672">
        <w:rPr>
          <w:lang w:val="vi-VN"/>
        </w:rPr>
        <w:tab/>
        <w:t>(kí và ghi họ tên)</w:t>
      </w:r>
    </w:p>
    <w:p w14:paraId="2E52DFFF" w14:textId="77777777" w:rsidR="00B118C8" w:rsidRPr="000F4672" w:rsidRDefault="00B118C8">
      <w:pPr>
        <w:spacing w:after="200" w:line="276" w:lineRule="auto"/>
        <w:rPr>
          <w:lang w:val="vi-VN"/>
        </w:rPr>
      </w:pPr>
    </w:p>
    <w:p w14:paraId="3C680AEF" w14:textId="77777777" w:rsidR="00B118C8" w:rsidRPr="000F4672" w:rsidRDefault="00B118C8">
      <w:pPr>
        <w:spacing w:after="200" w:line="276" w:lineRule="auto"/>
        <w:rPr>
          <w:lang w:val="vi-VN"/>
        </w:rPr>
      </w:pPr>
    </w:p>
    <w:p w14:paraId="7E784FBB" w14:textId="77777777" w:rsidR="00B118C8" w:rsidRPr="000F4672" w:rsidRDefault="00B118C8">
      <w:pPr>
        <w:spacing w:after="200" w:line="276" w:lineRule="auto"/>
        <w:rPr>
          <w:lang w:val="vi-VN"/>
        </w:rPr>
      </w:pPr>
    </w:p>
    <w:p w14:paraId="6897C220" w14:textId="77777777" w:rsidR="00B118C8" w:rsidRPr="000F4672" w:rsidRDefault="00B118C8" w:rsidP="002D796D">
      <w:pPr>
        <w:pStyle w:val="Nidungvnbn"/>
        <w:rPr>
          <w:b/>
          <w:lang w:val="vi-VN"/>
        </w:rPr>
      </w:pPr>
      <w:r w:rsidRPr="000F4672">
        <w:rPr>
          <w:b/>
          <w:lang w:val="vi-VN"/>
        </w:rPr>
        <w:t>Phần đánh giá của GV chấm bài</w:t>
      </w:r>
    </w:p>
    <w:p w14:paraId="20FF35F2" w14:textId="77777777" w:rsidR="00B118C8" w:rsidRPr="000F4672" w:rsidRDefault="00B118C8" w:rsidP="00B118C8">
      <w:pPr>
        <w:spacing w:after="200" w:line="276" w:lineRule="auto"/>
        <w:rPr>
          <w:sz w:val="32"/>
          <w:szCs w:val="32"/>
          <w:lang w:val="vi-VN"/>
        </w:rPr>
      </w:pPr>
      <w:r w:rsidRPr="000F4672">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9C5431A" w14:textId="77777777" w:rsidR="00B118C8" w:rsidRPr="000F4672" w:rsidRDefault="00B118C8" w:rsidP="00B118C8">
      <w:pPr>
        <w:tabs>
          <w:tab w:val="center" w:pos="6237"/>
        </w:tabs>
        <w:spacing w:line="276" w:lineRule="auto"/>
        <w:rPr>
          <w:lang w:val="vi-VN"/>
        </w:rPr>
      </w:pPr>
      <w:r w:rsidRPr="000F4672">
        <w:rPr>
          <w:lang w:val="vi-VN"/>
        </w:rPr>
        <w:tab/>
        <w:t xml:space="preserve">Tp. Hồ Chí Minh, ngày     tháng   năm   </w:t>
      </w:r>
    </w:p>
    <w:p w14:paraId="1FAC3382" w14:textId="77777777" w:rsidR="00B118C8" w:rsidRPr="000F4672" w:rsidRDefault="00B118C8" w:rsidP="00B118C8">
      <w:pPr>
        <w:tabs>
          <w:tab w:val="center" w:pos="6237"/>
        </w:tabs>
        <w:spacing w:line="276" w:lineRule="auto"/>
        <w:rPr>
          <w:lang w:val="vi-VN"/>
        </w:rPr>
      </w:pPr>
      <w:r w:rsidRPr="000F4672">
        <w:rPr>
          <w:lang w:val="vi-VN"/>
        </w:rPr>
        <w:tab/>
        <w:t>(kí và ghi họ tên)</w:t>
      </w:r>
    </w:p>
    <w:p w14:paraId="2C40CDD5" w14:textId="77777777" w:rsidR="00B118C8" w:rsidRPr="000F4672" w:rsidRDefault="00B118C8" w:rsidP="00B118C8">
      <w:pPr>
        <w:spacing w:after="200" w:line="276" w:lineRule="auto"/>
        <w:rPr>
          <w:lang w:val="vi-VN"/>
        </w:rPr>
      </w:pPr>
    </w:p>
    <w:p w14:paraId="4D25226B" w14:textId="77777777" w:rsidR="00B118C8" w:rsidRPr="000F4672" w:rsidRDefault="00B118C8" w:rsidP="00B118C8">
      <w:pPr>
        <w:pStyle w:val="Tiumccp1"/>
        <w:rPr>
          <w:sz w:val="32"/>
          <w:szCs w:val="32"/>
          <w:lang w:val="vi-VN"/>
        </w:rPr>
      </w:pPr>
      <w:r w:rsidRPr="000F4672">
        <w:rPr>
          <w:lang w:val="vi-VN"/>
        </w:rPr>
        <w:br w:type="page"/>
      </w:r>
    </w:p>
    <w:p w14:paraId="1FAC8485" w14:textId="58AA55DD" w:rsidR="00DB7595" w:rsidRPr="000F4672" w:rsidRDefault="00BB2B2A" w:rsidP="00994FBC">
      <w:pPr>
        <w:pStyle w:val="Chng"/>
        <w:jc w:val="center"/>
        <w:rPr>
          <w:lang w:val="vi-VN"/>
        </w:rPr>
        <w:sectPr w:rsidR="00DB7595" w:rsidRPr="000F4672" w:rsidSect="00B118C8">
          <w:headerReference w:type="default" r:id="rId14"/>
          <w:pgSz w:w="12240" w:h="15840"/>
          <w:pgMar w:top="1985" w:right="1134" w:bottom="1701" w:left="1985" w:header="720" w:footer="720" w:gutter="0"/>
          <w:pgNumType w:fmt="lowerRoman" w:start="1"/>
          <w:cols w:space="720"/>
          <w:docGrid w:linePitch="360"/>
        </w:sectPr>
      </w:pPr>
      <w:bookmarkStart w:id="3" w:name="_Toc387692907"/>
      <w:r w:rsidRPr="000F4672">
        <w:rPr>
          <w:lang w:val="vi-VN"/>
        </w:rPr>
        <w:lastRenderedPageBreak/>
        <w:t>TÓM TẮT</w:t>
      </w:r>
      <w:bookmarkEnd w:id="3"/>
      <w:r w:rsidR="007E6AB9" w:rsidRPr="000F4672">
        <w:rPr>
          <w:sz w:val="26"/>
          <w:szCs w:val="26"/>
          <w:lang w:val="vi-VN"/>
        </w:rPr>
        <w:br w:type="page"/>
      </w:r>
    </w:p>
    <w:p w14:paraId="610FBC2B" w14:textId="42AD8584" w:rsidR="00EA37C7" w:rsidRPr="000F4672" w:rsidRDefault="007E6AB9" w:rsidP="00EA37C7">
      <w:pPr>
        <w:pStyle w:val="Chng1"/>
        <w:rPr>
          <w:szCs w:val="26"/>
        </w:rPr>
      </w:pPr>
      <w:bookmarkStart w:id="4" w:name="_Toc387692908"/>
      <w:bookmarkStart w:id="5" w:name="_Toc168732264"/>
      <w:bookmarkStart w:id="6" w:name="_Toc168848587"/>
      <w:r w:rsidRPr="000F4672">
        <w:lastRenderedPageBreak/>
        <w:t>MỤC LỤC</w:t>
      </w:r>
      <w:bookmarkEnd w:id="4"/>
      <w:bookmarkEnd w:id="5"/>
      <w:bookmarkEnd w:id="6"/>
    </w:p>
    <w:p w14:paraId="4E97FC76" w14:textId="2FB34E6B" w:rsidR="007E6AB9" w:rsidRPr="003E7C26" w:rsidRDefault="007E6AB9" w:rsidP="00EA37C7">
      <w:pPr>
        <w:pStyle w:val="TOC1"/>
        <w:tabs>
          <w:tab w:val="right" w:leader="dot" w:pos="9111"/>
        </w:tabs>
        <w:rPr>
          <w:rFonts w:asciiTheme="minorHAnsi" w:eastAsiaTheme="minorEastAsia" w:hAnsiTheme="minorHAnsi" w:cstheme="minorBidi"/>
          <w:noProof/>
          <w:kern w:val="2"/>
          <w:sz w:val="24"/>
          <w14:ligatures w14:val="standardContextual"/>
        </w:rPr>
      </w:pPr>
      <w:r w:rsidRPr="000F4672">
        <w:rPr>
          <w:szCs w:val="26"/>
        </w:rPr>
        <w:br w:type="page"/>
      </w:r>
    </w:p>
    <w:p w14:paraId="37BD1EE6" w14:textId="77777777" w:rsidR="007E6AB9" w:rsidRPr="000F4672" w:rsidRDefault="007E6AB9" w:rsidP="007E6AB9">
      <w:pPr>
        <w:tabs>
          <w:tab w:val="center" w:pos="6379"/>
        </w:tabs>
        <w:spacing w:after="200" w:line="276" w:lineRule="auto"/>
        <w:jc w:val="center"/>
        <w:rPr>
          <w:b/>
          <w:sz w:val="32"/>
          <w:szCs w:val="32"/>
        </w:rPr>
      </w:pPr>
      <w:r w:rsidRPr="000F4672">
        <w:rPr>
          <w:b/>
          <w:sz w:val="32"/>
          <w:szCs w:val="32"/>
        </w:rPr>
        <w:lastRenderedPageBreak/>
        <w:t>DANH MỤC KÍ HIỆU VÀ CHỮ VIẾT TẮT</w:t>
      </w:r>
    </w:p>
    <w:p w14:paraId="6D5723D6" w14:textId="77777777" w:rsidR="00291721" w:rsidRPr="000F4672" w:rsidRDefault="00291721" w:rsidP="00291721">
      <w:pPr>
        <w:pStyle w:val="Nidungvnbn"/>
      </w:pPr>
    </w:p>
    <w:p w14:paraId="4306B11E" w14:textId="77777777" w:rsidR="00791EED" w:rsidRPr="000F4672" w:rsidRDefault="00791EED" w:rsidP="00791EED">
      <w:pPr>
        <w:spacing w:before="60" w:after="60" w:line="276" w:lineRule="auto"/>
        <w:jc w:val="both"/>
        <w:rPr>
          <w:b/>
          <w:sz w:val="28"/>
        </w:rPr>
      </w:pPr>
      <w:r w:rsidRPr="000F4672">
        <w:rPr>
          <w:b/>
          <w:sz w:val="28"/>
        </w:rPr>
        <w:t>CÁC KÝ HIỆU</w:t>
      </w:r>
    </w:p>
    <w:p w14:paraId="72C5A6C9" w14:textId="77777777" w:rsidR="00791EED" w:rsidRPr="000F4672" w:rsidRDefault="00791EED" w:rsidP="00791EED">
      <w:pPr>
        <w:spacing w:before="60" w:after="60" w:line="276" w:lineRule="auto"/>
        <w:ind w:firstLine="720"/>
        <w:jc w:val="both"/>
        <w:rPr>
          <w:i/>
        </w:rPr>
      </w:pPr>
      <w:r w:rsidRPr="000F4672">
        <w:rPr>
          <w:i/>
        </w:rPr>
        <w:t>f         Tần số của dòng điện và điện áp (Hz)</w:t>
      </w:r>
    </w:p>
    <w:p w14:paraId="239C5386" w14:textId="77777777" w:rsidR="00791EED" w:rsidRPr="000F4672" w:rsidRDefault="00791EED" w:rsidP="00791EED">
      <w:pPr>
        <w:spacing w:before="60" w:after="60" w:line="276" w:lineRule="auto"/>
        <w:ind w:firstLine="720"/>
        <w:jc w:val="both"/>
        <w:rPr>
          <w:i/>
        </w:rPr>
      </w:pPr>
      <w:r w:rsidRPr="000F4672">
        <w:rPr>
          <w:i/>
        </w:rPr>
        <w:t>p         Mật độ điện tích khối (C/m3)</w:t>
      </w:r>
    </w:p>
    <w:p w14:paraId="3F3D01BD" w14:textId="77777777" w:rsidR="00791EED" w:rsidRPr="000F4672" w:rsidRDefault="00791EED" w:rsidP="00791EED">
      <w:pPr>
        <w:spacing w:before="60" w:after="60" w:line="276" w:lineRule="auto"/>
        <w:ind w:firstLine="720"/>
        <w:jc w:val="both"/>
      </w:pPr>
    </w:p>
    <w:p w14:paraId="22788322" w14:textId="77777777" w:rsidR="00791EED" w:rsidRPr="000F4672" w:rsidRDefault="00791EED" w:rsidP="00791EED">
      <w:pPr>
        <w:spacing w:before="60" w:after="60" w:line="276" w:lineRule="auto"/>
        <w:jc w:val="both"/>
        <w:rPr>
          <w:b/>
          <w:sz w:val="28"/>
        </w:rPr>
      </w:pPr>
      <w:r w:rsidRPr="000F4672">
        <w:rPr>
          <w:b/>
          <w:sz w:val="28"/>
        </w:rPr>
        <w:t xml:space="preserve">CÁC CHỮ VIẾT TẮT </w:t>
      </w:r>
    </w:p>
    <w:p w14:paraId="044B702B" w14:textId="77777777" w:rsidR="00791EED" w:rsidRPr="000F4672" w:rsidRDefault="00791EED" w:rsidP="00791EED">
      <w:pPr>
        <w:spacing w:before="60" w:after="60" w:line="276" w:lineRule="auto"/>
        <w:ind w:firstLine="720"/>
        <w:jc w:val="both"/>
      </w:pPr>
      <w:r w:rsidRPr="000F4672">
        <w:t>CSTD    Công suất tác dụng</w:t>
      </w:r>
    </w:p>
    <w:p w14:paraId="5D1AD9AA" w14:textId="77777777" w:rsidR="00791EED" w:rsidRPr="000F4672" w:rsidRDefault="00791EED" w:rsidP="00791EED">
      <w:pPr>
        <w:spacing w:before="60" w:after="60" w:line="276" w:lineRule="auto"/>
        <w:ind w:firstLine="720"/>
        <w:jc w:val="both"/>
      </w:pPr>
      <w:r w:rsidRPr="000F4672">
        <w:t>MF        Máy phát điện</w:t>
      </w:r>
    </w:p>
    <w:p w14:paraId="6A1D49DD" w14:textId="77777777" w:rsidR="00791EED" w:rsidRPr="000F4672" w:rsidRDefault="00791EED" w:rsidP="00791EED">
      <w:pPr>
        <w:tabs>
          <w:tab w:val="left" w:pos="709"/>
          <w:tab w:val="left" w:pos="1560"/>
        </w:tabs>
        <w:spacing w:before="60" w:after="60" w:line="276" w:lineRule="auto"/>
        <w:jc w:val="both"/>
      </w:pPr>
      <w:r w:rsidRPr="000F4672">
        <w:tab/>
        <w:t>BER</w:t>
      </w:r>
      <w:r w:rsidRPr="000F4672">
        <w:tab/>
        <w:t>Tỷ lệ bít lỗi</w:t>
      </w:r>
    </w:p>
    <w:p w14:paraId="00A78DD6" w14:textId="77777777" w:rsidR="007E6AB9" w:rsidRPr="000F4672" w:rsidRDefault="007E6AB9" w:rsidP="00291721">
      <w:pPr>
        <w:pStyle w:val="Nidungvnbn"/>
      </w:pPr>
    </w:p>
    <w:p w14:paraId="36F90975" w14:textId="77777777" w:rsidR="007E6AB9" w:rsidRPr="000F4672" w:rsidRDefault="007E6AB9">
      <w:pPr>
        <w:spacing w:after="200" w:line="276" w:lineRule="auto"/>
        <w:rPr>
          <w:sz w:val="26"/>
          <w:szCs w:val="26"/>
        </w:rPr>
      </w:pPr>
      <w:r w:rsidRPr="000F4672">
        <w:rPr>
          <w:sz w:val="26"/>
          <w:szCs w:val="26"/>
        </w:rPr>
        <w:br w:type="page"/>
      </w:r>
    </w:p>
    <w:p w14:paraId="0AECA89F" w14:textId="77777777" w:rsidR="007E6AB9" w:rsidRPr="000F4672" w:rsidRDefault="007B1A23" w:rsidP="00DC2276">
      <w:pPr>
        <w:pStyle w:val="Chng"/>
        <w:jc w:val="center"/>
      </w:pPr>
      <w:bookmarkStart w:id="7" w:name="_Toc387692909"/>
      <w:commentRangeStart w:id="8"/>
      <w:r w:rsidRPr="000F4672">
        <w:lastRenderedPageBreak/>
        <w:t>DANH MỤC</w:t>
      </w:r>
      <w:commentRangeEnd w:id="8"/>
      <w:r w:rsidR="00CA1C39" w:rsidRPr="000F4672">
        <w:rPr>
          <w:rStyle w:val="CommentReference"/>
        </w:rPr>
        <w:commentReference w:id="8"/>
      </w:r>
      <w:r w:rsidRPr="000F4672">
        <w:t xml:space="preserve"> CÁC BẢNG BIỂU, HÌNH VẼ, ĐỒ THỊ</w:t>
      </w:r>
      <w:bookmarkEnd w:id="7"/>
    </w:p>
    <w:p w14:paraId="340D95E8" w14:textId="77777777" w:rsidR="007E6AB9" w:rsidRPr="000F4672" w:rsidRDefault="00791EED" w:rsidP="00DC2276">
      <w:pPr>
        <w:rPr>
          <w:b/>
          <w:sz w:val="28"/>
        </w:rPr>
      </w:pPr>
      <w:r w:rsidRPr="000F4672">
        <w:rPr>
          <w:b/>
          <w:sz w:val="28"/>
        </w:rPr>
        <w:t>DANH MỤC HÌNH</w:t>
      </w:r>
    </w:p>
    <w:p w14:paraId="083CBD53" w14:textId="77777777" w:rsidR="007B7FF5" w:rsidRPr="000F4672" w:rsidRDefault="00291721">
      <w:pPr>
        <w:pStyle w:val="TableofFigures"/>
        <w:tabs>
          <w:tab w:val="right" w:leader="dot" w:pos="9111"/>
        </w:tabs>
        <w:rPr>
          <w:rFonts w:eastAsiaTheme="minorEastAsia"/>
          <w:noProof/>
          <w:sz w:val="22"/>
          <w:szCs w:val="22"/>
        </w:rPr>
      </w:pPr>
      <w:r w:rsidRPr="000F4672">
        <w:rPr>
          <w:szCs w:val="26"/>
        </w:rPr>
        <w:fldChar w:fldCharType="begin"/>
      </w:r>
      <w:r w:rsidRPr="000F4672">
        <w:rPr>
          <w:szCs w:val="26"/>
        </w:rPr>
        <w:instrText xml:space="preserve"> TOC \h \z \c "Hình" </w:instrText>
      </w:r>
      <w:r w:rsidRPr="000F4672">
        <w:rPr>
          <w:szCs w:val="26"/>
        </w:rPr>
        <w:fldChar w:fldCharType="separate"/>
      </w:r>
      <w:hyperlink w:anchor="_Toc387689394" w:history="1">
        <w:r w:rsidR="007B7FF5" w:rsidRPr="000F4672">
          <w:rPr>
            <w:rStyle w:val="Hyperlink"/>
            <w:noProof/>
          </w:rPr>
          <w:t>Hình 2.1: Kiến trúc FTP</w:t>
        </w:r>
        <w:r w:rsidR="007B7FF5" w:rsidRPr="000F4672">
          <w:rPr>
            <w:noProof/>
            <w:webHidden/>
          </w:rPr>
          <w:tab/>
        </w:r>
        <w:r w:rsidR="007B7FF5" w:rsidRPr="000F4672">
          <w:rPr>
            <w:noProof/>
            <w:webHidden/>
          </w:rPr>
          <w:fldChar w:fldCharType="begin"/>
        </w:r>
        <w:r w:rsidR="007B7FF5" w:rsidRPr="000F4672">
          <w:rPr>
            <w:noProof/>
            <w:webHidden/>
          </w:rPr>
          <w:instrText xml:space="preserve"> PAGEREF _Toc387689394 \h </w:instrText>
        </w:r>
        <w:r w:rsidR="007B7FF5" w:rsidRPr="000F4672">
          <w:rPr>
            <w:noProof/>
            <w:webHidden/>
          </w:rPr>
        </w:r>
        <w:r w:rsidR="007B7FF5" w:rsidRPr="000F4672">
          <w:rPr>
            <w:noProof/>
            <w:webHidden/>
          </w:rPr>
          <w:fldChar w:fldCharType="separate"/>
        </w:r>
        <w:r w:rsidR="00E766EA" w:rsidRPr="000F4672">
          <w:rPr>
            <w:noProof/>
            <w:webHidden/>
          </w:rPr>
          <w:t>1</w:t>
        </w:r>
        <w:r w:rsidR="007B7FF5" w:rsidRPr="000F4672">
          <w:rPr>
            <w:noProof/>
            <w:webHidden/>
          </w:rPr>
          <w:fldChar w:fldCharType="end"/>
        </w:r>
      </w:hyperlink>
    </w:p>
    <w:p w14:paraId="1D37DD0A" w14:textId="77777777" w:rsidR="00867C2D" w:rsidRPr="000F4672" w:rsidRDefault="00291721" w:rsidP="007E6AB9">
      <w:pPr>
        <w:tabs>
          <w:tab w:val="center" w:pos="6379"/>
        </w:tabs>
        <w:spacing w:after="200" w:line="360" w:lineRule="auto"/>
        <w:rPr>
          <w:sz w:val="26"/>
          <w:szCs w:val="26"/>
        </w:rPr>
      </w:pPr>
      <w:r w:rsidRPr="000F4672">
        <w:rPr>
          <w:sz w:val="26"/>
          <w:szCs w:val="26"/>
        </w:rPr>
        <w:fldChar w:fldCharType="end"/>
      </w:r>
    </w:p>
    <w:p w14:paraId="032791D7" w14:textId="77777777" w:rsidR="007B7FF5" w:rsidRPr="000F4672" w:rsidRDefault="00791EED" w:rsidP="00DC2276">
      <w:pPr>
        <w:rPr>
          <w:b/>
          <w:sz w:val="28"/>
        </w:rPr>
      </w:pPr>
      <w:r w:rsidRPr="000F4672">
        <w:rPr>
          <w:b/>
          <w:sz w:val="28"/>
        </w:rPr>
        <w:t>DANH MỤC BẢNG</w:t>
      </w:r>
    </w:p>
    <w:p w14:paraId="2012AA57" w14:textId="77777777" w:rsidR="007B7FF5" w:rsidRPr="000F4672" w:rsidRDefault="007B7FF5">
      <w:pPr>
        <w:pStyle w:val="TableofFigures"/>
        <w:tabs>
          <w:tab w:val="right" w:leader="dot" w:pos="9111"/>
        </w:tabs>
        <w:rPr>
          <w:rFonts w:eastAsiaTheme="minorEastAsia"/>
          <w:noProof/>
          <w:sz w:val="22"/>
          <w:szCs w:val="22"/>
        </w:rPr>
      </w:pPr>
      <w:r w:rsidRPr="000F4672">
        <w:rPr>
          <w:szCs w:val="26"/>
        </w:rPr>
        <w:fldChar w:fldCharType="begin"/>
      </w:r>
      <w:r w:rsidRPr="000F4672">
        <w:rPr>
          <w:szCs w:val="26"/>
        </w:rPr>
        <w:instrText xml:space="preserve"> TOC \h \z \c "Bảng" </w:instrText>
      </w:r>
      <w:r w:rsidRPr="000F4672">
        <w:rPr>
          <w:szCs w:val="26"/>
        </w:rPr>
        <w:fldChar w:fldCharType="separate"/>
      </w:r>
      <w:hyperlink w:anchor="_Toc387689363" w:history="1">
        <w:r w:rsidRPr="000F4672">
          <w:rPr>
            <w:rStyle w:val="Hyperlink"/>
            <w:noProof/>
          </w:rPr>
          <w:t>Bảng 3.1 Ví dụ cho chèn bảng</w:t>
        </w:r>
        <w:r w:rsidRPr="000F4672">
          <w:rPr>
            <w:noProof/>
            <w:webHidden/>
          </w:rPr>
          <w:tab/>
        </w:r>
        <w:r w:rsidRPr="000F4672">
          <w:rPr>
            <w:noProof/>
            <w:webHidden/>
          </w:rPr>
          <w:fldChar w:fldCharType="begin"/>
        </w:r>
        <w:r w:rsidRPr="000F4672">
          <w:rPr>
            <w:noProof/>
            <w:webHidden/>
          </w:rPr>
          <w:instrText xml:space="preserve"> PAGEREF _Toc387689363 \h </w:instrText>
        </w:r>
        <w:r w:rsidRPr="000F4672">
          <w:rPr>
            <w:noProof/>
            <w:webHidden/>
          </w:rPr>
        </w:r>
        <w:r w:rsidRPr="000F4672">
          <w:rPr>
            <w:noProof/>
            <w:webHidden/>
          </w:rPr>
          <w:fldChar w:fldCharType="separate"/>
        </w:r>
        <w:r w:rsidR="00E766EA" w:rsidRPr="000F4672">
          <w:rPr>
            <w:noProof/>
            <w:webHidden/>
          </w:rPr>
          <w:t>1</w:t>
        </w:r>
        <w:r w:rsidRPr="000F4672">
          <w:rPr>
            <w:noProof/>
            <w:webHidden/>
          </w:rPr>
          <w:fldChar w:fldCharType="end"/>
        </w:r>
      </w:hyperlink>
    </w:p>
    <w:p w14:paraId="071D9F28" w14:textId="77777777" w:rsidR="007B1A23" w:rsidRPr="000F4672" w:rsidRDefault="007B7FF5">
      <w:pPr>
        <w:spacing w:after="200" w:line="276" w:lineRule="auto"/>
        <w:rPr>
          <w:sz w:val="26"/>
          <w:szCs w:val="26"/>
        </w:rPr>
      </w:pPr>
      <w:r w:rsidRPr="000F4672">
        <w:rPr>
          <w:sz w:val="26"/>
          <w:szCs w:val="26"/>
        </w:rPr>
        <w:fldChar w:fldCharType="end"/>
      </w:r>
      <w:r w:rsidR="007B1A23" w:rsidRPr="000F4672">
        <w:rPr>
          <w:sz w:val="26"/>
          <w:szCs w:val="26"/>
        </w:rPr>
        <w:br w:type="page"/>
      </w:r>
    </w:p>
    <w:p w14:paraId="166F79F5" w14:textId="091F3597" w:rsidR="007B1A23" w:rsidRPr="000F4672" w:rsidRDefault="007B1A23" w:rsidP="00D8387E">
      <w:pPr>
        <w:pStyle w:val="Chng1"/>
      </w:pPr>
      <w:bookmarkStart w:id="9" w:name="_Toc387692910"/>
      <w:bookmarkStart w:id="10" w:name="_Toc168732265"/>
      <w:bookmarkStart w:id="11" w:name="_Toc168848588"/>
      <w:r w:rsidRPr="000F4672">
        <w:lastRenderedPageBreak/>
        <w:t>C</w:t>
      </w:r>
      <w:r w:rsidR="00CD13EC" w:rsidRPr="000F4672">
        <w:t>HƯƠNG 1</w:t>
      </w:r>
      <w:r w:rsidR="0064189C" w:rsidRPr="000F4672">
        <w:t xml:space="preserve"> – </w:t>
      </w:r>
      <w:bookmarkEnd w:id="9"/>
      <w:bookmarkEnd w:id="10"/>
      <w:bookmarkEnd w:id="11"/>
      <w:r w:rsidR="00DC1128" w:rsidRPr="00DC1128">
        <w:t>Kiến trúc và huấn luyện BERT</w:t>
      </w:r>
    </w:p>
    <w:p w14:paraId="4DA656DD" w14:textId="61898276" w:rsidR="00CD13EC" w:rsidRDefault="00DC1128" w:rsidP="00F40035">
      <w:pPr>
        <w:pStyle w:val="Mc2"/>
        <w:numPr>
          <w:ilvl w:val="1"/>
          <w:numId w:val="39"/>
        </w:numPr>
      </w:pPr>
      <w:r>
        <w:t xml:space="preserve">Giới thiệu </w:t>
      </w:r>
    </w:p>
    <w:p w14:paraId="2A956001" w14:textId="64DF4695" w:rsidR="0030337B" w:rsidRDefault="00F40035" w:rsidP="00F40035">
      <w:pPr>
        <w:pStyle w:val="Nidungvnbn"/>
      </w:pPr>
      <w:r>
        <w:t xml:space="preserve">BERT là viết tắt của cụm từ </w:t>
      </w:r>
      <w:r w:rsidRPr="0030337B">
        <w:rPr>
          <w:b/>
          <w:bCs/>
        </w:rPr>
        <w:t>Bidirectional Encoder Representation from Transformer</w:t>
      </w:r>
      <w:r>
        <w:t xml:space="preserve"> có nghĩa là mô hình biểu diễn từ theo 2 chiều ứng dụng kỹ thuật Transformer. </w:t>
      </w:r>
      <w:r w:rsidR="0030337B" w:rsidRPr="0030337B">
        <w:t>BERT là model biểu diễn ngôn ngữ được google giới thiệu vào năm 2018</w:t>
      </w:r>
      <w:r w:rsidR="0030337B">
        <w:t xml:space="preserve">. </w:t>
      </w:r>
    </w:p>
    <w:p w14:paraId="311B1D01" w14:textId="6B11F29D" w:rsidR="00F40035" w:rsidRDefault="00F40035" w:rsidP="00DE3F85">
      <w:pPr>
        <w:pStyle w:val="Nidungvnbn"/>
        <w:ind w:firstLine="0"/>
      </w:pPr>
      <w:r>
        <w:t>BERT được thiết kế để huấn luyện trước các biểu diễn từ (pre-train word embedding). Điểm đặc biệt ở BERT đó là nó có thể điều hòa cân bằng bối cảnh theo cả 2 chiều trái và phải.</w:t>
      </w:r>
    </w:p>
    <w:p w14:paraId="3107299B" w14:textId="1353F059" w:rsidR="00F40035" w:rsidRDefault="00F40035" w:rsidP="00F40035">
      <w:pPr>
        <w:pStyle w:val="Nidungvnbn"/>
      </w:pPr>
      <w:r>
        <w:t>Cơ chế attention của Transformer sẽ truyền toàn bộ các từ trong câu văn đồng thời vào mô hình một lúc mà không cần quan tâm đến chiều của câu. Do đó Transformer được xem như là huấn luyện hai chiều (bidirectional) mặc dù trên thực tế chính xác hơn chúng ta có thể nói rằng đó là huấn luyện không chiều (non-directional). Đặc điểm này cho phép mô hình học được bối cảnh của từ dựa trên toàn bộ các từ xung quanh nó bao gồm cả từ bên trái và từ bên phải.</w:t>
      </w:r>
      <w:r w:rsidR="0030337B">
        <w:t xml:space="preserve"> </w:t>
      </w:r>
    </w:p>
    <w:p w14:paraId="68A96385" w14:textId="692A98B5" w:rsidR="00DE3F85" w:rsidRDefault="00DE3F85" w:rsidP="00F40035">
      <w:pPr>
        <w:pStyle w:val="Nidungvnbn"/>
      </w:pPr>
      <w:r w:rsidRPr="00DE3F85">
        <w:t>Trong bài báo BERT: Pre-training of Deep Bidirectional Transformers for Language Understanding các tác giả đã nêu ra những cải tiến của model BERT trong các tác vụ:</w:t>
      </w:r>
      <w:r>
        <w:t xml:space="preserve"> </w:t>
      </w:r>
    </w:p>
    <w:p w14:paraId="7B56A0B8" w14:textId="1BA5A195" w:rsidR="00DE3F85" w:rsidRDefault="00DE3F85" w:rsidP="00DE3F85">
      <w:pPr>
        <w:pStyle w:val="Nidungvnbn"/>
        <w:numPr>
          <w:ilvl w:val="0"/>
          <w:numId w:val="44"/>
        </w:numPr>
      </w:pPr>
      <w:r>
        <w:t>Tăng GLUE score (General Language Understanding Evaluation score), một chỉ số tổng quát đánh giá mức độ hiểu ngôn ngữ lên 80.5%</w:t>
      </w:r>
      <w:r w:rsidR="00F93A76">
        <w:t xml:space="preserve"> </w:t>
      </w:r>
      <w:r w:rsidR="007D2787">
        <w:t>(tăng 7.7 %)</w:t>
      </w:r>
    </w:p>
    <w:p w14:paraId="0644E1EC" w14:textId="5AE2CA9B" w:rsidR="007D2787" w:rsidRDefault="007D2787" w:rsidP="007D2787">
      <w:pPr>
        <w:pStyle w:val="Nidungvnbn"/>
        <w:numPr>
          <w:ilvl w:val="0"/>
          <w:numId w:val="47"/>
        </w:numPr>
      </w:pPr>
      <w:r>
        <w:rPr>
          <w:noProof/>
        </w:rPr>
        <w:lastRenderedPageBreak/>
        <w:drawing>
          <wp:inline distT="0" distB="0" distL="0" distR="0" wp14:anchorId="3BAA8321" wp14:editId="346B2E24">
            <wp:extent cx="5403215" cy="3014095"/>
            <wp:effectExtent l="0" t="0" r="6985" b="0"/>
            <wp:docPr id="1330218579" name="Picture 1" descr="Dòng thời gian của mô hình máy biến á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òng thời gian của mô hình máy biến á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6512" cy="3015934"/>
                    </a:xfrm>
                    <a:prstGeom prst="rect">
                      <a:avLst/>
                    </a:prstGeom>
                    <a:noFill/>
                    <a:ln>
                      <a:noFill/>
                    </a:ln>
                  </pic:spPr>
                </pic:pic>
              </a:graphicData>
            </a:graphic>
          </wp:inline>
        </w:drawing>
      </w:r>
    </w:p>
    <w:p w14:paraId="29EFA30A" w14:textId="76C372F3" w:rsidR="00DE3F85" w:rsidRDefault="00DE3F85" w:rsidP="00DE3F85">
      <w:pPr>
        <w:pStyle w:val="Nidungvnbn"/>
        <w:numPr>
          <w:ilvl w:val="0"/>
          <w:numId w:val="44"/>
        </w:numPr>
      </w:pPr>
      <w:r>
        <w:t>Tăng accuracy trên bộ dữ liệu MultiNLI đánh giá tác vụ quan hệ văn bản (text entailment) lên 86.7%</w:t>
      </w:r>
      <w:r w:rsidR="007D2787">
        <w:t xml:space="preserve"> (tăng 4.6 %)</w:t>
      </w:r>
    </w:p>
    <w:p w14:paraId="5E09E2F8" w14:textId="4A3AD18E" w:rsidR="007D2787" w:rsidRPr="007D2787" w:rsidRDefault="007D2787" w:rsidP="007D2787">
      <w:pPr>
        <w:pStyle w:val="Nidungvnbn"/>
        <w:numPr>
          <w:ilvl w:val="0"/>
          <w:numId w:val="46"/>
        </w:numPr>
      </w:pPr>
      <w:r w:rsidRPr="007D2787">
        <w:rPr>
          <w:rStyle w:val="Strong"/>
          <w:b w:val="0"/>
          <w:bCs w:val="0"/>
        </w:rPr>
        <w:t>Quan hệ văn bản (Textual Entailment)</w:t>
      </w:r>
      <w:r w:rsidRPr="007D2787">
        <w:t>: Là tác vụ đánh giá mối quan hệ định hướng giữa 2 văn bản? Nhãn output của các cặp câu được chia thành đối lập (contradiction), trung lập (neutral) hay có quan hệ đi kèm (textual entailment).</w:t>
      </w:r>
    </w:p>
    <w:p w14:paraId="58A69395" w14:textId="3C34885A" w:rsidR="00DE3F85" w:rsidRDefault="00DE3F85" w:rsidP="00DE3F85">
      <w:pPr>
        <w:pStyle w:val="Nidungvnbn"/>
        <w:numPr>
          <w:ilvl w:val="0"/>
          <w:numId w:val="44"/>
        </w:numPr>
      </w:pPr>
      <w:r>
        <w:t>Tăng accuracy F1 score trên bộ dữ liệu SQuAD v1.1</w:t>
      </w:r>
      <w:r w:rsidR="007D2787">
        <w:t>(</w:t>
      </w:r>
      <w:r w:rsidR="007D2787" w:rsidRPr="007D2787">
        <w:t>Stanford Question Answering Dataset</w:t>
      </w:r>
      <w:r w:rsidR="007D2787">
        <w:t>)</w:t>
      </w:r>
      <w:r>
        <w:t xml:space="preserve"> đánh giá tác vụ question and answering lên 93.2%</w:t>
      </w:r>
      <w:r w:rsidR="007D2787">
        <w:t xml:space="preserve"> (tăng 1.5)</w:t>
      </w:r>
      <w:r w:rsidR="00F93A76">
        <w:t xml:space="preserve"> </w:t>
      </w:r>
      <w:r w:rsidR="007D2787">
        <w:t xml:space="preserve">và </w:t>
      </w:r>
      <w:r w:rsidR="007D2787" w:rsidRPr="007D2787">
        <w:t>SQuAD v2.0 Test F1 to 83.</w:t>
      </w:r>
      <w:r w:rsidR="007D2787">
        <w:t xml:space="preserve">1 (tăng 5.1). </w:t>
      </w:r>
    </w:p>
    <w:p w14:paraId="1048D653" w14:textId="77777777" w:rsidR="00DE3F85" w:rsidRDefault="00DE3F85" w:rsidP="00F40035">
      <w:pPr>
        <w:pStyle w:val="Nidungvnbn"/>
      </w:pPr>
    </w:p>
    <w:p w14:paraId="4689FFF3" w14:textId="76912070" w:rsidR="00424B7B" w:rsidRPr="000F4672" w:rsidRDefault="00424B7B" w:rsidP="00424B7B">
      <w:pPr>
        <w:pStyle w:val="Mc2"/>
      </w:pPr>
      <w:r>
        <w:t>1.2 Cấu trúc Transformer</w:t>
      </w:r>
    </w:p>
    <w:p w14:paraId="6EE31BCD" w14:textId="3619FD4B" w:rsidR="00B27729" w:rsidRDefault="00B27729" w:rsidP="000F4672">
      <w:pPr>
        <w:pStyle w:val="mc3"/>
      </w:pPr>
      <w:bookmarkStart w:id="12" w:name="_Toc168732271"/>
      <w:bookmarkStart w:id="13" w:name="_Toc168848594"/>
      <w:r w:rsidRPr="000F4672">
        <w:t>1.</w:t>
      </w:r>
      <w:r w:rsidR="00424B7B">
        <w:t>2</w:t>
      </w:r>
      <w:r w:rsidRPr="000F4672">
        <w:t>.</w:t>
      </w:r>
      <w:r w:rsidR="00424B7B">
        <w:t>1</w:t>
      </w:r>
      <w:r w:rsidRPr="000F4672">
        <w:t xml:space="preserve"> </w:t>
      </w:r>
      <w:bookmarkEnd w:id="12"/>
      <w:bookmarkEnd w:id="13"/>
      <w:r w:rsidR="00DC1128">
        <w:t xml:space="preserve">Encoder </w:t>
      </w:r>
      <w:r w:rsidR="00424B7B">
        <w:t xml:space="preserve">và decoder </w:t>
      </w:r>
    </w:p>
    <w:p w14:paraId="1FA4D376" w14:textId="115109A5" w:rsidR="00424B7B" w:rsidRDefault="00424B7B" w:rsidP="00424B7B">
      <w:pPr>
        <w:pStyle w:val="Nidungvnbn"/>
      </w:pPr>
      <w:r>
        <w:rPr>
          <w:noProof/>
        </w:rPr>
        <w:lastRenderedPageBreak/>
        <w:drawing>
          <wp:inline distT="0" distB="0" distL="0" distR="0" wp14:anchorId="6CEBC61F" wp14:editId="262E4AC3">
            <wp:extent cx="3383280" cy="4852969"/>
            <wp:effectExtent l="0" t="0" r="7620" b="5080"/>
            <wp:docPr id="241105074" name="Picture 6" descr="A diagram of a subla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05074" name="Picture 6" descr="A diagram of a sublaying proc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4968" cy="4898423"/>
                    </a:xfrm>
                    <a:prstGeom prst="rect">
                      <a:avLst/>
                    </a:prstGeom>
                    <a:noFill/>
                    <a:ln>
                      <a:noFill/>
                    </a:ln>
                  </pic:spPr>
                </pic:pic>
              </a:graphicData>
            </a:graphic>
          </wp:inline>
        </w:drawing>
      </w:r>
    </w:p>
    <w:p w14:paraId="53F76445" w14:textId="704CCEDC" w:rsidR="00424B7B" w:rsidRDefault="00424B7B" w:rsidP="00424B7B">
      <w:pPr>
        <w:pStyle w:val="Nidungvnbn"/>
        <w:numPr>
          <w:ilvl w:val="0"/>
          <w:numId w:val="40"/>
        </w:numPr>
      </w:pPr>
      <w:r w:rsidRPr="00424B7B">
        <w:t>Kiến trúc máy biến áp bao gồm một bộ mã hóa (encoder) và một bộ giải mã(dencoder), mỗi bộ được tạo thành từ nhiều mulit-head attention và feed forward</w:t>
      </w:r>
    </w:p>
    <w:p w14:paraId="4A7D054A" w14:textId="74C2FADE" w:rsidR="00424B7B" w:rsidRPr="00424B7B" w:rsidRDefault="00424B7B" w:rsidP="00424B7B">
      <w:pPr>
        <w:pStyle w:val="Nidungvnbn"/>
        <w:rPr>
          <w:rFonts w:eastAsia="SimSun"/>
          <w:lang w:eastAsia="zh-CN"/>
        </w:rPr>
      </w:pPr>
      <w:r w:rsidRPr="00424B7B">
        <w:rPr>
          <w:rFonts w:eastAsia="SimSun"/>
          <w:b/>
          <w:bCs/>
          <w:lang w:eastAsia="zh-CN"/>
        </w:rPr>
        <w:t>Encoder</w:t>
      </w:r>
      <w:r w:rsidRPr="00424B7B">
        <w:rPr>
          <w:rFonts w:eastAsia="SimSun"/>
          <w:lang w:eastAsia="zh-CN"/>
        </w:rPr>
        <w:t>: là tổng hợp xếp chồng lên nhau của 6 layers xác định. Mỗi layer bao gồm 2 layer</w:t>
      </w:r>
      <w:r>
        <w:rPr>
          <w:rFonts w:eastAsia="SimSun"/>
          <w:lang w:eastAsia="zh-CN"/>
        </w:rPr>
        <w:t>s</w:t>
      </w:r>
      <w:r w:rsidRPr="00424B7B">
        <w:rPr>
          <w:rFonts w:eastAsia="SimSun"/>
          <w:lang w:eastAsia="zh-CN"/>
        </w:rPr>
        <w:t xml:space="preserve"> con (sub-layer) trong nó. Sub-layer đầu tiên là multi-head self-attention mà lát nữa chúng ta sẽ tìm hiểu. Layer thứ 2 đơn thuần chỉ là các </w:t>
      </w:r>
      <w:r w:rsidR="00874510" w:rsidRPr="00424B7B">
        <w:rPr>
          <w:rFonts w:eastAsia="SimSun"/>
          <w:lang w:eastAsia="zh-CN"/>
        </w:rPr>
        <w:t>fully connected</w:t>
      </w:r>
      <w:r w:rsidRPr="00424B7B">
        <w:rPr>
          <w:rFonts w:eastAsia="SimSun"/>
          <w:lang w:eastAsia="zh-CN"/>
        </w:rPr>
        <w:t xml:space="preserve"> feed-forward layer </w:t>
      </w:r>
    </w:p>
    <w:p w14:paraId="3940D56E" w14:textId="77777777" w:rsidR="00424B7B" w:rsidRPr="00424B7B" w:rsidRDefault="00424B7B" w:rsidP="00424B7B">
      <w:pPr>
        <w:pStyle w:val="Nidungvnbn"/>
        <w:rPr>
          <w:rFonts w:eastAsia="SimSun"/>
          <w:lang w:eastAsia="zh-CN"/>
        </w:rPr>
      </w:pPr>
      <w:r w:rsidRPr="00424B7B">
        <w:rPr>
          <w:rFonts w:eastAsia="SimSun"/>
          <w:b/>
          <w:bCs/>
          <w:lang w:eastAsia="zh-CN"/>
        </w:rPr>
        <w:t>Decoder:</w:t>
      </w:r>
      <w:r w:rsidRPr="00424B7B">
        <w:rPr>
          <w:rFonts w:eastAsia="SimSun"/>
          <w:lang w:eastAsia="zh-CN"/>
        </w:rPr>
        <w:t xml:space="preserve"> cũng là tổng hợp xếp chồng của 6 layers. Kiến trúc tương tự như các sub-layer ở Encoder ngoại trừ thêm 1 sub-layer thể hiện phân phối attention ở vị trí đầu tiên. </w:t>
      </w:r>
    </w:p>
    <w:p w14:paraId="5B60C857" w14:textId="4A47D611" w:rsidR="00424B7B" w:rsidRDefault="00424B7B" w:rsidP="00424B7B">
      <w:pPr>
        <w:pStyle w:val="mc3"/>
      </w:pPr>
      <w:r>
        <w:lastRenderedPageBreak/>
        <w:t xml:space="preserve">1.2.2 Positional encoding </w:t>
      </w:r>
    </w:p>
    <w:p w14:paraId="76554A6A" w14:textId="77777777" w:rsidR="00E03433" w:rsidRDefault="00E03433" w:rsidP="00E03433">
      <w:pPr>
        <w:pStyle w:val="Nidungvnbn"/>
        <w:rPr>
          <w:rFonts w:eastAsia="SimSun"/>
          <w:lang w:eastAsia="zh-CN"/>
        </w:rPr>
      </w:pPr>
      <w:r w:rsidRPr="0051263A">
        <w:t xml:space="preserve">Việc nhúng từ một phần giúp chúng ta thể hiện ngữ nghĩa của một từ, nhưng cùng một từ ở các vị trí khác nhau của câu có ý nghĩa khác nhau. Đó là lý do tại sao Transformers có thêm phần </w:t>
      </w:r>
      <w:r w:rsidRPr="0018216C">
        <w:rPr>
          <w:b/>
          <w:bCs/>
        </w:rPr>
        <w:t>Positional encoding</w:t>
      </w:r>
      <w:r w:rsidRPr="0051263A">
        <w:t xml:space="preserve"> để đưa thêm thông tin. Về vị trí của một từ</w:t>
      </w:r>
    </w:p>
    <w:p w14:paraId="4114B37A" w14:textId="77777777" w:rsidR="00E03433" w:rsidRPr="00C362A7" w:rsidRDefault="00E03433" w:rsidP="00E03433">
      <w:pPr>
        <w:pStyle w:val="Nidungvnbn"/>
        <w:rPr>
          <w:rFonts w:eastAsia="SimSun"/>
          <w:lang w:eastAsia="zh-CN"/>
        </w:rPr>
      </w:pPr>
    </w:p>
    <w:p w14:paraId="5236299C" w14:textId="77777777" w:rsidR="00E03433" w:rsidRPr="0051263A" w:rsidRDefault="00000000" w:rsidP="00E03433">
      <w:pPr>
        <w:pStyle w:val="Nidungvnbn"/>
        <w:rPr>
          <w:rFonts w:ascii="Cambria Math" w:eastAsia="SimSun" w:hAnsi="Cambria Math"/>
          <w:sz w:val="28"/>
          <w:szCs w:val="28"/>
          <w:lang w:eastAsia="zh-CN"/>
          <w:oMath/>
        </w:rPr>
      </w:pPr>
      <m:oMathPara>
        <m:oMath>
          <m:sSub>
            <m:sSubPr>
              <m:ctrlPr>
                <w:rPr>
                  <w:rFonts w:ascii="Cambria Math" w:hAnsi="Cambria Math"/>
                  <w:b/>
                  <w:sz w:val="28"/>
                  <w:szCs w:val="28"/>
                </w:rPr>
              </m:ctrlPr>
            </m:sSubPr>
            <m:e>
              <m:r>
                <m:rPr>
                  <m:sty m:val="b"/>
                </m:rPr>
                <w:rPr>
                  <w:rFonts w:ascii="Cambria Math" w:hAnsi="Cambria Math"/>
                  <w:sz w:val="28"/>
                  <w:szCs w:val="28"/>
                </w:rPr>
                <m:t>PE</m:t>
              </m:r>
            </m:e>
            <m:sub>
              <m:r>
                <m:rPr>
                  <m:sty m:val="b"/>
                </m:rPr>
                <w:rPr>
                  <w:rFonts w:ascii="Cambria Math" w:hAnsi="Cambria Math"/>
                  <w:sz w:val="28"/>
                  <w:szCs w:val="28"/>
                </w:rPr>
                <m:t xml:space="preserve">(pos,2i) </m:t>
              </m:r>
            </m:sub>
          </m:sSub>
          <m:r>
            <m:rPr>
              <m:sty m:val="b"/>
            </m:rPr>
            <w:rPr>
              <w:rFonts w:ascii="Cambria Math" w:hAnsi="Cambria Math"/>
              <w:sz w:val="28"/>
              <w:szCs w:val="28"/>
            </w:rPr>
            <m:t>= sin(pos/</m:t>
          </m:r>
          <m:sSup>
            <m:sSupPr>
              <m:ctrlPr>
                <w:rPr>
                  <w:rFonts w:ascii="Cambria Math" w:hAnsi="Cambria Math"/>
                  <w:b/>
                  <w:sz w:val="28"/>
                  <w:szCs w:val="28"/>
                </w:rPr>
              </m:ctrlPr>
            </m:sSupPr>
            <m:e>
              <m:r>
                <m:rPr>
                  <m:sty m:val="b"/>
                </m:rPr>
                <w:rPr>
                  <w:rFonts w:ascii="Cambria Math" w:hAnsi="Cambria Math"/>
                  <w:sz w:val="28"/>
                  <w:szCs w:val="28"/>
                </w:rPr>
                <m:t>10000</m:t>
              </m:r>
            </m:e>
            <m:sup>
              <m:r>
                <m:rPr>
                  <m:sty m:val="b"/>
                </m:rPr>
                <w:rPr>
                  <w:rFonts w:ascii="Cambria Math" w:hAnsi="Cambria Math"/>
                  <w:sz w:val="28"/>
                  <w:szCs w:val="28"/>
                </w:rPr>
                <m:t>2i/</m:t>
              </m:r>
              <m:sSub>
                <m:sSubPr>
                  <m:ctrlPr>
                    <w:rPr>
                      <w:rFonts w:ascii="Cambria Math" w:hAnsi="Cambria Math"/>
                      <w:b/>
                      <w:sz w:val="28"/>
                      <w:szCs w:val="28"/>
                    </w:rPr>
                  </m:ctrlPr>
                </m:sSubPr>
                <m:e>
                  <m:r>
                    <m:rPr>
                      <m:sty m:val="b"/>
                    </m:rPr>
                    <w:rPr>
                      <w:rFonts w:ascii="Cambria Math" w:hAnsi="Cambria Math"/>
                      <w:sz w:val="28"/>
                      <w:szCs w:val="28"/>
                    </w:rPr>
                    <m:t>d</m:t>
                  </m:r>
                </m:e>
                <m:sub>
                  <m:r>
                    <m:rPr>
                      <m:sty m:val="b"/>
                    </m:rPr>
                    <w:rPr>
                      <w:rFonts w:ascii="Cambria Math" w:hAnsi="Cambria Math"/>
                      <w:sz w:val="28"/>
                      <w:szCs w:val="28"/>
                    </w:rPr>
                    <m:t>model</m:t>
                  </m:r>
                </m:sub>
              </m:sSub>
            </m:sup>
          </m:sSup>
          <m:r>
            <m:rPr>
              <m:sty m:val="b"/>
            </m:rPr>
            <w:rPr>
              <w:rFonts w:ascii="Cambria Math" w:hAnsi="Cambria Math"/>
              <w:sz w:val="28"/>
              <w:szCs w:val="28"/>
            </w:rPr>
            <m:t xml:space="preserve">) </m:t>
          </m:r>
        </m:oMath>
      </m:oMathPara>
    </w:p>
    <w:p w14:paraId="02E71ACB" w14:textId="77777777" w:rsidR="00E03433" w:rsidRPr="0051263A" w:rsidRDefault="00E03433" w:rsidP="00E03433">
      <w:pPr>
        <w:pStyle w:val="Nidungvnbn"/>
        <w:rPr>
          <w:rFonts w:ascii="Cambria Math" w:eastAsia="SimSun" w:hAnsi="Cambria Math"/>
          <w:sz w:val="28"/>
          <w:szCs w:val="28"/>
          <w:oMath/>
        </w:rPr>
      </w:pPr>
      <m:oMathPara>
        <m:oMath>
          <m:r>
            <m:rPr>
              <m:sty m:val="b"/>
            </m:rPr>
            <w:rPr>
              <w:rFonts w:ascii="Cambria Math" w:hAnsi="Cambria Math"/>
              <w:sz w:val="28"/>
              <w:szCs w:val="28"/>
            </w:rPr>
            <m:t xml:space="preserve">  </m:t>
          </m:r>
          <m:sSub>
            <m:sSubPr>
              <m:ctrlPr>
                <w:rPr>
                  <w:rFonts w:ascii="Cambria Math" w:hAnsi="Cambria Math"/>
                  <w:b/>
                  <w:sz w:val="28"/>
                  <w:szCs w:val="28"/>
                </w:rPr>
              </m:ctrlPr>
            </m:sSubPr>
            <m:e>
              <m:r>
                <m:rPr>
                  <m:sty m:val="b"/>
                </m:rPr>
                <w:rPr>
                  <w:rFonts w:ascii="Cambria Math" w:hAnsi="Cambria Math"/>
                  <w:sz w:val="28"/>
                  <w:szCs w:val="28"/>
                </w:rPr>
                <m:t>PE</m:t>
              </m:r>
            </m:e>
            <m:sub>
              <m:r>
                <m:rPr>
                  <m:sty m:val="b"/>
                </m:rPr>
                <w:rPr>
                  <w:rFonts w:ascii="Cambria Math" w:hAnsi="Cambria Math"/>
                  <w:sz w:val="28"/>
                  <w:szCs w:val="28"/>
                </w:rPr>
                <m:t xml:space="preserve">(pos,2i+1) </m:t>
              </m:r>
            </m:sub>
          </m:sSub>
          <m:r>
            <m:rPr>
              <m:sty m:val="b"/>
            </m:rPr>
            <w:rPr>
              <w:rFonts w:ascii="Cambria Math" w:hAnsi="Cambria Math"/>
              <w:sz w:val="28"/>
              <w:szCs w:val="28"/>
            </w:rPr>
            <m:t xml:space="preserve"> = cos(pos/</m:t>
          </m:r>
          <m:sSup>
            <m:sSupPr>
              <m:ctrlPr>
                <w:rPr>
                  <w:rFonts w:ascii="Cambria Math" w:hAnsi="Cambria Math"/>
                  <w:b/>
                  <w:sz w:val="28"/>
                  <w:szCs w:val="28"/>
                </w:rPr>
              </m:ctrlPr>
            </m:sSupPr>
            <m:e>
              <m:r>
                <m:rPr>
                  <m:sty m:val="b"/>
                </m:rPr>
                <w:rPr>
                  <w:rFonts w:ascii="Cambria Math" w:hAnsi="Cambria Math"/>
                  <w:sz w:val="28"/>
                  <w:szCs w:val="28"/>
                </w:rPr>
                <m:t>10000</m:t>
              </m:r>
            </m:e>
            <m:sup>
              <m:r>
                <m:rPr>
                  <m:sty m:val="b"/>
                </m:rPr>
                <w:rPr>
                  <w:rFonts w:ascii="Cambria Math" w:hAnsi="Cambria Math"/>
                  <w:sz w:val="28"/>
                  <w:szCs w:val="28"/>
                </w:rPr>
                <m:t>2i/</m:t>
              </m:r>
              <m:sSub>
                <m:sSubPr>
                  <m:ctrlPr>
                    <w:rPr>
                      <w:rFonts w:ascii="Cambria Math" w:hAnsi="Cambria Math"/>
                      <w:b/>
                      <w:sz w:val="28"/>
                      <w:szCs w:val="28"/>
                    </w:rPr>
                  </m:ctrlPr>
                </m:sSubPr>
                <m:e>
                  <m:r>
                    <m:rPr>
                      <m:sty m:val="b"/>
                    </m:rPr>
                    <w:rPr>
                      <w:rFonts w:ascii="Cambria Math" w:hAnsi="Cambria Math"/>
                      <w:sz w:val="28"/>
                      <w:szCs w:val="28"/>
                    </w:rPr>
                    <m:t>d</m:t>
                  </m:r>
                </m:e>
                <m:sub>
                  <m:r>
                    <m:rPr>
                      <m:sty m:val="b"/>
                    </m:rPr>
                    <w:rPr>
                      <w:rFonts w:ascii="Cambria Math" w:hAnsi="Cambria Math"/>
                      <w:sz w:val="28"/>
                      <w:szCs w:val="28"/>
                    </w:rPr>
                    <m:t>model</m:t>
                  </m:r>
                </m:sub>
              </m:sSub>
            </m:sup>
          </m:sSup>
          <m:r>
            <m:rPr>
              <m:sty m:val="b"/>
            </m:rPr>
            <w:rPr>
              <w:rFonts w:ascii="Cambria Math" w:hAnsi="Cambria Math"/>
              <w:sz w:val="28"/>
              <w:szCs w:val="28"/>
            </w:rPr>
            <m:t>)</m:t>
          </m:r>
        </m:oMath>
      </m:oMathPara>
    </w:p>
    <w:p w14:paraId="76FB9E68" w14:textId="77777777" w:rsidR="00E03433" w:rsidRPr="0018216C" w:rsidRDefault="00E03433" w:rsidP="00E03433">
      <w:pPr>
        <w:pStyle w:val="Nidungvnbn"/>
        <w:rPr>
          <w:rFonts w:eastAsia="SimSun"/>
          <w:lang w:eastAsia="zh-CN"/>
        </w:rPr>
      </w:pPr>
    </w:p>
    <w:p w14:paraId="2DF8F29F" w14:textId="77777777" w:rsidR="00E03433" w:rsidRDefault="00E03433" w:rsidP="00E03433">
      <w:pPr>
        <w:pStyle w:val="Nidungvnbn"/>
      </w:pPr>
      <w:r w:rsidRPr="0018216C">
        <w:t xml:space="preserve">Pos là vị trí của từ này trong câu, PE là giá trị của phần tử thứ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18216C">
        <w:t xml:space="preserve"> được nhúng và có độ dài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Pr="0018216C">
        <w:t>. Sau đó chúng ta tổng hợp vectơ PE và vectơ nhúng</w:t>
      </w:r>
    </w:p>
    <w:p w14:paraId="50404317" w14:textId="4C5AAA9D" w:rsidR="00E03433" w:rsidRDefault="00E03433" w:rsidP="00E03433">
      <w:pPr>
        <w:pStyle w:val="Nidungvnbn"/>
        <w:rPr>
          <w:rFonts w:eastAsia="SimSun"/>
          <w:lang w:eastAsia="zh-CN"/>
        </w:rPr>
      </w:pPr>
      <w:r w:rsidRPr="00C362A7">
        <w:rPr>
          <w:rFonts w:eastAsia="SimSun"/>
          <w:noProof/>
        </w:rPr>
        <w:drawing>
          <wp:inline distT="0" distB="0" distL="0" distR="0" wp14:anchorId="2EC3C0C3" wp14:editId="26C6BFA6">
            <wp:extent cx="5791835" cy="2404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404745"/>
                    </a:xfrm>
                    <a:prstGeom prst="rect">
                      <a:avLst/>
                    </a:prstGeom>
                  </pic:spPr>
                </pic:pic>
              </a:graphicData>
            </a:graphic>
          </wp:inline>
        </w:drawing>
      </w:r>
    </w:p>
    <w:p w14:paraId="58731591" w14:textId="7B163E5F" w:rsidR="00E03433" w:rsidRDefault="00E03433" w:rsidP="00E03433">
      <w:pPr>
        <w:pStyle w:val="Nidungvnbn"/>
        <w:rPr>
          <w:rFonts w:eastAsia="SimSun"/>
          <w:lang w:eastAsia="zh-CN"/>
        </w:rPr>
      </w:pPr>
      <w:r w:rsidRPr="0018216C">
        <w:rPr>
          <w:rFonts w:eastAsia="SimSun"/>
          <w:lang w:eastAsia="zh-CN"/>
        </w:rPr>
        <w:t>Để hiểu cách diễn đạt trên, hãy lấy ví dụ về cụm từ “I am a robot,” với n=100 và d=4. Bảng sau đây hiển thị ma trận mã hóa vị trí cho cụm từ này.</w:t>
      </w:r>
    </w:p>
    <w:p w14:paraId="520F4480" w14:textId="77777777" w:rsidR="00E03433" w:rsidRPr="00C362A7" w:rsidRDefault="00E03433" w:rsidP="00E03433">
      <w:pPr>
        <w:pStyle w:val="Nidungvnbn"/>
        <w:rPr>
          <w:rFonts w:eastAsia="SimSun"/>
          <w:lang w:eastAsia="zh-CN"/>
        </w:rPr>
      </w:pPr>
      <w:r>
        <w:rPr>
          <w:noProof/>
        </w:rPr>
        <w:lastRenderedPageBreak/>
        <w:drawing>
          <wp:inline distT="0" distB="0" distL="0" distR="0" wp14:anchorId="31B30FBC" wp14:editId="3D6F5D43">
            <wp:extent cx="5791835" cy="3427095"/>
            <wp:effectExtent l="0" t="0" r="0" b="1905"/>
            <wp:docPr id="57828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835" cy="3427095"/>
                    </a:xfrm>
                    <a:prstGeom prst="rect">
                      <a:avLst/>
                    </a:prstGeom>
                    <a:noFill/>
                    <a:ln>
                      <a:noFill/>
                    </a:ln>
                  </pic:spPr>
                </pic:pic>
              </a:graphicData>
            </a:graphic>
          </wp:inline>
        </w:drawing>
      </w:r>
    </w:p>
    <w:p w14:paraId="4482E6B8" w14:textId="56313FFA" w:rsidR="00E03433" w:rsidRDefault="00E03433" w:rsidP="00E03433">
      <w:pPr>
        <w:pStyle w:val="Nidungvnbn"/>
        <w:ind w:firstLine="0"/>
      </w:pPr>
    </w:p>
    <w:p w14:paraId="7E130535" w14:textId="50CCC5BF" w:rsidR="00E03433" w:rsidRDefault="00E03433" w:rsidP="00F75C46">
      <w:pPr>
        <w:pStyle w:val="mc3"/>
      </w:pPr>
      <w:r>
        <w:t xml:space="preserve">1.2.3 Attention </w:t>
      </w:r>
    </w:p>
    <w:p w14:paraId="33BE47A0" w14:textId="4824D442" w:rsidR="00E03433" w:rsidRPr="00E03433" w:rsidRDefault="00E03433" w:rsidP="00E03433">
      <w:pPr>
        <w:pStyle w:val="Nidungvnbn"/>
      </w:pPr>
      <w:r>
        <w:t>S</w:t>
      </w:r>
      <w:r w:rsidRPr="00E03433">
        <w:t>ự chú ý (attention) trong mô hình Transformer cho phép mô hình tập trung có chọn lọc vào các phần cụ thể của chuỗi đầu vào, thay vì xử lý toàn bộ chuỗi đồng đều. Điều này giúp cải thiện hiệu quả và độ chính xác trong việc xử lý thông tin.</w:t>
      </w:r>
    </w:p>
    <w:p w14:paraId="3B98F621" w14:textId="25CE9FFA" w:rsidR="00E03433" w:rsidRDefault="00E03433" w:rsidP="00E03433">
      <w:pPr>
        <w:pStyle w:val="Nidungvnbn"/>
      </w:pPr>
      <w:r w:rsidRPr="00E03433">
        <w:t>Trong Transformer, sự chú ý được sử dụng để ánh xạ giữa một truy vấn (query) và một tập hợp các cặp khóa-giá trị (key-value) để tạo ra một đầu ra. Cụ thể, truy vấn, khóa và giá trị đều là các vector. Đầu ra của cơ chế attention được tính như một tổng trọng số của các giá trị, trong đó trọng số được xác định bởi độ tương thích giữa truy vấn và các khóa tương ứng.</w:t>
      </w:r>
    </w:p>
    <w:p w14:paraId="51CBF90A" w14:textId="2D3CE330" w:rsidR="00E03433" w:rsidRDefault="00E03433" w:rsidP="00E03433">
      <w:pPr>
        <w:pStyle w:val="Nidungvnbn"/>
      </w:pPr>
      <w:r w:rsidRPr="00993499">
        <w:rPr>
          <w:rStyle w:val="mc4Char"/>
          <w:noProof/>
        </w:rPr>
        <w:lastRenderedPageBreak/>
        <mc:AlternateContent>
          <mc:Choice Requires="wps">
            <w:drawing>
              <wp:anchor distT="0" distB="0" distL="114300" distR="114300" simplePos="0" relativeHeight="251659264" behindDoc="0" locked="0" layoutInCell="1" allowOverlap="1" wp14:anchorId="3FBC7253" wp14:editId="0BAC7C58">
                <wp:simplePos x="0" y="0"/>
                <wp:positionH relativeFrom="column">
                  <wp:posOffset>751205</wp:posOffset>
                </wp:positionH>
                <wp:positionV relativeFrom="paragraph">
                  <wp:posOffset>3266440</wp:posOffset>
                </wp:positionV>
                <wp:extent cx="49149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6D8868CD" w14:textId="77777777" w:rsidR="00E03433" w:rsidRPr="008B781D" w:rsidRDefault="00E03433" w:rsidP="00E03433">
                            <w:pPr>
                              <w:pStyle w:val="Caption"/>
                              <w:rPr>
                                <w:rFonts w:eastAsia="SimSun"/>
                                <w:noProof/>
                                <w:sz w:val="20"/>
                                <w:szCs w:val="20"/>
                              </w:rPr>
                            </w:pPr>
                            <w:r w:rsidRPr="008B781D">
                              <w:rPr>
                                <w:sz w:val="20"/>
                                <w:szCs w:val="20"/>
                              </w:rPr>
                              <w:t>Hình 2: (trái) Scaled Dot-Product Attention. (phải) Chú ý nhiều đầu bao gồm một số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BC7253" id="_x0000_t202" coordsize="21600,21600" o:spt="202" path="m,l,21600r21600,l21600,xe">
                <v:stroke joinstyle="miter"/>
                <v:path gradientshapeok="t" o:connecttype="rect"/>
              </v:shapetype>
              <v:shape id="Text Box 2" o:spid="_x0000_s1026" type="#_x0000_t202" style="position:absolute;left:0;text-align:left;margin-left:59.15pt;margin-top:257.2pt;width:387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" stroked="f">
                <v:textbox style="mso-fit-shape-to-text:t" inset="0,0,0,0">
                  <w:txbxContent>
                    <w:p w14:paraId="6D8868CD" w14:textId="77777777" w:rsidR="00E03433" w:rsidRPr="008B781D" w:rsidRDefault="00E03433" w:rsidP="00E03433">
                      <w:pPr>
                        <w:pStyle w:val="Caption"/>
                        <w:rPr>
                          <w:rFonts w:eastAsia="SimSun"/>
                          <w:noProof/>
                          <w:sz w:val="20"/>
                          <w:szCs w:val="20"/>
                        </w:rPr>
                      </w:pPr>
                      <w:r w:rsidRPr="008B781D">
                        <w:rPr>
                          <w:sz w:val="20"/>
                          <w:szCs w:val="20"/>
                        </w:rPr>
                        <w:t>Hình 2: (trái) Scaled Dot-Product Attention. (phải) Chú ý nhiều đầu bao gồm một số</w:t>
                      </w:r>
                    </w:p>
                  </w:txbxContent>
                </v:textbox>
                <w10:wrap type="topAndBottom"/>
              </v:shape>
            </w:pict>
          </mc:Fallback>
        </mc:AlternateContent>
      </w:r>
      <w:r w:rsidRPr="00993499">
        <w:rPr>
          <w:rStyle w:val="mc4Char"/>
          <w:noProof/>
        </w:rPr>
        <w:drawing>
          <wp:inline distT="0" distB="0" distL="0" distR="0" wp14:anchorId="211891E7" wp14:editId="521A6FE8">
            <wp:extent cx="4998720" cy="2954655"/>
            <wp:effectExtent l="133350" t="114300" r="144780" b="169545"/>
            <wp:docPr id="124398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89375" name=""/>
                    <pic:cNvPicPr/>
                  </pic:nvPicPr>
                  <pic:blipFill rotWithShape="1">
                    <a:blip r:embed="rId19">
                      <a:extLst>
                        <a:ext uri="{28A0092B-C50C-407E-A947-70E740481C1C}">
                          <a14:useLocalDpi xmlns:a14="http://schemas.microsoft.com/office/drawing/2010/main" val="0"/>
                        </a:ext>
                      </a:extLst>
                    </a:blip>
                    <a:srcRect r="2322" b="1550"/>
                    <a:stretch/>
                  </pic:blipFill>
                  <pic:spPr bwMode="auto">
                    <a:xfrm>
                      <a:off x="0" y="0"/>
                      <a:ext cx="4998720" cy="2954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AB93CDE" w14:textId="77777777" w:rsidR="00F75C46" w:rsidRDefault="00F75C46" w:rsidP="00E03433">
      <w:pPr>
        <w:pStyle w:val="Nidungvnbn"/>
        <w:rPr>
          <w:rFonts w:eastAsia="SimSun"/>
          <w:noProof/>
          <w:lang w:eastAsia="zh-CN"/>
        </w:rPr>
      </w:pPr>
      <w:r w:rsidRPr="00F92611">
        <w:rPr>
          <w:rFonts w:eastAsia="SimSun"/>
          <w:noProof/>
          <w:lang w:eastAsia="zh-CN"/>
        </w:rPr>
        <w:t xml:space="preserve">Giả sử câu sau là câu đầu vào mà chúng ta cần dịch: </w:t>
      </w:r>
      <w:r w:rsidRPr="00F92611">
        <w:rPr>
          <w:rFonts w:eastAsia="SimSun"/>
          <w:b/>
          <w:i/>
          <w:noProof/>
          <w:lang w:eastAsia="zh-CN"/>
        </w:rPr>
        <w:t>”The animal didn't cross the street because it was too tired”.</w:t>
      </w:r>
      <w:r w:rsidRPr="00F92611">
        <w:rPr>
          <w:rFonts w:eastAsia="SimSun"/>
          <w:noProof/>
          <w:lang w:eastAsia="zh-CN"/>
        </w:rPr>
        <w:t xml:space="preserve"> Từ "</w:t>
      </w:r>
      <w:r>
        <w:rPr>
          <w:rFonts w:eastAsia="SimSun"/>
          <w:noProof/>
          <w:lang w:eastAsia="zh-CN"/>
        </w:rPr>
        <w:t>it</w:t>
      </w:r>
      <w:r w:rsidRPr="00F92611">
        <w:rPr>
          <w:rFonts w:eastAsia="SimSun"/>
          <w:noProof/>
          <w:lang w:eastAsia="zh-CN"/>
        </w:rPr>
        <w:t>" trong câu trên đại diện cho điều gì? "</w:t>
      </w:r>
      <w:r w:rsidRPr="0018216C">
        <w:rPr>
          <w:rFonts w:eastAsia="SimSun"/>
          <w:b/>
          <w:bCs/>
          <w:noProof/>
          <w:lang w:eastAsia="zh-CN"/>
        </w:rPr>
        <w:t>animal</w:t>
      </w:r>
      <w:r w:rsidRPr="00F92611">
        <w:rPr>
          <w:rFonts w:eastAsia="SimSun"/>
          <w:noProof/>
          <w:lang w:eastAsia="zh-CN"/>
        </w:rPr>
        <w:t>" hay "</w:t>
      </w:r>
      <w:r w:rsidRPr="0018216C">
        <w:rPr>
          <w:rFonts w:eastAsia="SimSun"/>
          <w:b/>
          <w:bCs/>
          <w:noProof/>
          <w:lang w:eastAsia="zh-CN"/>
        </w:rPr>
        <w:t>street</w:t>
      </w:r>
      <w:r w:rsidRPr="00F92611">
        <w:rPr>
          <w:rFonts w:eastAsia="SimSun"/>
          <w:noProof/>
          <w:lang w:eastAsia="zh-CN"/>
        </w:rPr>
        <w:t>"?</w:t>
      </w:r>
    </w:p>
    <w:p w14:paraId="60E5ED47" w14:textId="68E60B36" w:rsidR="00F75C46" w:rsidRDefault="00F75C46" w:rsidP="00E03433">
      <w:pPr>
        <w:pStyle w:val="Nidungvnbn"/>
        <w:rPr>
          <w:rFonts w:eastAsia="SimSun"/>
          <w:noProof/>
          <w:lang w:eastAsia="zh-CN"/>
        </w:rPr>
      </w:pPr>
      <w:r w:rsidRPr="00F92611">
        <w:rPr>
          <w:rFonts w:eastAsia="SimSun"/>
          <w:b/>
          <w:noProof/>
        </w:rPr>
        <w:drawing>
          <wp:inline distT="0" distB="0" distL="0" distR="0" wp14:anchorId="5C48FE9E" wp14:editId="780A02C2">
            <wp:extent cx="3393881" cy="3002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1632" cy="3009137"/>
                    </a:xfrm>
                    <a:prstGeom prst="rect">
                      <a:avLst/>
                    </a:prstGeom>
                  </pic:spPr>
                </pic:pic>
              </a:graphicData>
            </a:graphic>
          </wp:inline>
        </w:drawing>
      </w:r>
    </w:p>
    <w:p w14:paraId="5E152DBC" w14:textId="3318B5AD" w:rsidR="00E03433" w:rsidRDefault="00F75C46" w:rsidP="00E03433">
      <w:pPr>
        <w:pStyle w:val="Nidungvnbn"/>
        <w:rPr>
          <w:rFonts w:eastAsia="SimSun"/>
          <w:noProof/>
          <w:lang w:eastAsia="zh-CN"/>
        </w:rPr>
      </w:pPr>
      <w:r w:rsidRPr="00F92611">
        <w:rPr>
          <w:rFonts w:eastAsia="SimSun"/>
          <w:noProof/>
          <w:lang w:eastAsia="zh-CN"/>
        </w:rPr>
        <w:lastRenderedPageBreak/>
        <w:t xml:space="preserve"> Câu hỏi này đơn giản đối với con người nhưng không đơn giản đối với các thuật toán. Khi mô hình xử lý từ "</w:t>
      </w:r>
      <w:r>
        <w:rPr>
          <w:rFonts w:eastAsia="SimSun"/>
          <w:noProof/>
          <w:lang w:eastAsia="zh-CN"/>
        </w:rPr>
        <w:t>it</w:t>
      </w:r>
      <w:r w:rsidRPr="00F92611">
        <w:rPr>
          <w:rFonts w:eastAsia="SimSun"/>
          <w:noProof/>
          <w:lang w:eastAsia="zh-CN"/>
        </w:rPr>
        <w:t>", sự tự chú ý cho phép nó liên kết "</w:t>
      </w:r>
      <w:r>
        <w:rPr>
          <w:rFonts w:eastAsia="SimSun"/>
          <w:noProof/>
          <w:lang w:eastAsia="zh-CN"/>
        </w:rPr>
        <w:t>it</w:t>
      </w:r>
      <w:r w:rsidRPr="00F92611">
        <w:rPr>
          <w:rFonts w:eastAsia="SimSun"/>
          <w:noProof/>
          <w:lang w:eastAsia="zh-CN"/>
        </w:rPr>
        <w:t>" với "</w:t>
      </w:r>
      <w:r>
        <w:rPr>
          <w:rFonts w:eastAsia="SimSun"/>
          <w:noProof/>
          <w:lang w:eastAsia="zh-CN"/>
        </w:rPr>
        <w:t>animal</w:t>
      </w:r>
      <w:r w:rsidRPr="00F92611">
        <w:rPr>
          <w:rFonts w:eastAsia="SimSun"/>
          <w:noProof/>
          <w:lang w:eastAsia="zh-CN"/>
        </w:rPr>
        <w:t xml:space="preserve"> ". Khi mô hình xử lý từng từ (mỗi vị trí trong cầu nối đầu vào), sự tự chú ý cho phép nó quan sát các vị trí khác trong câu để tìm ý tưởng để mã hóa tốt hơn từ hiện tại. Tự chú ý là những gì Transformer sử dụng để duy trì kiến thức về các từ khác có liên quan đến từ hiện tại</w:t>
      </w:r>
      <w:r>
        <w:rPr>
          <w:rFonts w:eastAsia="SimSun"/>
          <w:noProof/>
          <w:lang w:eastAsia="zh-CN"/>
        </w:rPr>
        <w:t>.</w:t>
      </w:r>
    </w:p>
    <w:p w14:paraId="20CABB0F" w14:textId="14BF6388" w:rsidR="00F75C46" w:rsidRDefault="00F75C46" w:rsidP="00F75C46">
      <w:pPr>
        <w:pStyle w:val="mc4"/>
      </w:pPr>
      <w:r>
        <w:t>1.2.3.1 Công thức self-attention</w:t>
      </w:r>
    </w:p>
    <w:p w14:paraId="3F432189" w14:textId="77777777" w:rsidR="00F75C46" w:rsidRPr="00F75C46" w:rsidRDefault="00F75C46" w:rsidP="00F75C46">
      <w:pPr>
        <w:pStyle w:val="Nidungvnbn"/>
        <w:rPr>
          <w:rFonts w:eastAsia="SimSun"/>
          <w:b/>
          <w:bCs/>
          <w:iCs/>
        </w:rPr>
      </w:pPr>
      <m:oMathPara>
        <m:oMath>
          <m:r>
            <m:rPr>
              <m:sty m:val="b"/>
            </m:rPr>
            <w:rPr>
              <w:rFonts w:ascii="Cambria Math" w:hAnsi="Cambria Math"/>
            </w:rPr>
            <m:t>Attention</m:t>
          </m:r>
          <m:d>
            <m:dPr>
              <m:ctrlPr>
                <w:rPr>
                  <w:rFonts w:ascii="Cambria Math" w:hAnsi="Cambria Math"/>
                </w:rPr>
              </m:ctrlPr>
            </m:dPr>
            <m:e>
              <m:r>
                <m:rPr>
                  <m:sty m:val="b"/>
                </m:rPr>
                <w:rPr>
                  <w:rFonts w:ascii="Cambria Math" w:hAnsi="Cambria Math"/>
                </w:rPr>
                <m:t>Q</m:t>
              </m:r>
              <m:r>
                <m:rPr>
                  <m:sty m:val="p"/>
                </m:rPr>
                <w:rPr>
                  <w:rFonts w:ascii="Cambria Math" w:hAnsi="Cambria Math"/>
                </w:rPr>
                <m:t xml:space="preserve">, </m:t>
              </m:r>
              <m:r>
                <m:rPr>
                  <m:sty m:val="b"/>
                </m:rPr>
                <w:rPr>
                  <w:rFonts w:ascii="Cambria Math" w:hAnsi="Cambria Math"/>
                </w:rPr>
                <m:t>K</m:t>
              </m:r>
              <m:r>
                <m:rPr>
                  <m:sty m:val="p"/>
                </m:rPr>
                <w:rPr>
                  <w:rFonts w:ascii="Cambria Math" w:hAnsi="Cambria Math"/>
                </w:rPr>
                <m:t xml:space="preserve">, </m:t>
              </m:r>
              <m:r>
                <m:rPr>
                  <m:sty m:val="b"/>
                </m:rPr>
                <w:rPr>
                  <w:rFonts w:ascii="Cambria Math" w:hAnsi="Cambria Math"/>
                </w:rPr>
                <m:t>V</m:t>
              </m:r>
              <m:r>
                <m:rPr>
                  <m:sty m:val="p"/>
                </m:rPr>
                <w:rPr>
                  <w:rFonts w:ascii="Cambria Math" w:hAnsi="Cambria Math"/>
                </w:rPr>
                <m:t xml:space="preserve"> </m:t>
              </m:r>
            </m:e>
          </m:d>
          <m:r>
            <m:rPr>
              <m:sty m:val="p"/>
            </m:rPr>
            <w:rPr>
              <w:rFonts w:ascii="Cambria Math" w:hAnsi="Cambria Math"/>
            </w:rPr>
            <m:t>=</m:t>
          </m:r>
          <m:r>
            <m:rPr>
              <m:sty m:val="bi"/>
            </m:rPr>
            <w:rPr>
              <w:rFonts w:ascii="Cambria Math" w:hAnsi="Cambria Math"/>
            </w:rPr>
            <m:t>softmax</m:t>
          </m:r>
          <m:d>
            <m:dPr>
              <m:ctrlPr>
                <w:rPr>
                  <w:rFonts w:ascii="Cambria Math" w:hAnsi="Cambria Math"/>
                </w:rPr>
              </m:ctrlPr>
            </m:dPr>
            <m:e>
              <m:f>
                <m:fPr>
                  <m:ctrlPr>
                    <w:rPr>
                      <w:rFonts w:ascii="Cambria Math" w:hAnsi="Cambria Math"/>
                    </w:rPr>
                  </m:ctrlPr>
                </m:fPr>
                <m:num>
                  <m:r>
                    <m:rPr>
                      <m:sty m:val="bi"/>
                    </m:rPr>
                    <w:rPr>
                      <w:rFonts w:ascii="Cambria Math" w:hAnsi="Cambria Math"/>
                    </w:rPr>
                    <m:t>Q</m:t>
                  </m:r>
                  <m:sSup>
                    <m:sSupPr>
                      <m:ctrlPr>
                        <w:rPr>
                          <w:rFonts w:ascii="Cambria Math" w:hAnsi="Cambria Math"/>
                        </w:rPr>
                      </m:ctrlPr>
                    </m:sSupPr>
                    <m:e>
                      <m:r>
                        <m:rPr>
                          <m:sty m:val="bi"/>
                        </m:rPr>
                        <w:rPr>
                          <w:rFonts w:ascii="Cambria Math" w:hAnsi="Cambria Math"/>
                        </w:rPr>
                        <m:t>K</m:t>
                      </m:r>
                    </m:e>
                    <m:sup>
                      <m:r>
                        <m:rPr>
                          <m:sty m:val="bi"/>
                        </m:rPr>
                        <w:rPr>
                          <w:rFonts w:ascii="Cambria Math" w:hAnsi="Cambria Math"/>
                        </w:rPr>
                        <m:t>T</m:t>
                      </m:r>
                    </m:sup>
                  </m:sSup>
                </m:num>
                <m:den>
                  <m:rad>
                    <m:radPr>
                      <m:degHide m:val="1"/>
                      <m:ctrlPr>
                        <w:rPr>
                          <w:rFonts w:ascii="Cambria Math" w:hAnsi="Cambria Math"/>
                          <w:color w:val="212529"/>
                          <w:shd w:val="clear" w:color="auto" w:fill="FFFFFF"/>
                        </w:rPr>
                      </m:ctrlPr>
                    </m:radPr>
                    <m:deg/>
                    <m:e>
                      <m:sSub>
                        <m:sSubPr>
                          <m:ctrlPr>
                            <w:rPr>
                              <w:rFonts w:ascii="Cambria Math" w:hAnsi="Cambria Math"/>
                              <w:color w:val="212529"/>
                              <w:shd w:val="clear" w:color="auto" w:fill="FFFFFF"/>
                            </w:rPr>
                          </m:ctrlPr>
                        </m:sSubPr>
                        <m:e>
                          <m:r>
                            <m:rPr>
                              <m:sty m:val="bi"/>
                            </m:rPr>
                            <w:rPr>
                              <w:rFonts w:ascii="Cambria Math" w:hAnsi="Cambria Math"/>
                              <w:color w:val="212529"/>
                              <w:shd w:val="clear" w:color="auto" w:fill="FFFFFF"/>
                            </w:rPr>
                            <m:t>d</m:t>
                          </m:r>
                        </m:e>
                        <m:sub>
                          <m:r>
                            <m:rPr>
                              <m:sty m:val="bi"/>
                            </m:rPr>
                            <w:rPr>
                              <w:rFonts w:ascii="Cambria Math" w:hAnsi="Cambria Math"/>
                              <w:color w:val="212529"/>
                              <w:shd w:val="clear" w:color="auto" w:fill="FFFFFF"/>
                            </w:rPr>
                            <m:t>k</m:t>
                          </m:r>
                        </m:sub>
                      </m:sSub>
                    </m:e>
                  </m:rad>
                </m:den>
              </m:f>
            </m:e>
          </m:d>
          <m:r>
            <m:rPr>
              <m:sty m:val="bi"/>
            </m:rPr>
            <w:rPr>
              <w:rFonts w:ascii="Cambria Math" w:hAnsi="Cambria Math"/>
            </w:rPr>
            <m:t>V</m:t>
          </m:r>
        </m:oMath>
      </m:oMathPara>
    </w:p>
    <w:p w14:paraId="1F6E18D3" w14:textId="10CC2209" w:rsidR="00F75C46" w:rsidRPr="00F75C46" w:rsidRDefault="00F75C46" w:rsidP="00F75C46">
      <w:pPr>
        <w:pStyle w:val="Nidungvnbn"/>
        <w:numPr>
          <w:ilvl w:val="0"/>
          <w:numId w:val="40"/>
        </w:numPr>
        <w:rPr>
          <w:rFonts w:eastAsia="SimSun"/>
          <w:lang w:eastAsia="zh-CN"/>
        </w:rPr>
      </w:pPr>
      <w:r>
        <w:rPr>
          <w:rFonts w:eastAsia="SimSun"/>
          <w:b/>
          <w:bCs/>
          <w:iCs/>
        </w:rPr>
        <w:t>Trong đó:</w:t>
      </w:r>
    </w:p>
    <w:p w14:paraId="7BC39719" w14:textId="77777777" w:rsidR="00F75C46" w:rsidRPr="00F75C46" w:rsidRDefault="00F75C46" w:rsidP="00F75C46">
      <w:pPr>
        <w:pStyle w:val="Nidungvnbn"/>
        <w:numPr>
          <w:ilvl w:val="0"/>
          <w:numId w:val="41"/>
        </w:numPr>
        <w:rPr>
          <w:rFonts w:eastAsia="SimSun"/>
          <w:lang w:eastAsia="zh-CN"/>
        </w:rPr>
      </w:pPr>
      <w:r w:rsidRPr="00F75C46">
        <w:rPr>
          <w:rFonts w:eastAsia="SimSun"/>
          <w:lang w:eastAsia="zh-CN"/>
        </w:rPr>
        <w:t>Q (Query) là vector truy vấn.</w:t>
      </w:r>
    </w:p>
    <w:p w14:paraId="1988859B" w14:textId="77777777" w:rsidR="00F75C46" w:rsidRPr="00F75C46" w:rsidRDefault="00F75C46" w:rsidP="00F75C46">
      <w:pPr>
        <w:pStyle w:val="Nidungvnbn"/>
        <w:numPr>
          <w:ilvl w:val="0"/>
          <w:numId w:val="41"/>
        </w:numPr>
        <w:rPr>
          <w:rFonts w:eastAsia="SimSun"/>
          <w:lang w:eastAsia="zh-CN"/>
        </w:rPr>
      </w:pPr>
      <w:r w:rsidRPr="00F75C46">
        <w:rPr>
          <w:rFonts w:eastAsia="SimSun"/>
          <w:lang w:eastAsia="zh-CN"/>
        </w:rPr>
        <w:t>K (Key) là vector khóa.</w:t>
      </w:r>
    </w:p>
    <w:p w14:paraId="257A57F6" w14:textId="77777777" w:rsidR="00F75C46" w:rsidRPr="00F75C46" w:rsidRDefault="00F75C46" w:rsidP="00F75C46">
      <w:pPr>
        <w:pStyle w:val="Nidungvnbn"/>
        <w:numPr>
          <w:ilvl w:val="0"/>
          <w:numId w:val="41"/>
        </w:numPr>
        <w:rPr>
          <w:rFonts w:eastAsia="SimSun"/>
          <w:lang w:eastAsia="zh-CN"/>
        </w:rPr>
      </w:pPr>
      <w:r w:rsidRPr="00F75C46">
        <w:rPr>
          <w:rFonts w:eastAsia="SimSun"/>
          <w:lang w:eastAsia="zh-CN"/>
        </w:rPr>
        <w:t>V (Value) là vector giá trị.</w:t>
      </w:r>
    </w:p>
    <w:p w14:paraId="476F8A70" w14:textId="0241BB36" w:rsidR="00F75C46" w:rsidRPr="00F75C46" w:rsidRDefault="00000000" w:rsidP="00F75C46">
      <w:pPr>
        <w:pStyle w:val="Nidungvnbn"/>
        <w:numPr>
          <w:ilvl w:val="0"/>
          <w:numId w:val="41"/>
        </w:numPr>
        <w:rPr>
          <w:rFonts w:eastAsia="SimSun"/>
          <w:lang w:eastAsia="zh-CN"/>
        </w:rPr>
      </w:pPr>
      <m:oMath>
        <m:sSub>
          <m:sSubPr>
            <m:ctrlPr>
              <w:rPr>
                <w:rFonts w:ascii="Cambria Math" w:hAnsi="Cambria Math"/>
                <w:color w:val="212529"/>
                <w:shd w:val="clear" w:color="auto" w:fill="FFFFFF"/>
              </w:rPr>
            </m:ctrlPr>
          </m:sSubPr>
          <m:e>
            <m:r>
              <m:rPr>
                <m:sty m:val="bi"/>
              </m:rPr>
              <w:rPr>
                <w:rFonts w:ascii="Cambria Math" w:hAnsi="Cambria Math"/>
                <w:color w:val="212529"/>
                <w:shd w:val="clear" w:color="auto" w:fill="FFFFFF"/>
              </w:rPr>
              <m:t>d</m:t>
            </m:r>
          </m:e>
          <m:sub>
            <m:r>
              <m:rPr>
                <m:sty m:val="bi"/>
              </m:rPr>
              <w:rPr>
                <w:rFonts w:ascii="Cambria Math" w:hAnsi="Cambria Math"/>
                <w:color w:val="212529"/>
                <w:shd w:val="clear" w:color="auto" w:fill="FFFFFF"/>
              </w:rPr>
              <m:t>k</m:t>
            </m:r>
          </m:sub>
        </m:sSub>
      </m:oMath>
      <w:r w:rsidR="00F75C46" w:rsidRPr="00F75C46">
        <w:rPr>
          <w:rFonts w:eastAsia="SimSun"/>
          <w:lang w:eastAsia="zh-CN"/>
        </w:rPr>
        <w:t xml:space="preserve">  là kích thước của vector khóa (Key).</w:t>
      </w:r>
    </w:p>
    <w:p w14:paraId="0D6A5865" w14:textId="0B53221E" w:rsidR="00F75C46" w:rsidRDefault="00F75C46" w:rsidP="00F75C46">
      <w:pPr>
        <w:pStyle w:val="Nidungvnbn"/>
        <w:rPr>
          <w:rFonts w:eastAsia="SimSun"/>
        </w:rPr>
      </w:pPr>
      <w:r w:rsidRPr="00F75C46">
        <w:rPr>
          <w:rFonts w:eastAsia="SimSun"/>
          <w:shd w:val="clear" w:color="auto" w:fill="FFFFFF"/>
          <w:lang w:eastAsia="zh-CN"/>
        </w:rPr>
        <w:t xml:space="preserve">Công thức này khá đơn giản, nó được thực hiện như sau. Đầu tiên, để có được 3 vectơ Q, K, V, các nhúng đầu vào được nhân với 3 ma trận trọng lượng tương ứng (được điều chỉnh trong quá trình đào tạo) </w:t>
      </w:r>
      <m:oMath>
        <m:sSub>
          <m:sSubPr>
            <m:ctrlPr>
              <w:rPr>
                <w:rFonts w:ascii="Cambria Math" w:hAnsi="Cambria Math"/>
              </w:rPr>
            </m:ctrlPr>
          </m:sSubPr>
          <m:e>
            <m:r>
              <m:rPr>
                <m:sty m:val="p"/>
              </m:rPr>
              <w:rPr>
                <w:rFonts w:ascii="Cambria Math" w:hAnsi="Cambria Math"/>
              </w:rPr>
              <m:t>W</m:t>
            </m:r>
          </m:e>
          <m:sub>
            <m:r>
              <w:rPr>
                <w:rFonts w:ascii="Cambria Math" w:hAnsi="Cambria Math"/>
              </w:rPr>
              <m:t>Q</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w:rPr>
                <w:rFonts w:ascii="Cambria Math" w:hAnsi="Cambria Math"/>
              </w:rPr>
              <m:t>k</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w:rPr>
                <w:rFonts w:ascii="Cambria Math" w:hAnsi="Cambria Math"/>
              </w:rPr>
              <m:t>V</m:t>
            </m:r>
          </m:sub>
        </m:sSub>
      </m:oMath>
      <w:r w:rsidRPr="00F75C46">
        <w:rPr>
          <w:rFonts w:eastAsia="SimSun"/>
        </w:rPr>
        <w:t xml:space="preserve">. </w:t>
      </w:r>
    </w:p>
    <w:p w14:paraId="43CDC314" w14:textId="77777777" w:rsidR="00F75C46" w:rsidRPr="00F75C46" w:rsidRDefault="00F75C46" w:rsidP="00F75C46">
      <w:pPr>
        <w:pStyle w:val="Nidungvnbn"/>
        <w:rPr>
          <w:rFonts w:eastAsia="SimSun"/>
          <w:shd w:val="clear" w:color="auto" w:fill="FFFFFF"/>
          <w:lang w:eastAsia="zh-CN"/>
        </w:rPr>
      </w:pPr>
      <w:r w:rsidRPr="00F75C46">
        <w:rPr>
          <w:rFonts w:eastAsia="SimSun"/>
          <w:noProof/>
          <w:shd w:val="clear" w:color="auto" w:fill="FFFFFF"/>
        </w:rPr>
        <w:lastRenderedPageBreak/>
        <w:drawing>
          <wp:inline distT="0" distB="0" distL="0" distR="0" wp14:anchorId="6E27CD5A" wp14:editId="07FDEB56">
            <wp:extent cx="4709160" cy="29046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3898" cy="2919956"/>
                    </a:xfrm>
                    <a:prstGeom prst="rect">
                      <a:avLst/>
                    </a:prstGeom>
                  </pic:spPr>
                </pic:pic>
              </a:graphicData>
            </a:graphic>
          </wp:inline>
        </w:drawing>
      </w:r>
    </w:p>
    <w:p w14:paraId="47C1AC6F" w14:textId="058CF301" w:rsidR="00F75C46" w:rsidRPr="00F75C46" w:rsidRDefault="00F75C46" w:rsidP="00F75C46">
      <w:pPr>
        <w:pStyle w:val="Nidungvnbn"/>
        <w:rPr>
          <w:rFonts w:eastAsia="SimSun"/>
          <w:lang w:eastAsia="zh-CN"/>
        </w:rPr>
      </w:pPr>
      <w:r w:rsidRPr="00F75C46">
        <w:rPr>
          <w:rFonts w:eastAsia="SimSun"/>
          <w:lang w:eastAsia="zh-CN"/>
        </w:rPr>
        <w:t>Tại thời điểm này, vectơ K hoạt động như một khóa đại diện cho từ và Q sẽ truy vấn các vectơ K của các từ trong câu bằng cách tích chập với các vectơ này. Mục đích của phép chập là để tính toán mối quan hệ giữa các từ. Theo đó, hai từ liên quan đến nhau sẽ có kết quả lớn và ngược lại.</w:t>
      </w:r>
    </w:p>
    <w:p w14:paraId="6C00F3D1" w14:textId="48A649FA" w:rsidR="00F75C46" w:rsidRPr="00F75C46" w:rsidRDefault="00F75C46" w:rsidP="00F75C46">
      <w:pPr>
        <w:pStyle w:val="Nidungvnbn"/>
        <w:rPr>
          <w:rFonts w:eastAsia="SimSun"/>
          <w:lang w:eastAsia="zh-CN"/>
        </w:rPr>
      </w:pPr>
      <w:r w:rsidRPr="00F75C46">
        <w:rPr>
          <w:rFonts w:eastAsia="SimSun"/>
          <w:b/>
          <w:bCs/>
          <w:lang w:eastAsia="zh-CN"/>
        </w:rPr>
        <w:t>Bước thứ hai</w:t>
      </w:r>
      <w:r w:rsidRPr="00F75C46">
        <w:rPr>
          <w:rFonts w:eastAsia="SimSun"/>
          <w:lang w:eastAsia="zh-CN"/>
        </w:rPr>
        <w:t xml:space="preserve"> là bước "Scale ", chỉ đơn giản là chia "Score" cho căn bậc hai của chiều Q / K / V (trong hình chia cho 8 vì Q / K / V là vectơ 64-D). Điều này làm cho giá trị "Score" không phụ thuộc với độ dài của vectơ Q/K/V</w:t>
      </w:r>
    </w:p>
    <w:p w14:paraId="7B967C6D" w14:textId="7FF72DD5" w:rsidR="00F75C46" w:rsidRPr="00F75C46" w:rsidRDefault="00F75C46" w:rsidP="00F75C46">
      <w:pPr>
        <w:pStyle w:val="Nidungvnbn"/>
        <w:rPr>
          <w:rFonts w:eastAsia="SimSun"/>
          <w:lang w:eastAsia="zh-CN"/>
        </w:rPr>
      </w:pPr>
      <w:r w:rsidRPr="00F75C46">
        <w:rPr>
          <w:rFonts w:eastAsia="SimSun"/>
          <w:b/>
          <w:bCs/>
          <w:lang w:eastAsia="zh-CN"/>
        </w:rPr>
        <w:t>Bước thứ ba</w:t>
      </w:r>
      <w:r w:rsidRPr="00F75C46">
        <w:rPr>
          <w:rFonts w:eastAsia="SimSun"/>
          <w:lang w:eastAsia="zh-CN"/>
        </w:rPr>
        <w:t xml:space="preserve"> là softmax các kết quả trước đó để có được phân phối xác suất trên các từ.</w:t>
      </w:r>
    </w:p>
    <w:p w14:paraId="57306A31" w14:textId="2E70D091" w:rsidR="00F75C46" w:rsidRPr="00F75C46" w:rsidRDefault="00F75C46" w:rsidP="00F75C46">
      <w:pPr>
        <w:pStyle w:val="Nidungvnbn"/>
        <w:rPr>
          <w:rFonts w:eastAsia="SimSun"/>
          <w:lang w:eastAsia="zh-CN"/>
        </w:rPr>
      </w:pPr>
      <w:r w:rsidRPr="00F75C46">
        <w:rPr>
          <w:rFonts w:eastAsia="SimSun"/>
          <w:b/>
          <w:bCs/>
          <w:lang w:eastAsia="zh-CN"/>
        </w:rPr>
        <w:t>Bước thứ tư</w:t>
      </w:r>
      <w:r w:rsidRPr="00F75C46">
        <w:rPr>
          <w:rFonts w:eastAsia="SimSun"/>
          <w:lang w:eastAsia="zh-CN"/>
        </w:rPr>
        <w:t xml:space="preserve"> là nhân phân bố xác suất đó với vectơ V để loại bỏ các từ không cần thiết (xác suất nhỏ) và giữ lại các từ quan trọng (xác suất lớn).</w:t>
      </w:r>
    </w:p>
    <w:p w14:paraId="7766B8BB" w14:textId="38FE0EDC" w:rsidR="00F75C46" w:rsidRPr="00F75C46" w:rsidRDefault="00F75C46" w:rsidP="00F75C46">
      <w:pPr>
        <w:pStyle w:val="Nidungvnbn"/>
        <w:rPr>
          <w:rFonts w:eastAsia="SimSun"/>
          <w:lang w:eastAsia="zh-CN"/>
        </w:rPr>
      </w:pPr>
      <w:r w:rsidRPr="00F75C46">
        <w:rPr>
          <w:rFonts w:eastAsia="SimSun"/>
          <w:lang w:eastAsia="zh-CN"/>
        </w:rPr>
        <w:t>Trong bước</w:t>
      </w:r>
      <w:r w:rsidRPr="00F75C46">
        <w:rPr>
          <w:rFonts w:eastAsia="SimSun"/>
          <w:b/>
          <w:bCs/>
          <w:lang w:eastAsia="zh-CN"/>
        </w:rPr>
        <w:t xml:space="preserve"> cuối cùng</w:t>
      </w:r>
      <w:r w:rsidRPr="00F75C46">
        <w:rPr>
          <w:rFonts w:eastAsia="SimSun"/>
          <w:lang w:eastAsia="zh-CN"/>
        </w:rPr>
        <w:t>, các vectơ V (nhân với đầu ra softmax) được cộng lại với nhau, tạo ra vectơ chú ý Z cho một từ. Lặp lại quy trình trên cho tất cả các từ, chúng ta có được ma trận chú ý cho 1 câu.</w:t>
      </w:r>
    </w:p>
    <w:p w14:paraId="3AC9E375" w14:textId="77777777" w:rsidR="00F75C46" w:rsidRPr="00F75C46" w:rsidRDefault="00F75C46" w:rsidP="00F75C46">
      <w:pPr>
        <w:pStyle w:val="Nidungvnbn"/>
        <w:rPr>
          <w:rFonts w:eastAsia="SimSun"/>
          <w:lang w:eastAsia="zh-CN"/>
        </w:rPr>
      </w:pPr>
      <w:r w:rsidRPr="00F75C46">
        <w:rPr>
          <w:rFonts w:eastAsia="SimSun"/>
          <w:noProof/>
        </w:rPr>
        <w:lastRenderedPageBreak/>
        <w:drawing>
          <wp:inline distT="0" distB="0" distL="0" distR="0" wp14:anchorId="3339FC9D" wp14:editId="529CD99E">
            <wp:extent cx="3886686" cy="3965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1927" cy="4022312"/>
                    </a:xfrm>
                    <a:prstGeom prst="rect">
                      <a:avLst/>
                    </a:prstGeom>
                  </pic:spPr>
                </pic:pic>
              </a:graphicData>
            </a:graphic>
          </wp:inline>
        </w:drawing>
      </w:r>
    </w:p>
    <w:p w14:paraId="76447C4D" w14:textId="77777777" w:rsidR="00F75C46" w:rsidRDefault="00F75C46" w:rsidP="00F75C46">
      <w:pPr>
        <w:pStyle w:val="mc4"/>
        <w:rPr>
          <w:rFonts w:eastAsia="SimSun"/>
        </w:rPr>
      </w:pPr>
      <w:r>
        <w:rPr>
          <w:rFonts w:eastAsia="SimSun"/>
        </w:rPr>
        <w:t xml:space="preserve">1.2.3.2 </w:t>
      </w:r>
      <w:proofErr w:type="gramStart"/>
      <w:r>
        <w:rPr>
          <w:rFonts w:eastAsia="SimSun"/>
        </w:rPr>
        <w:t>Multi-head</w:t>
      </w:r>
      <w:proofErr w:type="gramEnd"/>
      <w:r>
        <w:rPr>
          <w:rFonts w:eastAsia="SimSun"/>
        </w:rPr>
        <w:t xml:space="preserve"> attention </w:t>
      </w:r>
    </w:p>
    <w:p w14:paraId="3C617EA6" w14:textId="77777777" w:rsidR="00F75C46" w:rsidRDefault="00F75C46" w:rsidP="00F75C46">
      <w:pPr>
        <w:pStyle w:val="Nidungvnbn"/>
        <w:rPr>
          <w:rFonts w:eastAsia="SimSun"/>
        </w:rPr>
      </w:pPr>
      <w:r w:rsidRPr="00F75C46">
        <w:rPr>
          <w:rFonts w:eastAsia="SimSun"/>
        </w:rPr>
        <w:t xml:space="preserve">Multi-Head Attention trong Transformer cho phép mô hình học và tích hợp thông tin từ nhiều khía cạnh khác nhau của chuỗi đầu vào một cách hiệu quả. Thay vì thực hiện một phép tính attention duy nhất, Multi-Head Attention chia quá trình này thành nhiều </w:t>
      </w:r>
      <w:r w:rsidRPr="00F75C46">
        <w:rPr>
          <w:rFonts w:eastAsia="SimSun"/>
          <w:b/>
          <w:bCs/>
        </w:rPr>
        <w:t>"đầu" attention song song.</w:t>
      </w:r>
      <w:r w:rsidRPr="00F75C46">
        <w:rPr>
          <w:rFonts w:eastAsia="SimSun"/>
        </w:rPr>
        <w:t xml:space="preserve"> Các truy vấn (query), khóa (key) và giá trị (value) được chiếu tuyến tính thành nhiều không gian khác nhau bằng các trọng số khác nhau, tạo ra nhiều phiên bản. Trên mỗi phiên bản này, hàm Attention được thực hiện song song, thu được các giá trị đầu ra. Các đầu ra này sau đó được nối lại và chiếu tuyến tính một lần nữa để tạo ra giá trị đầu ra cuối cùng.</w:t>
      </w:r>
    </w:p>
    <w:p w14:paraId="03C6A210" w14:textId="77777777" w:rsidR="00DE5C97" w:rsidRPr="0051263A" w:rsidRDefault="00DE5C97" w:rsidP="00DE5C97">
      <w:pPr>
        <w:pStyle w:val="Tiumccp2"/>
        <w:pBdr>
          <w:top w:val="single" w:sz="4" w:space="1" w:color="auto"/>
          <w:left w:val="single" w:sz="4" w:space="4" w:color="auto"/>
          <w:bottom w:val="single" w:sz="4" w:space="1" w:color="auto"/>
          <w:right w:val="single" w:sz="4" w:space="4" w:color="auto"/>
        </w:pBdr>
        <w:rPr>
          <w:rFonts w:eastAsia="SimSun"/>
        </w:rPr>
      </w:pPr>
      <m:oMathPara>
        <m:oMath>
          <m:r>
            <m:rPr>
              <m:sty m:val="bi"/>
            </m:rPr>
            <w:rPr>
              <w:rFonts w:ascii="Cambria Math" w:hAnsi="Cambria Math"/>
            </w:rPr>
            <m:t>MultiHead</m:t>
          </m:r>
          <m:d>
            <m:dPr>
              <m:ctrlPr>
                <w:rPr>
                  <w:rFonts w:ascii="Cambria Math" w:hAnsi="Cambria Math"/>
                </w:rPr>
              </m:ctrlPr>
            </m:dPr>
            <m:e>
              <m:r>
                <m:rPr>
                  <m:sty m:val="bi"/>
                </m:rPr>
                <w:rPr>
                  <w:rFonts w:ascii="Cambria Math" w:hAnsi="Cambria Math"/>
                </w:rPr>
                <m:t xml:space="preserve">Q, K, V </m:t>
              </m:r>
            </m:e>
          </m:d>
          <m:r>
            <m:rPr>
              <m:sty m:val="bi"/>
            </m:rPr>
            <w:rPr>
              <w:rFonts w:ascii="Cambria Math" w:hAnsi="Cambria Math"/>
            </w:rPr>
            <m:t>= Concat</m:t>
          </m:r>
          <m:d>
            <m:dPr>
              <m:ctrlPr>
                <w:rPr>
                  <w:rFonts w:ascii="Cambria Math" w:hAnsi="Cambria Math"/>
                </w:rPr>
              </m:ctrlPr>
            </m:dPr>
            <m:e>
              <m:sSub>
                <m:sSubPr>
                  <m:ctrlPr>
                    <w:rPr>
                      <w:rFonts w:ascii="Cambria Math" w:hAnsi="Cambria Math"/>
                    </w:rPr>
                  </m:ctrlPr>
                </m:sSubPr>
                <m:e>
                  <m:r>
                    <m:rPr>
                      <m:sty m:val="bi"/>
                    </m:rPr>
                    <w:rPr>
                      <w:rFonts w:ascii="Cambria Math" w:hAnsi="Cambria Math"/>
                    </w:rPr>
                    <m:t>head</m:t>
                  </m:r>
                </m:e>
                <m:sub>
                  <m:r>
                    <m:rPr>
                      <m:sty m:val="bi"/>
                    </m:rPr>
                    <w:rPr>
                      <w:rFonts w:ascii="Cambria Math" w:hAnsi="Cambria Math"/>
                    </w:rPr>
                    <m:t>1</m:t>
                  </m:r>
                </m:sub>
              </m:sSub>
              <m:r>
                <m:rPr>
                  <m:sty m:val="bi"/>
                </m:rPr>
                <w:rPr>
                  <w:rFonts w:ascii="Cambria Math" w:hAnsi="Cambria Math"/>
                </w:rPr>
                <m:t xml:space="preserve">, …, </m:t>
              </m:r>
              <m:sSub>
                <m:sSubPr>
                  <m:ctrlPr>
                    <w:rPr>
                      <w:rFonts w:ascii="Cambria Math" w:hAnsi="Cambria Math"/>
                    </w:rPr>
                  </m:ctrlPr>
                </m:sSubPr>
                <m:e>
                  <m:r>
                    <m:rPr>
                      <m:sty m:val="bi"/>
                    </m:rPr>
                    <w:rPr>
                      <w:rFonts w:ascii="Cambria Math" w:hAnsi="Cambria Math"/>
                    </w:rPr>
                    <m:t>head</m:t>
                  </m:r>
                </m:e>
                <m:sub>
                  <m:r>
                    <m:rPr>
                      <m:sty m:val="bi"/>
                    </m:rPr>
                    <w:rPr>
                      <w:rFonts w:ascii="Cambria Math" w:hAnsi="Cambria Math"/>
                    </w:rPr>
                    <m:t>h</m:t>
                  </m:r>
                </m:sub>
              </m:sSub>
            </m:e>
          </m:d>
          <m:r>
            <m:rPr>
              <m:sty m:val="bi"/>
            </m:rPr>
            <w:rPr>
              <w:rFonts w:ascii="Cambria Math" w:hAnsi="Cambria Math"/>
            </w:rPr>
            <m:t xml:space="preserve"> </m:t>
          </m:r>
          <m:sSup>
            <m:sSupPr>
              <m:ctrlPr>
                <w:rPr>
                  <w:rFonts w:ascii="Cambria Math" w:hAnsi="Cambria Math"/>
                </w:rPr>
              </m:ctrlPr>
            </m:sSupPr>
            <m:e>
              <m:r>
                <m:rPr>
                  <m:sty m:val="bi"/>
                </m:rPr>
                <w:rPr>
                  <w:rFonts w:ascii="Cambria Math" w:hAnsi="Cambria Math"/>
                </w:rPr>
                <m:t>W</m:t>
              </m:r>
            </m:e>
            <m:sup>
              <m:r>
                <m:rPr>
                  <m:sty m:val="bi"/>
                </m:rPr>
                <w:rPr>
                  <w:rFonts w:ascii="Cambria Math" w:hAnsi="Cambria Math"/>
                </w:rPr>
                <m:t>O</m:t>
              </m:r>
            </m:sup>
          </m:sSup>
          <m:r>
            <m:rPr>
              <m:sty m:val="bi"/>
            </m:rPr>
            <w:rPr>
              <w:rFonts w:ascii="Cambria Math" w:hAnsi="Cambria Math"/>
            </w:rPr>
            <m:t xml:space="preserve"> </m:t>
          </m:r>
        </m:oMath>
      </m:oMathPara>
    </w:p>
    <w:p w14:paraId="7643E6B3" w14:textId="77777777" w:rsidR="00DE5C97" w:rsidRPr="0051263A" w:rsidRDefault="00DE5C97" w:rsidP="00DE5C97">
      <w:pPr>
        <w:pStyle w:val="Tiumccp2"/>
        <w:pBdr>
          <w:top w:val="single" w:sz="4" w:space="1" w:color="auto"/>
          <w:left w:val="single" w:sz="4" w:space="4" w:color="auto"/>
          <w:bottom w:val="single" w:sz="4" w:space="1" w:color="auto"/>
          <w:right w:val="single" w:sz="4" w:space="4" w:color="auto"/>
        </w:pBdr>
      </w:pPr>
      <m:oMathPara>
        <m:oMath>
          <m:r>
            <m:rPr>
              <m:sty m:val="bi"/>
            </m:rPr>
            <w:rPr>
              <w:rFonts w:ascii="Cambria Math" w:hAnsi="Cambria Math"/>
            </w:rPr>
            <m:t>where headi = Attention(Q</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Q</m:t>
              </m:r>
            </m:sup>
          </m:sSubSup>
          <m:r>
            <m:rPr>
              <m:sty m:val="bi"/>
            </m:rPr>
            <w:rPr>
              <w:rFonts w:ascii="Cambria Math" w:hAnsi="Cambria Math"/>
            </w:rPr>
            <m:t xml:space="preserve"> , K</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K</m:t>
              </m:r>
            </m:sup>
          </m:sSubSup>
          <m:r>
            <m:rPr>
              <m:sty m:val="bi"/>
            </m:rPr>
            <w:rPr>
              <w:rFonts w:ascii="Cambria Math" w:hAnsi="Cambria Math"/>
            </w:rPr>
            <m:t xml:space="preserve"> ,V</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V</m:t>
              </m:r>
            </m:sup>
          </m:sSubSup>
          <m:r>
            <m:rPr>
              <m:sty m:val="bi"/>
            </m:rPr>
            <w:rPr>
              <w:rFonts w:ascii="Cambria Math" w:hAnsi="Cambria Math"/>
            </w:rPr>
            <m:t xml:space="preserve"> ) </m:t>
          </m:r>
        </m:oMath>
      </m:oMathPara>
    </w:p>
    <w:p w14:paraId="22326E85" w14:textId="385524D3" w:rsidR="00DE5C97" w:rsidRPr="00F75C46" w:rsidRDefault="001138A6" w:rsidP="00F75C46">
      <w:pPr>
        <w:pStyle w:val="Nidungvnbn"/>
        <w:rPr>
          <w:rFonts w:eastAsia="SimSun"/>
        </w:rPr>
      </w:pPr>
      <w:r w:rsidRPr="00863AF7">
        <w:rPr>
          <w:noProof/>
        </w:rPr>
        <w:lastRenderedPageBreak/>
        <w:drawing>
          <wp:inline distT="0" distB="0" distL="0" distR="0" wp14:anchorId="35727A6F" wp14:editId="3166001C">
            <wp:extent cx="4381500" cy="289041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4829" cy="2892612"/>
                    </a:xfrm>
                    <a:prstGeom prst="rect">
                      <a:avLst/>
                    </a:prstGeom>
                  </pic:spPr>
                </pic:pic>
              </a:graphicData>
            </a:graphic>
          </wp:inline>
        </w:drawing>
      </w:r>
    </w:p>
    <w:p w14:paraId="52F3E9DC" w14:textId="3A2268DD" w:rsidR="00F75C46" w:rsidRDefault="000C2AB9" w:rsidP="000C2AB9">
      <w:pPr>
        <w:pStyle w:val="mc3"/>
      </w:pPr>
      <w:r>
        <w:t>1.2.4 Residuals</w:t>
      </w:r>
    </w:p>
    <w:p w14:paraId="7DAD86AC" w14:textId="2D18B90F" w:rsidR="000C2AB9" w:rsidRDefault="000C2AB9" w:rsidP="000C2AB9">
      <w:pPr>
        <w:pStyle w:val="Nidungvnbn"/>
      </w:pPr>
      <w:r>
        <w:t>Residuals, hay còn gọi là kết nối bỏ qua (skip connections), là một kỹ thuật được sử dụng trong nhiều mô hình học sâu, bao gồm cả Transformer. Ý tưởng chính của kỹ thuật này là cho phép thông tin từ đầu vào đi qua các lớp (layers) mà không bị biến đổi, bằng cách thêm đầu vào trực tiếp vào đầu ra của lớp đó.</w:t>
      </w:r>
    </w:p>
    <w:p w14:paraId="31ABD236" w14:textId="0ACC612F" w:rsidR="00543B61" w:rsidRDefault="00543B61" w:rsidP="00543B61">
      <w:pPr>
        <w:pStyle w:val="Nidungvnbn"/>
      </w:pPr>
      <w:r>
        <w:t>Cụ thể, đầu vào</w:t>
      </w:r>
      <w:r w:rsidR="005700C5">
        <w:t xml:space="preserve"> (x)</w:t>
      </w:r>
      <w:r>
        <w:t xml:space="preserve"> được thêm vào đầu ra của lớp attention hoặc lớp feed-forward network, và kết quả này được đưa qua một lớp Chuẩn hóa lớp (Layer Normalization). Công thức tổng quát cho quá trình này như sau:</w:t>
      </w:r>
    </w:p>
    <w:p w14:paraId="4D1440BA" w14:textId="1D040BFE" w:rsidR="00543B61" w:rsidRDefault="00543B61" w:rsidP="00543B61">
      <w:pPr>
        <w:pStyle w:val="Nidungvnbn"/>
      </w:pPr>
      <w:r w:rsidRPr="0051263A">
        <w:rPr>
          <w:rFonts w:eastAsia="SimSun"/>
          <w:noProof/>
        </w:rPr>
        <w:lastRenderedPageBreak/>
        <w:drawing>
          <wp:inline distT="0" distB="0" distL="0" distR="0" wp14:anchorId="3F4CE2BE" wp14:editId="41530776">
            <wp:extent cx="3688080" cy="3494395"/>
            <wp:effectExtent l="0" t="0" r="7620" b="0"/>
            <wp:docPr id="6" name="Picture 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10;&#10;Description automatically generated"/>
                    <pic:cNvPicPr/>
                  </pic:nvPicPr>
                  <pic:blipFill>
                    <a:blip r:embed="rId24"/>
                    <a:stretch>
                      <a:fillRect/>
                    </a:stretch>
                  </pic:blipFill>
                  <pic:spPr>
                    <a:xfrm>
                      <a:off x="0" y="0"/>
                      <a:ext cx="3828612" cy="3627547"/>
                    </a:xfrm>
                    <a:prstGeom prst="rect">
                      <a:avLst/>
                    </a:prstGeom>
                  </pic:spPr>
                </pic:pic>
              </a:graphicData>
            </a:graphic>
          </wp:inline>
        </w:drawing>
      </w:r>
    </w:p>
    <w:p w14:paraId="602EE006" w14:textId="6C309426" w:rsidR="00543B61" w:rsidRDefault="00543B61" w:rsidP="00543B61">
      <w:pPr>
        <w:pStyle w:val="Nidungvnbn"/>
        <w:ind w:left="1440"/>
        <w:rPr>
          <w:rStyle w:val="mclose"/>
        </w:rPr>
      </w:pPr>
      <w:r>
        <w:rPr>
          <w:rStyle w:val="mord"/>
        </w:rPr>
        <w:t>Output</w:t>
      </w:r>
      <w:r>
        <w:rPr>
          <w:rStyle w:val="mrel"/>
        </w:rPr>
        <w:t>=</w:t>
      </w:r>
      <w:r>
        <w:rPr>
          <w:rStyle w:val="mord"/>
        </w:rPr>
        <w:t xml:space="preserve">LayerNorm </w:t>
      </w:r>
      <w:r>
        <w:rPr>
          <w:rStyle w:val="mopen"/>
        </w:rPr>
        <w:t>(</w:t>
      </w:r>
      <w:r>
        <w:rPr>
          <w:rStyle w:val="mord"/>
        </w:rPr>
        <w:t xml:space="preserve">x </w:t>
      </w:r>
      <w:r>
        <w:rPr>
          <w:rStyle w:val="mbin"/>
        </w:rPr>
        <w:t xml:space="preserve">+ </w:t>
      </w:r>
      <w:r>
        <w:rPr>
          <w:rStyle w:val="mord"/>
        </w:rPr>
        <w:t>SubLayer</w:t>
      </w:r>
      <w:r>
        <w:rPr>
          <w:rStyle w:val="mopen"/>
        </w:rPr>
        <w:t>(</w:t>
      </w:r>
      <w:r>
        <w:rPr>
          <w:rStyle w:val="mord"/>
        </w:rPr>
        <w:t>x</w:t>
      </w:r>
      <w:r>
        <w:rPr>
          <w:rStyle w:val="mclose"/>
        </w:rPr>
        <w:t>))</w:t>
      </w:r>
    </w:p>
    <w:p w14:paraId="3E4D4D52" w14:textId="3EC2BDB2" w:rsidR="00543B61" w:rsidRDefault="00543B61" w:rsidP="00543B61">
      <w:pPr>
        <w:pStyle w:val="Nidungvnbn"/>
        <w:numPr>
          <w:ilvl w:val="0"/>
          <w:numId w:val="40"/>
        </w:numPr>
        <w:rPr>
          <w:rStyle w:val="mclose"/>
        </w:rPr>
      </w:pPr>
      <w:r>
        <w:rPr>
          <w:rStyle w:val="mclose"/>
        </w:rPr>
        <w:t>Trong đó:</w:t>
      </w:r>
    </w:p>
    <w:p w14:paraId="4C04DF20" w14:textId="77777777" w:rsidR="00543B61" w:rsidRDefault="00543B61" w:rsidP="00543B61">
      <w:pPr>
        <w:pStyle w:val="Nidungvnbn"/>
        <w:numPr>
          <w:ilvl w:val="0"/>
          <w:numId w:val="41"/>
        </w:numPr>
      </w:pPr>
      <w:r>
        <w:t>x là đầu vào của lớp con</w:t>
      </w:r>
    </w:p>
    <w:p w14:paraId="71F0AAC9" w14:textId="77777777" w:rsidR="00543B61" w:rsidRDefault="00543B61" w:rsidP="00543B61">
      <w:pPr>
        <w:pStyle w:val="Nidungvnbn"/>
        <w:numPr>
          <w:ilvl w:val="0"/>
          <w:numId w:val="41"/>
        </w:numPr>
      </w:pPr>
      <w:r>
        <w:t>SubLayer(x) là đầu ra của lớp con (có thể là attention hoặc feed-forward network).</w:t>
      </w:r>
    </w:p>
    <w:p w14:paraId="62B2FD5B" w14:textId="38D4CAE5" w:rsidR="00543B61" w:rsidRPr="00543B61" w:rsidRDefault="00543B61" w:rsidP="00543B61">
      <w:pPr>
        <w:pStyle w:val="Nidungvnbn"/>
        <w:numPr>
          <w:ilvl w:val="0"/>
          <w:numId w:val="41"/>
        </w:numPr>
      </w:pPr>
      <w:r>
        <w:t>LayerNorm là lớp Chuẩn hóa lớp được áp dụng sau khi thêm đầu vào x và đầu ra SubLayer(x)</w:t>
      </w:r>
    </w:p>
    <w:p w14:paraId="6D6CE02A" w14:textId="7355C52C" w:rsidR="00E03433" w:rsidRDefault="00543B61" w:rsidP="00543B61">
      <w:pPr>
        <w:pStyle w:val="Nidungvnbn"/>
        <w:numPr>
          <w:ilvl w:val="0"/>
          <w:numId w:val="42"/>
        </w:numPr>
      </w:pPr>
      <w:r>
        <w:t>Lợi ích:</w:t>
      </w:r>
    </w:p>
    <w:p w14:paraId="35B965CD" w14:textId="07EF87F0" w:rsidR="00543B61" w:rsidRDefault="00543B61" w:rsidP="00543B61">
      <w:pPr>
        <w:pStyle w:val="Nidungvnbn"/>
        <w:numPr>
          <w:ilvl w:val="0"/>
          <w:numId w:val="43"/>
        </w:numPr>
      </w:pPr>
      <w:r>
        <w:t>Giữ Lại Thông Tin Gốc: Bằng cách thêm trực tiếp đầu vào x vào đầu ra SubLayer(x), thông tin gốc từ đầu vào được giữ lại và truyền qua các lớp, giúp mô hình học được các đặc trưng quan trọng từ đầu vào một cách hiệu quả hơn.</w:t>
      </w:r>
    </w:p>
    <w:p w14:paraId="31607817" w14:textId="24833886" w:rsidR="00543B61" w:rsidRDefault="00543B61" w:rsidP="00543B61">
      <w:pPr>
        <w:pStyle w:val="Nidungvnbn"/>
        <w:numPr>
          <w:ilvl w:val="0"/>
          <w:numId w:val="43"/>
        </w:numPr>
      </w:pPr>
      <w:r>
        <w:lastRenderedPageBreak/>
        <w:t>Giảm Gradient Vanishing: Residuals giúp giảm vấn đề biến mất gradient trong quá trình huấn luyện các mô hình sâu, giúp cải thiện hiệu quả học tập và tăng tốc độ hội tụ.</w:t>
      </w:r>
    </w:p>
    <w:p w14:paraId="60BEC3C6" w14:textId="77777777" w:rsidR="005700C5" w:rsidRDefault="005700C5" w:rsidP="005700C5">
      <w:pPr>
        <w:pStyle w:val="mc3"/>
      </w:pPr>
      <w:bookmarkStart w:id="14" w:name="_Hlk170396567"/>
      <w:r>
        <w:t>1.2.5 Feed forward</w:t>
      </w:r>
    </w:p>
    <w:p w14:paraId="11697A72" w14:textId="77777777" w:rsidR="005700C5" w:rsidRPr="0051263A" w:rsidRDefault="005700C5" w:rsidP="005700C5">
      <w:pPr>
        <w:pStyle w:val="Nidungvnbn"/>
        <w:numPr>
          <w:ilvl w:val="0"/>
          <w:numId w:val="43"/>
        </w:numPr>
        <w:rPr>
          <w:rFonts w:eastAsia="SimSun"/>
          <w:lang w:eastAsia="zh-CN"/>
        </w:rPr>
      </w:pPr>
      <w:r w:rsidRPr="0051263A">
        <w:t>Ngoài các lớp con chú ý, mỗi lớp trong bộ mã hóa và bộ giải mã của chúng tôi chứa một mạng chuyển tiếp nguồn cấp dữ liệu được kết nối đầy đủ, được áp dụng cho từng vị trí riêng biệt và giống hệt nhau. Điều này bao gồm hai phép biến đổi tuyến tính với kích hoạt ReLU ở giữa.</w:t>
      </w:r>
    </w:p>
    <w:p w14:paraId="168B1007" w14:textId="77777777" w:rsidR="005700C5" w:rsidRPr="0051263A" w:rsidRDefault="005700C5" w:rsidP="005700C5">
      <w:pPr>
        <w:pStyle w:val="Nidungvnbn"/>
        <w:numPr>
          <w:ilvl w:val="0"/>
          <w:numId w:val="43"/>
        </w:numPr>
        <w:rPr>
          <w:rFonts w:eastAsia="SimSun"/>
        </w:rPr>
      </w:pPr>
      <m:oMath>
        <m:r>
          <m:rPr>
            <m:sty m:val="b"/>
          </m:rPr>
          <w:rPr>
            <w:rFonts w:ascii="Cambria Math" w:hAnsi="Cambria Math"/>
          </w:rPr>
          <m:t>FFN(x)= max(0,x</m:t>
        </m:r>
        <m:sSub>
          <m:sSubPr>
            <m:ctrlPr>
              <w:rPr>
                <w:rFonts w:ascii="Cambria Math" w:hAnsi="Cambria Math"/>
              </w:rPr>
            </m:ctrlPr>
          </m:sSubPr>
          <m:e>
            <m:r>
              <m:rPr>
                <m:sty m:val="b"/>
              </m:rPr>
              <w:rPr>
                <w:rFonts w:ascii="Cambria Math" w:hAnsi="Cambria Math"/>
              </w:rPr>
              <m:t>W</m:t>
            </m:r>
          </m:e>
          <m:sub>
            <m:r>
              <m:rPr>
                <m:sty m:val="bi"/>
              </m:rPr>
              <w:rPr>
                <w:rFonts w:ascii="Cambria Math" w:hAnsi="Cambria Math"/>
              </w:rPr>
              <m:t>1</m:t>
            </m:r>
          </m:sub>
        </m:sSub>
        <m:r>
          <m:rPr>
            <m:sty m:val="b"/>
          </m:rPr>
          <w:rPr>
            <w:rFonts w:ascii="Cambria Math" w:hAnsi="Cambria Math"/>
          </w:rPr>
          <m:t xml:space="preserve"> + </m:t>
        </m:r>
        <m:sSub>
          <m:sSubPr>
            <m:ctrlPr>
              <w:rPr>
                <w:rFonts w:ascii="Cambria Math" w:hAnsi="Cambria Math"/>
              </w:rPr>
            </m:ctrlPr>
          </m:sSubPr>
          <m:e>
            <m:r>
              <m:rPr>
                <m:sty m:val="b"/>
              </m:rPr>
              <w:rPr>
                <w:rFonts w:ascii="Cambria Math" w:hAnsi="Cambria Math"/>
              </w:rPr>
              <m:t>b</m:t>
            </m:r>
          </m:e>
          <m:sub>
            <m:r>
              <m:rPr>
                <m:sty m:val="bi"/>
              </m:rPr>
              <w:rPr>
                <w:rFonts w:ascii="Cambria Math" w:hAnsi="Cambria Math"/>
              </w:rPr>
              <m:t>2</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bi"/>
              </m:rPr>
              <w:rPr>
                <w:rFonts w:ascii="Cambria Math" w:hAnsi="Cambria Math"/>
              </w:rPr>
              <m:t>2</m:t>
            </m:r>
          </m:sub>
        </m:sSub>
        <m:r>
          <m:rPr>
            <m:sty m:val="b"/>
          </m:rPr>
          <w:rPr>
            <w:rFonts w:ascii="Cambria Math" w:hAnsi="Cambria Math"/>
          </w:rPr>
          <m:t xml:space="preserve"> + </m:t>
        </m:r>
        <m:sSub>
          <m:sSubPr>
            <m:ctrlPr>
              <w:rPr>
                <w:rFonts w:ascii="Cambria Math" w:hAnsi="Cambria Math"/>
              </w:rPr>
            </m:ctrlPr>
          </m:sSubPr>
          <m:e>
            <m:r>
              <m:rPr>
                <m:sty m:val="b"/>
              </m:rPr>
              <w:rPr>
                <w:rFonts w:ascii="Cambria Math" w:hAnsi="Cambria Math"/>
              </w:rPr>
              <m:t>b</m:t>
            </m:r>
          </m:e>
          <m:sub>
            <m:r>
              <m:rPr>
                <m:sty m:val="bi"/>
              </m:rPr>
              <w:rPr>
                <w:rFonts w:ascii="Cambria Math" w:hAnsi="Cambria Math"/>
              </w:rPr>
              <m:t>2</m:t>
            </m:r>
          </m:sub>
        </m:sSub>
        <m:r>
          <m:rPr>
            <m:sty m:val="b"/>
          </m:rPr>
          <w:rPr>
            <w:rFonts w:ascii="Cambria Math" w:hAnsi="Cambria Math"/>
          </w:rPr>
          <m:t xml:space="preserve"> </m:t>
        </m:r>
      </m:oMath>
    </w:p>
    <w:p w14:paraId="6FF2A140" w14:textId="77777777" w:rsidR="005700C5" w:rsidRDefault="005700C5" w:rsidP="005700C5">
      <w:pPr>
        <w:pStyle w:val="Nidungvnbn"/>
        <w:numPr>
          <w:ilvl w:val="0"/>
          <w:numId w:val="43"/>
        </w:numPr>
        <w:rPr>
          <w:b/>
          <w:sz w:val="28"/>
        </w:rPr>
      </w:pPr>
      <w:r w:rsidRPr="0051263A">
        <w:rPr>
          <w:rFonts w:eastAsia="SimSun"/>
          <w:lang w:eastAsia="zh-CN"/>
        </w:rPr>
        <w:tab/>
      </w:r>
      <w:r w:rsidRPr="0051263A">
        <w:t>Mặc dù các phép biến đổi tuyến tính giống nhau ở các vị trí khác nhau, nhưng chúng sử dụng các tham số khác nhau từ lớp này sang lớp khác. Một cách khác để mô tả điều này là hai kết cấu với kích thước hạt nhân 1. Kích thước của đầu vào và đầu ra là</w:t>
      </w:r>
      <m:oMath>
        <m:r>
          <w:rPr>
            <w:rFonts w:ascii="Cambria Math" w:hAnsi="Cambria Math"/>
          </w:rPr>
          <m:t xml:space="preserve"> </m:t>
        </m:r>
        <m:sSub>
          <m:sSubPr>
            <m:ctrlPr>
              <w:rPr>
                <w:rFonts w:ascii="Cambria Math" w:hAnsi="Cambria Math"/>
                <w:b/>
                <w:sz w:val="28"/>
              </w:rPr>
            </m:ctrlPr>
          </m:sSubPr>
          <m:e>
            <m:r>
              <m:rPr>
                <m:sty m:val="b"/>
              </m:rPr>
              <w:rPr>
                <w:rFonts w:ascii="Cambria Math" w:hAnsi="Cambria Math"/>
              </w:rPr>
              <m:t>d</m:t>
            </m:r>
          </m:e>
          <m:sub>
            <m:r>
              <m:rPr>
                <m:sty m:val="bi"/>
              </m:rPr>
              <w:rPr>
                <w:rFonts w:ascii="Cambria Math" w:hAnsi="Cambria Math"/>
              </w:rPr>
              <m:t>model</m:t>
            </m:r>
          </m:sub>
        </m:sSub>
      </m:oMath>
      <w:r w:rsidRPr="0051263A">
        <w:t xml:space="preserve"> = 512 và lớp bên trong có chiều</w:t>
      </w:r>
      <w:r>
        <w:t xml:space="preserve"> </w:t>
      </w:r>
      <m:oMath>
        <m:sSub>
          <m:sSubPr>
            <m:ctrlPr>
              <w:rPr>
                <w:rFonts w:ascii="Cambria Math" w:hAnsi="Cambria Math"/>
                <w:b/>
                <w:sz w:val="28"/>
              </w:rPr>
            </m:ctrlPr>
          </m:sSubPr>
          <m:e>
            <m:r>
              <m:rPr>
                <m:sty m:val="b"/>
              </m:rPr>
              <w:rPr>
                <w:rFonts w:ascii="Cambria Math" w:hAnsi="Cambria Math"/>
              </w:rPr>
              <m:t>d</m:t>
            </m:r>
          </m:e>
          <m:sub>
            <m:r>
              <m:rPr>
                <m:sty m:val="bi"/>
              </m:rPr>
              <w:rPr>
                <w:rFonts w:ascii="Cambria Math" w:hAnsi="Cambria Math"/>
              </w:rPr>
              <m:t>f f</m:t>
            </m:r>
          </m:sub>
        </m:sSub>
      </m:oMath>
      <w:r w:rsidRPr="0051263A">
        <w:t xml:space="preserve"> = 2048.</w:t>
      </w:r>
    </w:p>
    <w:p w14:paraId="4A2103BE" w14:textId="77777777" w:rsidR="005700C5" w:rsidRDefault="005700C5" w:rsidP="005700C5">
      <w:pPr>
        <w:pStyle w:val="Nidungvnbn"/>
        <w:numPr>
          <w:ilvl w:val="0"/>
          <w:numId w:val="43"/>
        </w:numPr>
        <w:rPr>
          <w:rFonts w:eastAsia="SimSun"/>
          <w:lang w:eastAsia="zh-CN"/>
        </w:rPr>
      </w:pPr>
      <w:r>
        <w:rPr>
          <w:noProof/>
        </w:rPr>
        <w:drawing>
          <wp:inline distT="0" distB="0" distL="0" distR="0" wp14:anchorId="6D1D0255" wp14:editId="41301A92">
            <wp:extent cx="5357495" cy="1797383"/>
            <wp:effectExtent l="0" t="0" r="0" b="0"/>
            <wp:docPr id="174989309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93093" name="Picture 8" descr="A screenshot of a computer&#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b="38517"/>
                    <a:stretch/>
                  </pic:blipFill>
                  <pic:spPr bwMode="auto">
                    <a:xfrm>
                      <a:off x="0" y="0"/>
                      <a:ext cx="5367566" cy="1800762"/>
                    </a:xfrm>
                    <a:prstGeom prst="rect">
                      <a:avLst/>
                    </a:prstGeom>
                    <a:noFill/>
                    <a:ln>
                      <a:noFill/>
                    </a:ln>
                    <a:extLst>
                      <a:ext uri="{53640926-AAD7-44D8-BBD7-CCE9431645EC}">
                        <a14:shadowObscured xmlns:a14="http://schemas.microsoft.com/office/drawing/2010/main"/>
                      </a:ext>
                    </a:extLst>
                  </pic:spPr>
                </pic:pic>
              </a:graphicData>
            </a:graphic>
          </wp:inline>
        </w:drawing>
      </w:r>
    </w:p>
    <w:p w14:paraId="6F9974A6" w14:textId="77777777" w:rsidR="005700C5" w:rsidRPr="009324F0" w:rsidRDefault="005700C5" w:rsidP="005700C5">
      <w:pPr>
        <w:pStyle w:val="Nidungvnbn"/>
        <w:numPr>
          <w:ilvl w:val="0"/>
          <w:numId w:val="43"/>
        </w:numPr>
        <w:rPr>
          <w:rFonts w:eastAsia="SimSun"/>
          <w:lang w:eastAsia="zh-CN"/>
        </w:rPr>
      </w:pPr>
      <w:r w:rsidRPr="009324F0">
        <w:rPr>
          <w:rFonts w:eastAsia="SimSun"/>
          <w:lang w:eastAsia="zh-CN"/>
        </w:rPr>
        <w:t>Vì các vectors này không phụ thuộc vào nhau nên ta có thể tận dụng được tính toán song song cho cả câu.</w:t>
      </w:r>
    </w:p>
    <w:p w14:paraId="0AACC190" w14:textId="5C7CC2AD" w:rsidR="00543B61" w:rsidRPr="0051263A" w:rsidRDefault="00543B61" w:rsidP="00543B61">
      <w:pPr>
        <w:pStyle w:val="mc3"/>
        <w:rPr>
          <w:rFonts w:eastAsia="SimSun"/>
          <w:lang w:eastAsia="zh-CN"/>
        </w:rPr>
      </w:pPr>
      <w:r>
        <w:rPr>
          <w:rFonts w:eastAsia="SimSun"/>
          <w:lang w:eastAsia="zh-CN"/>
        </w:rPr>
        <w:t>1.</w:t>
      </w:r>
      <w:r w:rsidRPr="0051263A">
        <w:rPr>
          <w:rFonts w:eastAsia="SimSun"/>
          <w:lang w:eastAsia="zh-CN"/>
        </w:rPr>
        <w:t>2.</w:t>
      </w:r>
      <w:r>
        <w:rPr>
          <w:rFonts w:eastAsia="SimSun"/>
          <w:lang w:eastAsia="zh-CN"/>
        </w:rPr>
        <w:t>6</w:t>
      </w:r>
      <w:r w:rsidRPr="0051263A">
        <w:rPr>
          <w:rFonts w:eastAsia="SimSun"/>
          <w:lang w:eastAsia="zh-CN"/>
        </w:rPr>
        <w:t xml:space="preserve"> </w:t>
      </w:r>
      <w:r>
        <w:rPr>
          <w:rFonts w:eastAsia="SimSun"/>
          <w:lang w:eastAsia="zh-CN"/>
        </w:rPr>
        <w:t>Decoder</w:t>
      </w:r>
    </w:p>
    <w:p w14:paraId="208A75CD" w14:textId="5D4E4661" w:rsidR="00543B61" w:rsidRPr="0051263A" w:rsidRDefault="00543B61" w:rsidP="00543B61">
      <w:pPr>
        <w:pStyle w:val="mc4"/>
        <w:rPr>
          <w:rFonts w:eastAsia="SimSun"/>
          <w:lang w:eastAsia="zh-CN"/>
        </w:rPr>
      </w:pPr>
      <w:r>
        <w:rPr>
          <w:rFonts w:eastAsia="SimSun"/>
          <w:lang w:eastAsia="zh-CN"/>
        </w:rPr>
        <w:t>1.</w:t>
      </w:r>
      <w:r w:rsidRPr="0051263A">
        <w:rPr>
          <w:rFonts w:eastAsia="SimSun"/>
          <w:lang w:eastAsia="zh-CN"/>
        </w:rPr>
        <w:t>2.</w:t>
      </w:r>
      <w:r>
        <w:rPr>
          <w:rFonts w:eastAsia="SimSun"/>
          <w:lang w:eastAsia="zh-CN"/>
        </w:rPr>
        <w:t>6.1</w:t>
      </w:r>
      <w:r w:rsidRPr="0051263A">
        <w:rPr>
          <w:rFonts w:eastAsia="SimSun"/>
          <w:lang w:eastAsia="zh-CN"/>
        </w:rPr>
        <w:t xml:space="preserve"> Masked Multi-head Attention</w:t>
      </w:r>
    </w:p>
    <w:p w14:paraId="7AD5EDB2" w14:textId="1222535A" w:rsidR="00543B61" w:rsidRDefault="00543B61" w:rsidP="00874510">
      <w:pPr>
        <w:pStyle w:val="Nidungvnbn"/>
        <w:rPr>
          <w:rFonts w:eastAsia="SimSun"/>
          <w:lang w:eastAsia="zh-CN"/>
        </w:rPr>
      </w:pPr>
      <w:r w:rsidRPr="0051263A">
        <w:rPr>
          <w:rFonts w:eastAsia="SimSun"/>
          <w:lang w:eastAsia="zh-CN"/>
        </w:rPr>
        <w:t>G</w:t>
      </w:r>
      <w:r w:rsidRPr="00543B61">
        <w:rPr>
          <w:rStyle w:val="NidungvnbnChar"/>
          <w:rFonts w:eastAsia="SimSun"/>
        </w:rPr>
        <w:t xml:space="preserve">iả sử bạn muốn Transformers thực hiện bài toán dịch Anh-Pháp, thì công việc của Bộ giải mã là giải mã thông tin từ Bộ mã hóa và tạo ra từng từ tiếng Pháp dựa trên </w:t>
      </w:r>
      <w:r w:rsidRPr="00543B61">
        <w:rPr>
          <w:rStyle w:val="NidungvnbnChar"/>
          <w:rFonts w:eastAsia="SimSun"/>
        </w:rPr>
        <w:lastRenderedPageBreak/>
        <w:t xml:space="preserve">PREVIOUS WORDS. Vì vậy, nếu chúng ta sử dụng </w:t>
      </w:r>
      <w:proofErr w:type="gramStart"/>
      <w:r w:rsidRPr="00543B61">
        <w:rPr>
          <w:rStyle w:val="NidungvnbnChar"/>
          <w:rFonts w:eastAsia="SimSun"/>
        </w:rPr>
        <w:t>Multi-head</w:t>
      </w:r>
      <w:proofErr w:type="gramEnd"/>
      <w:r w:rsidRPr="00543B61">
        <w:rPr>
          <w:rStyle w:val="NidungvnbnChar"/>
          <w:rFonts w:eastAsia="SimSun"/>
        </w:rPr>
        <w:t xml:space="preserve"> attention trên toàn bộ câu như trong Encoder, Decoder sẽ "nhìn thấy" từ tiếp theo mà nó cần dịch (Nó sẽ nhìn thấy từ tiếp theo mà không có học học để dịch ra). Để ngăn chặn điều đó, khi Bộ giải mã dịch sang từ từ tôi, phần sau của câu tiếng Pháp sẽ bị che và Bộ giải mã sẽ chỉ được phép "xem" phần mà nó đã dịch trước đó.</w:t>
      </w:r>
      <w:r w:rsidRPr="0051263A">
        <w:rPr>
          <w:rFonts w:eastAsia="SimSun"/>
          <w:noProof/>
        </w:rPr>
        <w:drawing>
          <wp:anchor distT="0" distB="0" distL="114300" distR="114300" simplePos="0" relativeHeight="251661312" behindDoc="0" locked="0" layoutInCell="1" allowOverlap="1" wp14:anchorId="0B976DBA" wp14:editId="6D366947">
            <wp:simplePos x="0" y="0"/>
            <wp:positionH relativeFrom="column">
              <wp:posOffset>4445</wp:posOffset>
            </wp:positionH>
            <wp:positionV relativeFrom="paragraph">
              <wp:posOffset>1998345</wp:posOffset>
            </wp:positionV>
            <wp:extent cx="5015230" cy="2370455"/>
            <wp:effectExtent l="0" t="0" r="0" b="0"/>
            <wp:wrapTopAndBottom/>
            <wp:docPr id="8" name="Picture 8" descr="A diagram of a group of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group of word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015230" cy="2370455"/>
                    </a:xfrm>
                    <a:prstGeom prst="rect">
                      <a:avLst/>
                    </a:prstGeom>
                  </pic:spPr>
                </pic:pic>
              </a:graphicData>
            </a:graphic>
          </wp:anchor>
        </w:drawing>
      </w:r>
    </w:p>
    <w:p w14:paraId="7C0CB6A7" w14:textId="77777777" w:rsidR="00543B61" w:rsidRPr="00C362A7" w:rsidRDefault="00543B61" w:rsidP="00543B61">
      <w:pPr>
        <w:keepNext/>
        <w:spacing w:line="360" w:lineRule="auto"/>
        <w:jc w:val="center"/>
        <w:rPr>
          <w:rFonts w:eastAsia="SimSun"/>
          <w:lang w:eastAsia="zh-CN"/>
        </w:rPr>
      </w:pPr>
    </w:p>
    <w:p w14:paraId="0EC82194" w14:textId="2FF3FC4C" w:rsidR="00543B61" w:rsidRDefault="00543B61" w:rsidP="00543B61">
      <w:pPr>
        <w:pStyle w:val="mc4"/>
        <w:rPr>
          <w:rFonts w:eastAsia="SimSun"/>
          <w:lang w:eastAsia="zh-CN"/>
        </w:rPr>
      </w:pPr>
      <w:bookmarkStart w:id="15" w:name="_Toc167119533"/>
      <w:r>
        <w:rPr>
          <w:rFonts w:eastAsia="SimSun"/>
          <w:lang w:eastAsia="zh-CN"/>
        </w:rPr>
        <w:t>1.</w:t>
      </w:r>
      <w:r w:rsidRPr="0051263A">
        <w:rPr>
          <w:rFonts w:eastAsia="SimSun"/>
          <w:lang w:eastAsia="zh-CN"/>
        </w:rPr>
        <w:t>2.</w:t>
      </w:r>
      <w:r>
        <w:rPr>
          <w:rFonts w:eastAsia="SimSun"/>
          <w:lang w:eastAsia="zh-CN"/>
        </w:rPr>
        <w:t>6.2</w:t>
      </w:r>
      <w:r w:rsidRPr="0051263A">
        <w:rPr>
          <w:rFonts w:eastAsia="SimSun"/>
          <w:lang w:eastAsia="zh-CN"/>
        </w:rPr>
        <w:t xml:space="preserve"> </w:t>
      </w:r>
      <w:bookmarkEnd w:id="15"/>
      <w:r w:rsidRPr="0051263A">
        <w:rPr>
          <w:rFonts w:eastAsia="SimSun"/>
          <w:lang w:eastAsia="zh-CN"/>
        </w:rPr>
        <w:t>Decode proccess</w:t>
      </w:r>
    </w:p>
    <w:p w14:paraId="2EBCD673" w14:textId="77777777" w:rsidR="00543B61" w:rsidRPr="00C362A7" w:rsidRDefault="00543B61" w:rsidP="00543B61">
      <w:pPr>
        <w:pStyle w:val="Nidungvnbn"/>
        <w:rPr>
          <w:rFonts w:eastAsia="SimSun"/>
          <w:lang w:eastAsia="zh-CN"/>
        </w:rPr>
      </w:pPr>
      <w:r>
        <w:rPr>
          <w:rFonts w:eastAsia="SimSun"/>
          <w:lang w:eastAsia="zh-CN"/>
        </w:rPr>
        <w:tab/>
      </w:r>
      <w:r w:rsidRPr="00C362A7">
        <w:rPr>
          <w:rFonts w:eastAsia="SimSun"/>
          <w:lang w:eastAsia="zh-CN"/>
        </w:rPr>
        <w:t xml:space="preserve">Quá trình giải mã về cơ bản giống như mã hóa, ngoại trừ Bộ giải mã giải mã từng từ một và đầu vào của Bộ giải mã (câu tiếng Pháp) được che giấu. Sau khi đầu vào ẩn được truyền qua </w:t>
      </w:r>
      <w:r w:rsidRPr="00343BED">
        <w:rPr>
          <w:rFonts w:eastAsia="SimSun"/>
          <w:b/>
          <w:bCs/>
          <w:lang w:eastAsia="zh-CN"/>
        </w:rPr>
        <w:t>sub-layer#1</w:t>
      </w:r>
      <w:r w:rsidRPr="00C362A7">
        <w:rPr>
          <w:rFonts w:eastAsia="SimSun"/>
          <w:lang w:eastAsia="zh-CN"/>
        </w:rPr>
        <w:t xml:space="preserve"> của Bộ giải mã, nó sẽ không còn nhân với 3 ma trận trọng số để tạo ra Q, K, V mà sẽ chỉ nhân với 1 ma trận trọng lượng WQ. K và V được lấy từ Bộ mã hóa cùng với Q từ Masked multi-head attention và được đưa vào các </w:t>
      </w:r>
      <w:r>
        <w:rPr>
          <w:rFonts w:eastAsia="SimSun"/>
          <w:lang w:eastAsia="zh-CN"/>
        </w:rPr>
        <w:t>sub-layers</w:t>
      </w:r>
      <w:r w:rsidRPr="00C362A7">
        <w:rPr>
          <w:rFonts w:eastAsia="SimSun"/>
          <w:lang w:eastAsia="zh-CN"/>
        </w:rPr>
        <w:t xml:space="preserve"> # 2 và # 3 tương tự như Bộ mã hóa. Cuối cùng, các vectơ được đẩy vào lớp tuyến tính (là một mạng được kết nối đầy đủ) tiếp theo là Softmax để tạo ra xác suất của từ tiếp theo.</w:t>
      </w:r>
    </w:p>
    <w:p w14:paraId="1D7BCFA6" w14:textId="77777777" w:rsidR="00543B61" w:rsidRDefault="00543B61" w:rsidP="00543B61">
      <w:pPr>
        <w:pStyle w:val="Nidungvnbn"/>
        <w:rPr>
          <w:rFonts w:eastAsia="SimSun"/>
          <w:lang w:eastAsia="zh-CN"/>
        </w:rPr>
      </w:pPr>
      <w:r>
        <w:rPr>
          <w:rFonts w:eastAsia="SimSun"/>
          <w:lang w:eastAsia="zh-CN"/>
        </w:rPr>
        <w:tab/>
      </w:r>
      <w:r w:rsidRPr="00C362A7">
        <w:rPr>
          <w:rFonts w:eastAsia="SimSun"/>
          <w:lang w:eastAsia="zh-CN"/>
        </w:rPr>
        <w:t>Hai hình dưới đây mô tả trực quan quá trình mã hóa và giải mã Transformers</w:t>
      </w:r>
    </w:p>
    <w:p w14:paraId="31D9CCED" w14:textId="77777777" w:rsidR="00543B61" w:rsidRDefault="00543B61" w:rsidP="00543B61">
      <w:pPr>
        <w:pStyle w:val="Nidungvnbn"/>
        <w:rPr>
          <w:rFonts w:eastAsia="SimSun"/>
          <w:lang w:eastAsia="zh-CN"/>
        </w:rPr>
      </w:pPr>
      <w:r w:rsidRPr="007770BB">
        <w:rPr>
          <w:rFonts w:eastAsia="SimSun"/>
          <w:noProof/>
        </w:rPr>
        <w:lastRenderedPageBreak/>
        <w:drawing>
          <wp:inline distT="0" distB="0" distL="0" distR="0" wp14:anchorId="38040E22" wp14:editId="5B71A8C6">
            <wp:extent cx="5791835" cy="305625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7"/>
                    <a:stretch>
                      <a:fillRect/>
                    </a:stretch>
                  </pic:blipFill>
                  <pic:spPr>
                    <a:xfrm>
                      <a:off x="0" y="0"/>
                      <a:ext cx="5791835" cy="3056255"/>
                    </a:xfrm>
                    <a:prstGeom prst="rect">
                      <a:avLst/>
                    </a:prstGeom>
                  </pic:spPr>
                </pic:pic>
              </a:graphicData>
            </a:graphic>
          </wp:inline>
        </w:drawing>
      </w:r>
      <w:bookmarkEnd w:id="14"/>
    </w:p>
    <w:p w14:paraId="3CC605A8" w14:textId="7558E925" w:rsidR="00424B7B" w:rsidRPr="000F4672" w:rsidRDefault="00424B7B" w:rsidP="00543B61">
      <w:pPr>
        <w:pStyle w:val="Mc2"/>
      </w:pPr>
      <w:bookmarkStart w:id="16" w:name="_Toc387692915"/>
      <w:bookmarkStart w:id="17" w:name="_Toc168732270"/>
      <w:bookmarkStart w:id="18" w:name="_Toc168848593"/>
      <w:r w:rsidRPr="000F4672">
        <w:t>1.</w:t>
      </w:r>
      <w:bookmarkEnd w:id="16"/>
      <w:r w:rsidR="00F93A76">
        <w:t>3</w:t>
      </w:r>
      <w:r w:rsidRPr="000F4672">
        <w:t xml:space="preserve"> </w:t>
      </w:r>
      <w:bookmarkEnd w:id="17"/>
      <w:bookmarkEnd w:id="18"/>
      <w:r w:rsidR="00991850">
        <w:t>Cấu trúc Bert</w:t>
      </w:r>
    </w:p>
    <w:p w14:paraId="51E96CAD" w14:textId="5E8A673A" w:rsidR="00056689" w:rsidRDefault="00991850" w:rsidP="000869D1">
      <w:pPr>
        <w:pStyle w:val="Nidungvnbn"/>
      </w:pPr>
      <w:r>
        <w:t xml:space="preserve">Khác với cấu trúc của Transformer thì cấu trúc của Bert chỉ lấy phần encoder bên trái và bỏ đi phần decoder bên phải. </w:t>
      </w:r>
    </w:p>
    <w:p w14:paraId="68A1A161" w14:textId="5077FFA1" w:rsidR="00991850" w:rsidRDefault="00991850" w:rsidP="000869D1">
      <w:pPr>
        <w:pStyle w:val="Nidungvnbn"/>
      </w:pPr>
      <w:r>
        <w:rPr>
          <w:noProof/>
        </w:rPr>
        <w:drawing>
          <wp:inline distT="0" distB="0" distL="0" distR="0" wp14:anchorId="1FF21733" wp14:editId="4172140D">
            <wp:extent cx="4175760" cy="3497580"/>
            <wp:effectExtent l="0" t="0" r="0" b="7620"/>
            <wp:docPr id="2062859864" name="Picture 2"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5760" cy="3497580"/>
                    </a:xfrm>
                    <a:prstGeom prst="rect">
                      <a:avLst/>
                    </a:prstGeom>
                    <a:noFill/>
                    <a:ln>
                      <a:noFill/>
                    </a:ln>
                  </pic:spPr>
                </pic:pic>
              </a:graphicData>
            </a:graphic>
          </wp:inline>
        </w:drawing>
      </w:r>
    </w:p>
    <w:p w14:paraId="5128440B" w14:textId="77777777" w:rsidR="003D0208" w:rsidRDefault="003D0208" w:rsidP="003D0208">
      <w:pPr>
        <w:pStyle w:val="Nidungvnbn"/>
      </w:pPr>
      <w:r>
        <w:lastRenderedPageBreak/>
        <w:t xml:space="preserve">Các phiên bản đều dựa trên việc thay đổi kiến trúc của Transformer tập trung ở 3 tham số: </w:t>
      </w:r>
    </w:p>
    <w:p w14:paraId="10C743DF" w14:textId="77777777" w:rsidR="003D0208" w:rsidRDefault="003D0208" w:rsidP="003D0208">
      <w:pPr>
        <w:pStyle w:val="Nidungvnbn"/>
        <w:numPr>
          <w:ilvl w:val="0"/>
          <w:numId w:val="42"/>
        </w:numPr>
      </w:pPr>
      <w:r>
        <w:t xml:space="preserve">Transformer layers: số lượng các block sub-layers trong transformer, </w:t>
      </w:r>
    </w:p>
    <w:p w14:paraId="47838EBD" w14:textId="77777777" w:rsidR="003D0208" w:rsidRDefault="003D0208" w:rsidP="003D0208">
      <w:pPr>
        <w:pStyle w:val="Nidungvnbn"/>
        <w:numPr>
          <w:ilvl w:val="0"/>
          <w:numId w:val="42"/>
        </w:numPr>
      </w:pPr>
      <w:r>
        <w:t xml:space="preserve">Hidden size: kích thước của embedding véc tơ </w:t>
      </w:r>
    </w:p>
    <w:p w14:paraId="1D07C280" w14:textId="77777777" w:rsidR="003D0208" w:rsidRDefault="003D0208" w:rsidP="003D0208">
      <w:pPr>
        <w:pStyle w:val="Nidungvnbn"/>
        <w:numPr>
          <w:ilvl w:val="0"/>
          <w:numId w:val="42"/>
        </w:numPr>
      </w:pPr>
      <w:r>
        <w:t>Attention heads: Số lượng head trong multi-head layer, mỗi một head sẽ thực hiện một self-attention.</w:t>
      </w:r>
    </w:p>
    <w:p w14:paraId="4DBD7A2C" w14:textId="77777777" w:rsidR="003D0208" w:rsidRDefault="003D0208" w:rsidP="003D0208">
      <w:pPr>
        <w:pStyle w:val="Nidungvnbn"/>
        <w:numPr>
          <w:ilvl w:val="0"/>
          <w:numId w:val="42"/>
        </w:numPr>
      </w:pPr>
      <w:r>
        <w:t>Với 1 TPUs = 4 chíp TPU</w:t>
      </w:r>
    </w:p>
    <w:p w14:paraId="048A854B" w14:textId="2F3F890C" w:rsidR="003D0208" w:rsidRDefault="003D0208" w:rsidP="003D0208">
      <w:pPr>
        <w:pStyle w:val="Nidungvnbn"/>
        <w:ind w:left="720" w:firstLine="0"/>
      </w:pPr>
      <w:r w:rsidRPr="00C567CD">
        <w:rPr>
          <w:noProof/>
        </w:rPr>
        <w:drawing>
          <wp:inline distT="0" distB="0" distL="0" distR="0" wp14:anchorId="46C8081A" wp14:editId="656A049B">
            <wp:extent cx="5562905" cy="1234440"/>
            <wp:effectExtent l="0" t="0" r="0" b="3810"/>
            <wp:docPr id="156785950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59507" name="Picture 1" descr="A white background with black text&#10;&#10;Description automatically generated"/>
                    <pic:cNvPicPr/>
                  </pic:nvPicPr>
                  <pic:blipFill>
                    <a:blip r:embed="rId29"/>
                    <a:stretch>
                      <a:fillRect/>
                    </a:stretch>
                  </pic:blipFill>
                  <pic:spPr>
                    <a:xfrm>
                      <a:off x="0" y="0"/>
                      <a:ext cx="5592546" cy="1241017"/>
                    </a:xfrm>
                    <a:prstGeom prst="rect">
                      <a:avLst/>
                    </a:prstGeom>
                  </pic:spPr>
                </pic:pic>
              </a:graphicData>
            </a:graphic>
          </wp:inline>
        </w:drawing>
      </w:r>
    </w:p>
    <w:p w14:paraId="799A62A5" w14:textId="4BCC5740" w:rsidR="00991850" w:rsidRDefault="00991850" w:rsidP="000869D1">
      <w:pPr>
        <w:pStyle w:val="Nidungvnbn"/>
      </w:pPr>
      <w:r>
        <w:t>BERT được train đồng thời 2 task gọi là Masked LM (để dự đoán từ thiếu trong câu) và Next Sentence Prediction (NSP – dự đoán câu tiếp theo câu hiện tại). Hai món này được train đồng thời và loss tổng sẽ là kết hợp loss của 2 task và model sẽ cố gắng minimize loss tổng này. Chi tiết 2 task này như sau:</w:t>
      </w:r>
    </w:p>
    <w:p w14:paraId="00EB3583" w14:textId="18DB3472" w:rsidR="00991850" w:rsidRDefault="00991850" w:rsidP="009A09B4">
      <w:pPr>
        <w:pStyle w:val="mc3"/>
      </w:pPr>
      <w:r>
        <w:t xml:space="preserve">1.3.1 Masked ML </w:t>
      </w:r>
    </w:p>
    <w:p w14:paraId="766E11DE" w14:textId="0CBC3464" w:rsidR="005B531F" w:rsidRDefault="000D1404" w:rsidP="000D1404">
      <w:pPr>
        <w:pStyle w:val="Nidungvnbn"/>
      </w:pPr>
      <w:r w:rsidRPr="000D1404">
        <w:t>Trong task này, quá trình huấn luyện sẽ che đi khoảng 15% số từ trong câu và đưa vào mô hình. Mục tiêu của quá trình huấn luyện là để mô hình dự đoán các từ bị che dựa vào các từ còn lại trong câu</w:t>
      </w:r>
      <w:r>
        <w:t>.</w:t>
      </w:r>
    </w:p>
    <w:p w14:paraId="503D21E9" w14:textId="6A67F342" w:rsidR="000D1404" w:rsidRDefault="000D1404" w:rsidP="000D1404">
      <w:pPr>
        <w:pStyle w:val="Nidungvnbn"/>
      </w:pPr>
      <w:r>
        <w:rPr>
          <w:noProof/>
        </w:rPr>
        <w:lastRenderedPageBreak/>
        <w:drawing>
          <wp:inline distT="0" distB="0" distL="0" distR="0" wp14:anchorId="444F33A8" wp14:editId="49E46B2D">
            <wp:extent cx="5507226" cy="3403600"/>
            <wp:effectExtent l="0" t="0" r="0" b="6350"/>
            <wp:docPr id="957068688" name="Picture 3"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r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11410" cy="3406186"/>
                    </a:xfrm>
                    <a:prstGeom prst="rect">
                      <a:avLst/>
                    </a:prstGeom>
                    <a:noFill/>
                    <a:ln>
                      <a:noFill/>
                    </a:ln>
                  </pic:spPr>
                </pic:pic>
              </a:graphicData>
            </a:graphic>
          </wp:inline>
        </w:drawing>
      </w:r>
    </w:p>
    <w:p w14:paraId="6CE7DAA9" w14:textId="4120DD86" w:rsidR="000D1404" w:rsidRDefault="000D1404" w:rsidP="000D1404">
      <w:pPr>
        <w:pStyle w:val="Nidungvnbn"/>
        <w:numPr>
          <w:ilvl w:val="0"/>
          <w:numId w:val="42"/>
        </w:numPr>
      </w:pPr>
      <w:r>
        <w:t>Cụ thể:</w:t>
      </w:r>
    </w:p>
    <w:p w14:paraId="77CD7593" w14:textId="77777777" w:rsidR="000D1404" w:rsidRDefault="000D1404" w:rsidP="000D1404">
      <w:pPr>
        <w:pStyle w:val="Nidungvnbn"/>
        <w:numPr>
          <w:ilvl w:val="0"/>
          <w:numId w:val="48"/>
        </w:numPr>
      </w:pPr>
      <w:r>
        <w:t>Thêm một lớp classification lên trên encoder output</w:t>
      </w:r>
    </w:p>
    <w:p w14:paraId="20247606" w14:textId="77777777" w:rsidR="000D1404" w:rsidRDefault="000D1404" w:rsidP="000D1404">
      <w:pPr>
        <w:pStyle w:val="Nidungvnbn"/>
        <w:numPr>
          <w:ilvl w:val="0"/>
          <w:numId w:val="48"/>
        </w:numPr>
      </w:pPr>
      <w:r>
        <w:t>Đưa các vector trong encoder ouput về vector bằng với vocab size, sau đó softmax để chọn ra từ tương ứng tại mỗi vị trí trong câu.</w:t>
      </w:r>
    </w:p>
    <w:p w14:paraId="136D0E85" w14:textId="24DF3DD1" w:rsidR="000D1404" w:rsidRDefault="000D1404" w:rsidP="000D1404">
      <w:pPr>
        <w:pStyle w:val="Nidungvnbn"/>
        <w:numPr>
          <w:ilvl w:val="0"/>
          <w:numId w:val="48"/>
        </w:numPr>
      </w:pPr>
      <w:r>
        <w:t>Loss sẽ được tính tại vị trí masked và bỏ qua các vị trí khác (để đánh giá xem model dự đoán từ mask đúng/sai).</w:t>
      </w:r>
    </w:p>
    <w:p w14:paraId="496A141D" w14:textId="19E6C1F4" w:rsidR="000D1404" w:rsidRDefault="000D1404" w:rsidP="000D1404">
      <w:pPr>
        <w:pStyle w:val="Nidungvnbn"/>
      </w:pPr>
      <w:r>
        <w:t>Ví dụ với câu: “</w:t>
      </w:r>
      <w:r w:rsidRPr="000D1404">
        <w:t>Hôm nay Nam đưa bạn gái đi chơi</w:t>
      </w:r>
      <w:r>
        <w:t>”.</w:t>
      </w:r>
    </w:p>
    <w:p w14:paraId="01E6DD77" w14:textId="47536ABC" w:rsidR="000D1404" w:rsidRPr="000D1404" w:rsidRDefault="000D1404" w:rsidP="000D1404">
      <w:pPr>
        <w:pStyle w:val="Nidungvnbn"/>
      </w:pPr>
      <w:r>
        <w:t xml:space="preserve">Câu sẽ bị che (masked): </w:t>
      </w:r>
      <w:r w:rsidRPr="000D1404">
        <w:t>Hôm nay Nam đưa [mask] đi chơi</w:t>
      </w:r>
      <w:r>
        <w:t>.</w:t>
      </w:r>
    </w:p>
    <w:p w14:paraId="3C287173" w14:textId="0D220B8B" w:rsidR="00056689" w:rsidRPr="000F4672" w:rsidRDefault="00991850" w:rsidP="009A09B4">
      <w:pPr>
        <w:pStyle w:val="mc3"/>
      </w:pPr>
      <w:r>
        <w:t xml:space="preserve">1.3.2 </w:t>
      </w:r>
      <w:r w:rsidRPr="00991850">
        <w:t>Next Sentence Prediction (NSP)</w:t>
      </w:r>
    </w:p>
    <w:p w14:paraId="089C4DC4" w14:textId="07CA6A4F" w:rsidR="00453AB1" w:rsidRDefault="000D1404" w:rsidP="000D1404">
      <w:pPr>
        <w:pStyle w:val="Nidungvnbn"/>
      </w:pPr>
      <w:r w:rsidRPr="000D1404">
        <w:t>Trong task này, model sẽ nhận vào một cặp câu và phải đưa ra kết quả là 1 nếu câu thứ hai là câu tiếp theo của câu thứ nhất và 0 nếu không phải. Trong quá trình huấn luyện, chúng ta sẽ chọn ngẫu nhiên 50% mẫu là Positive (kết quả là 1) và 50% còn lại là Negative được tạo ra từ việc ghép linh tinh (kết quả là 0).</w:t>
      </w:r>
    </w:p>
    <w:p w14:paraId="69CBDAAB" w14:textId="203902F5" w:rsidR="000D1404" w:rsidRDefault="000D1404" w:rsidP="000D1404">
      <w:pPr>
        <w:pStyle w:val="Nidungvnbn"/>
      </w:pPr>
      <w:r>
        <w:t>Các train cụ thể như sau:</w:t>
      </w:r>
    </w:p>
    <w:p w14:paraId="6F2A6AA5" w14:textId="77777777" w:rsidR="009A09B4" w:rsidRDefault="009A09B4" w:rsidP="009A09B4">
      <w:pPr>
        <w:pStyle w:val="Nidungvnbn"/>
        <w:numPr>
          <w:ilvl w:val="0"/>
          <w:numId w:val="42"/>
        </w:numPr>
      </w:pPr>
      <w:r>
        <w:lastRenderedPageBreak/>
        <w:t xml:space="preserve">Bước 1: Ghép 2 câu vào nhau và thêm 1 số token đặc biệt để phân tách các câu. Token [CLS] thêm vào đầu cầu Thứ nhất, token [SEP] thêm vào cuối mỗi câu. </w:t>
      </w:r>
    </w:p>
    <w:p w14:paraId="7275A8BE" w14:textId="1962AF6F" w:rsidR="009A09B4" w:rsidRDefault="009A09B4" w:rsidP="009A09B4">
      <w:pPr>
        <w:pStyle w:val="Nidungvnbn"/>
        <w:numPr>
          <w:ilvl w:val="0"/>
          <w:numId w:val="48"/>
        </w:numPr>
      </w:pPr>
      <w:r>
        <w:t>Ví dụ ghép 2 câu “Hôm nay em đi học” và “Học ở trường rất hay” thì sẽ thành [CLS] Hôm nay em đi học [SEP] Học ở trường rất vui [SEP]</w:t>
      </w:r>
    </w:p>
    <w:p w14:paraId="29F793F5" w14:textId="39366DA9" w:rsidR="009A09B4" w:rsidRDefault="009A09B4" w:rsidP="009A09B4">
      <w:pPr>
        <w:pStyle w:val="Nidungvnbn"/>
        <w:numPr>
          <w:ilvl w:val="0"/>
          <w:numId w:val="42"/>
        </w:numPr>
      </w:pPr>
      <w:r>
        <w:t xml:space="preserve">Bước 2. Khác với transformer, mỗi token trong câu sẽ được cộng thêm một vector gọi là Sentence Embedding, thực ra là đánh dấu xem từ đó thuộc câu Thứ nhất hay câu thứ 2 thôi. </w:t>
      </w:r>
    </w:p>
    <w:p w14:paraId="26D77384" w14:textId="7819B6F2" w:rsidR="009A09B4" w:rsidRDefault="009A09B4" w:rsidP="009A09B4">
      <w:pPr>
        <w:pStyle w:val="Nidungvnbn"/>
        <w:numPr>
          <w:ilvl w:val="0"/>
          <w:numId w:val="48"/>
        </w:numPr>
      </w:pPr>
      <w:r>
        <w:t xml:space="preserve">Ví dụ nếu thuộc câu Thứ nhất thì cộng thêm 1 vector toàn số “0” có kích thước bằng Word Embedding, và nếu thuộc câu thứ 2 thì cộng thêm một vector toàn số “1”. </w:t>
      </w:r>
    </w:p>
    <w:p w14:paraId="32775769" w14:textId="2D66FA41" w:rsidR="009A09B4" w:rsidRDefault="009A09B4" w:rsidP="009A09B4">
      <w:pPr>
        <w:pStyle w:val="Nidungvnbn"/>
        <w:numPr>
          <w:ilvl w:val="0"/>
          <w:numId w:val="42"/>
        </w:numPr>
      </w:pPr>
      <w:r>
        <w:t xml:space="preserve">Bước 3. Sau đó các từ trong câu đã ghép sẽ được thêm vector Positional Encoding vào để đánh dấu vị trí từng từ trong câu đã ghép </w:t>
      </w:r>
    </w:p>
    <w:p w14:paraId="2761236C" w14:textId="35FB1FF8" w:rsidR="009A09B4" w:rsidRDefault="009A09B4" w:rsidP="009A09B4">
      <w:pPr>
        <w:pStyle w:val="Nidungvnbn"/>
        <w:numPr>
          <w:ilvl w:val="0"/>
          <w:numId w:val="42"/>
        </w:numPr>
      </w:pPr>
      <w:r>
        <w:t>Bước 4. Đưa chuỗi sau bước 3 vào mạng (</w:t>
      </w:r>
      <w:r w:rsidRPr="009A09B4">
        <w:t>Tổng của token embedding, segment embedding và positional embedding</w:t>
      </w:r>
      <w:r>
        <w:t>)</w:t>
      </w:r>
    </w:p>
    <w:p w14:paraId="5498BCA0" w14:textId="77777777" w:rsidR="009A09B4" w:rsidRDefault="009A09B4" w:rsidP="009A09B4">
      <w:pPr>
        <w:pStyle w:val="Nidungvnbn"/>
        <w:numPr>
          <w:ilvl w:val="0"/>
          <w:numId w:val="42"/>
        </w:numPr>
      </w:pPr>
      <w:r>
        <w:t>Bước 5. Lấy encoder output tại vị trí token [CLS] được transform sang một vector có 2 phần tử [c1 c2].</w:t>
      </w:r>
    </w:p>
    <w:p w14:paraId="18E77D40" w14:textId="7603229E" w:rsidR="000D1404" w:rsidRPr="009A09B4" w:rsidRDefault="009A09B4" w:rsidP="009A09B4">
      <w:pPr>
        <w:pStyle w:val="Nidungvnbn"/>
        <w:numPr>
          <w:ilvl w:val="0"/>
          <w:numId w:val="42"/>
        </w:numPr>
      </w:pPr>
      <w:r>
        <w:t xml:space="preserve">Bước 6. Tính softmax trên vector đó và output ra probality của 2 class: Đi sau và Không đi sau. </w:t>
      </w:r>
    </w:p>
    <w:p w14:paraId="4000864D" w14:textId="361B385E" w:rsidR="009A09B4" w:rsidRDefault="009A09B4">
      <w:pPr>
        <w:spacing w:after="200" w:line="276" w:lineRule="auto"/>
        <w:rPr>
          <w:sz w:val="26"/>
          <w:szCs w:val="26"/>
        </w:rPr>
      </w:pPr>
    </w:p>
    <w:p w14:paraId="4E1B72DE" w14:textId="77777777" w:rsidR="009A09B4" w:rsidRDefault="009A09B4">
      <w:pPr>
        <w:spacing w:after="200" w:line="276" w:lineRule="auto"/>
        <w:rPr>
          <w:sz w:val="26"/>
          <w:szCs w:val="26"/>
        </w:rPr>
      </w:pPr>
      <w:r>
        <w:rPr>
          <w:noProof/>
          <w:sz w:val="26"/>
          <w:szCs w:val="26"/>
        </w:rPr>
        <w:drawing>
          <wp:inline distT="0" distB="0" distL="0" distR="0" wp14:anchorId="26E67CA3" wp14:editId="10624A7A">
            <wp:extent cx="5783580" cy="1821180"/>
            <wp:effectExtent l="0" t="0" r="7620" b="7620"/>
            <wp:docPr id="20216587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3580" cy="1821180"/>
                    </a:xfrm>
                    <a:prstGeom prst="rect">
                      <a:avLst/>
                    </a:prstGeom>
                    <a:noFill/>
                    <a:ln>
                      <a:noFill/>
                    </a:ln>
                  </pic:spPr>
                </pic:pic>
              </a:graphicData>
            </a:graphic>
          </wp:inline>
        </w:drawing>
      </w:r>
    </w:p>
    <w:p w14:paraId="387F9A03" w14:textId="77777777" w:rsidR="009A09B4" w:rsidRDefault="009A09B4">
      <w:pPr>
        <w:spacing w:after="200" w:line="276" w:lineRule="auto"/>
        <w:rPr>
          <w:sz w:val="26"/>
          <w:szCs w:val="26"/>
        </w:rPr>
      </w:pPr>
      <w:r>
        <w:rPr>
          <w:noProof/>
        </w:rPr>
        <w:lastRenderedPageBreak/>
        <w:drawing>
          <wp:inline distT="0" distB="0" distL="0" distR="0" wp14:anchorId="79278847" wp14:editId="7CA3F331">
            <wp:extent cx="4351020" cy="4762500"/>
            <wp:effectExtent l="0" t="0" r="0" b="0"/>
            <wp:docPr id="1216585903" name="Picture 9"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r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1020" cy="47625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015"/>
        <w:gridCol w:w="2096"/>
      </w:tblGrid>
      <w:tr w:rsidR="002D4545" w14:paraId="1D58B1A2" w14:textId="77777777" w:rsidTr="00E660BC">
        <w:tc>
          <w:tcPr>
            <w:tcW w:w="7015" w:type="dxa"/>
          </w:tcPr>
          <w:p w14:paraId="33D3DB7C" w14:textId="77777777" w:rsidR="002D4545" w:rsidRDefault="002D4545" w:rsidP="00E660BC">
            <w:pPr>
              <w:spacing w:after="200" w:line="276" w:lineRule="auto"/>
              <w:rPr>
                <w:sz w:val="26"/>
                <w:szCs w:val="26"/>
              </w:rPr>
            </w:pPr>
            <w:r>
              <w:rPr>
                <w:sz w:val="26"/>
                <w:szCs w:val="26"/>
              </w:rPr>
              <w:t>Input</w:t>
            </w:r>
          </w:p>
        </w:tc>
        <w:tc>
          <w:tcPr>
            <w:tcW w:w="2096" w:type="dxa"/>
          </w:tcPr>
          <w:p w14:paraId="6197F32B" w14:textId="77777777" w:rsidR="002D4545" w:rsidRDefault="002D4545" w:rsidP="00E660BC">
            <w:pPr>
              <w:spacing w:after="200" w:line="276" w:lineRule="auto"/>
              <w:rPr>
                <w:sz w:val="26"/>
                <w:szCs w:val="26"/>
              </w:rPr>
            </w:pPr>
            <w:r>
              <w:rPr>
                <w:sz w:val="26"/>
                <w:szCs w:val="26"/>
              </w:rPr>
              <w:t>Label</w:t>
            </w:r>
          </w:p>
        </w:tc>
      </w:tr>
      <w:tr w:rsidR="002D4545" w14:paraId="36989C55" w14:textId="77777777" w:rsidTr="00E660BC">
        <w:tc>
          <w:tcPr>
            <w:tcW w:w="7015" w:type="dxa"/>
          </w:tcPr>
          <w:p w14:paraId="6EA354BD" w14:textId="77777777" w:rsidR="002D4545" w:rsidRDefault="002D4545" w:rsidP="00E660BC">
            <w:pPr>
              <w:spacing w:after="200" w:line="276" w:lineRule="auto"/>
              <w:rPr>
                <w:sz w:val="26"/>
                <w:szCs w:val="26"/>
              </w:rPr>
            </w:pPr>
            <w:r w:rsidRPr="009A09B4">
              <w:rPr>
                <w:sz w:val="26"/>
                <w:szCs w:val="26"/>
              </w:rPr>
              <w:t>[CLS] người đàn_ông làm [MASK] tại cửa_hàng [SEP] anh_ta rất [MASK] và thân_thiện [SEP]</w:t>
            </w:r>
          </w:p>
        </w:tc>
        <w:tc>
          <w:tcPr>
            <w:tcW w:w="2096" w:type="dxa"/>
          </w:tcPr>
          <w:p w14:paraId="0AF6BC0B" w14:textId="77777777" w:rsidR="002D4545" w:rsidRDefault="002D4545" w:rsidP="00E660BC">
            <w:pPr>
              <w:spacing w:after="200" w:line="276" w:lineRule="auto"/>
              <w:rPr>
                <w:sz w:val="26"/>
                <w:szCs w:val="26"/>
              </w:rPr>
            </w:pPr>
            <w:r w:rsidRPr="009A09B4">
              <w:rPr>
                <w:sz w:val="26"/>
                <w:szCs w:val="26"/>
              </w:rPr>
              <w:t>isNext</w:t>
            </w:r>
          </w:p>
        </w:tc>
      </w:tr>
      <w:tr w:rsidR="002D4545" w14:paraId="24CBC63A" w14:textId="77777777" w:rsidTr="00E660BC">
        <w:tc>
          <w:tcPr>
            <w:tcW w:w="7015" w:type="dxa"/>
          </w:tcPr>
          <w:p w14:paraId="17B23469" w14:textId="77777777" w:rsidR="002D4545" w:rsidRDefault="002D4545" w:rsidP="00E660BC">
            <w:pPr>
              <w:spacing w:after="200" w:line="276" w:lineRule="auto"/>
              <w:rPr>
                <w:sz w:val="26"/>
                <w:szCs w:val="26"/>
              </w:rPr>
            </w:pPr>
            <w:r w:rsidRPr="009A09B4">
              <w:rPr>
                <w:sz w:val="26"/>
                <w:szCs w:val="26"/>
              </w:rPr>
              <w:t>[CLS] người đàn_ông làm [MASK] tại cửa_hàng [SEP] cô_ta đang cầm súng [SEP]</w:t>
            </w:r>
          </w:p>
        </w:tc>
        <w:tc>
          <w:tcPr>
            <w:tcW w:w="2096" w:type="dxa"/>
          </w:tcPr>
          <w:p w14:paraId="2A915738" w14:textId="77777777" w:rsidR="002D4545" w:rsidRDefault="002D4545" w:rsidP="00E660BC">
            <w:pPr>
              <w:spacing w:after="200" w:line="276" w:lineRule="auto"/>
              <w:rPr>
                <w:sz w:val="26"/>
                <w:szCs w:val="26"/>
              </w:rPr>
            </w:pPr>
            <w:r w:rsidRPr="009A09B4">
              <w:rPr>
                <w:sz w:val="26"/>
                <w:szCs w:val="26"/>
              </w:rPr>
              <w:t>notNext</w:t>
            </w:r>
          </w:p>
        </w:tc>
      </w:tr>
    </w:tbl>
    <w:p w14:paraId="7B082410" w14:textId="4D38C0E0" w:rsidR="000D1404" w:rsidRDefault="000D1404">
      <w:pPr>
        <w:spacing w:after="200" w:line="276" w:lineRule="auto"/>
        <w:rPr>
          <w:sz w:val="26"/>
          <w:szCs w:val="26"/>
        </w:rPr>
      </w:pPr>
    </w:p>
    <w:p w14:paraId="08FDD28A" w14:textId="08ECAA9C" w:rsidR="00B229A9" w:rsidRDefault="00B229A9" w:rsidP="00B229A9">
      <w:pPr>
        <w:pStyle w:val="Mc2"/>
      </w:pPr>
      <w:r>
        <w:t xml:space="preserve">1.4 </w:t>
      </w:r>
      <w:r w:rsidRPr="00B229A9">
        <w:t>Quy trình tiền huấn luyện</w:t>
      </w:r>
    </w:p>
    <w:p w14:paraId="61DA4826" w14:textId="3B8756B3" w:rsidR="00B229A9" w:rsidRDefault="00B229A9" w:rsidP="00B229A9">
      <w:pPr>
        <w:pStyle w:val="Nidungvnbn"/>
      </w:pPr>
      <w:r w:rsidRPr="00B229A9">
        <w:t xml:space="preserve">Chúng tôi đã sử dụng 2 nguồn dữ liệu để huấn luyện mô hình, đó là BooksCorpus </w:t>
      </w:r>
      <w:r w:rsidRPr="003D0208">
        <w:rPr>
          <w:b/>
          <w:bCs/>
        </w:rPr>
        <w:t>(800 triệu từ) (Zhu et al., 2015)</w:t>
      </w:r>
      <w:r w:rsidRPr="00B229A9">
        <w:t xml:space="preserve"> và </w:t>
      </w:r>
      <w:r w:rsidRPr="003D0208">
        <w:rPr>
          <w:b/>
          <w:bCs/>
        </w:rPr>
        <w:t>English Wikipedia (2,500 triệu từ).</w:t>
      </w:r>
      <w:r w:rsidRPr="00B229A9">
        <w:t xml:space="preserve"> Đối với </w:t>
      </w:r>
      <w:r w:rsidRPr="00B229A9">
        <w:lastRenderedPageBreak/>
        <w:t>Wikipedia, chúng tôi chỉ thu thập các đoạn văn bản và loại bỏ danh sách, bảng và tiêu đề. Quan trọng nhất là chúng tôi sử dụng văn bản ở mức độ đoạn văn thay vì tập hợp các câu bị xáo trộn.</w:t>
      </w:r>
    </w:p>
    <w:p w14:paraId="1D2FD5FC" w14:textId="77777777" w:rsidR="00B229A9" w:rsidRDefault="00B229A9" w:rsidP="00B229A9">
      <w:pPr>
        <w:pStyle w:val="Nidungvnbn"/>
        <w:numPr>
          <w:ilvl w:val="0"/>
          <w:numId w:val="42"/>
        </w:numPr>
      </w:pPr>
      <w:r w:rsidRPr="00B229A9">
        <w:t xml:space="preserve">Để tạo dữ liệu huấn luyện, chúng ta sẽ lấy mẫu từ corpus bằng cách chọn 2 đoạn văn liên tiếp, mặc dù chúng thường dài hơn nhiều so với các câu thông thường (hoặc có thể ngắn hơn). </w:t>
      </w:r>
    </w:p>
    <w:p w14:paraId="23124ADE" w14:textId="77777777" w:rsidR="00B229A9" w:rsidRDefault="00B229A9" w:rsidP="00B229A9">
      <w:pPr>
        <w:pStyle w:val="Nidungvnbn"/>
        <w:numPr>
          <w:ilvl w:val="0"/>
          <w:numId w:val="42"/>
        </w:numPr>
      </w:pPr>
      <w:r w:rsidRPr="00B229A9">
        <w:t xml:space="preserve">Chúng ta sẽ lấy mẫu sao cho sau khi kết hợp, chiều dài của mẫu kết hợp không vượt quá 512 tokens. </w:t>
      </w:r>
    </w:p>
    <w:p w14:paraId="5A8FF14B" w14:textId="4F30ED74" w:rsidR="00B229A9" w:rsidRDefault="00B229A9" w:rsidP="00B229A9">
      <w:pPr>
        <w:pStyle w:val="Nidungvnbn"/>
        <w:numPr>
          <w:ilvl w:val="0"/>
          <w:numId w:val="42"/>
        </w:numPr>
      </w:pPr>
      <w:r w:rsidRPr="00B229A9">
        <w:t>Sau khi áp dụng WordPiece tokenization, chúng ta sẽ sử dụng mask cho MLM với tỷ lệ 15% như thông thường.</w:t>
      </w:r>
    </w:p>
    <w:p w14:paraId="7A4D9600" w14:textId="53E17766" w:rsidR="000D1404" w:rsidRDefault="001A7EE4" w:rsidP="001A7EE4">
      <w:pPr>
        <w:pStyle w:val="Mc2"/>
      </w:pPr>
      <w:r>
        <w:t>1.</w:t>
      </w:r>
      <w:r w:rsidR="003D0208">
        <w:t>5</w:t>
      </w:r>
      <w:r>
        <w:t xml:space="preserve"> Quy trình Fine-tuning </w:t>
      </w:r>
    </w:p>
    <w:p w14:paraId="4692A873" w14:textId="7A85366A" w:rsidR="001A7EE4" w:rsidRDefault="001A7EE4" w:rsidP="001A7EE4">
      <w:pPr>
        <w:pStyle w:val="Nidungvnbn"/>
      </w:pPr>
      <w:bookmarkStart w:id="19" w:name="_Toc387692917"/>
      <w:bookmarkStart w:id="20" w:name="_Toc168732297"/>
      <w:bookmarkStart w:id="21" w:name="_Toc168848621"/>
      <w:r>
        <w:t>Một kiến trúc tương tự được sử dụng cho cả pretrain-model và fine-tuning model. Chúng ta sử dụng cùng một tham số pretrain để khởi tạo mô hình cho các tác vụ down stream khác nhau. Trong suốt quá trình fine-tuning thì toàn bộ các tham số của layers học chuyển giao sẽ được fine-tune.</w:t>
      </w:r>
    </w:p>
    <w:p w14:paraId="470A3C85" w14:textId="763BCD19" w:rsidR="001A7EE4" w:rsidRDefault="001A7EE4" w:rsidP="001A7EE4">
      <w:pPr>
        <w:pStyle w:val="Nidungvnbn"/>
      </w:pPr>
      <w:r>
        <w:rPr>
          <w:noProof/>
        </w:rPr>
        <w:drawing>
          <wp:inline distT="0" distB="0" distL="0" distR="0" wp14:anchorId="1EF6EC3F" wp14:editId="0221FFFE">
            <wp:extent cx="5791835" cy="2359660"/>
            <wp:effectExtent l="0" t="0" r="0" b="2540"/>
            <wp:docPr id="1494640790"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40790" name="Picture 10" descr="A diagram of a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2359660"/>
                    </a:xfrm>
                    <a:prstGeom prst="rect">
                      <a:avLst/>
                    </a:prstGeom>
                    <a:noFill/>
                    <a:ln>
                      <a:noFill/>
                    </a:ln>
                  </pic:spPr>
                </pic:pic>
              </a:graphicData>
            </a:graphic>
          </wp:inline>
        </w:drawing>
      </w:r>
    </w:p>
    <w:p w14:paraId="0DB71776" w14:textId="770E64C8" w:rsidR="001A7EE4" w:rsidRDefault="001A7EE4" w:rsidP="001A7EE4">
      <w:pPr>
        <w:pStyle w:val="Nidungvnbn"/>
      </w:pPr>
      <w:r>
        <w:t>Đối với các tác vụ sử dụng input là một cặp sequence (pair-sequence) ví dụ như question answering thì ta sẽ thêm token khởi tạo là [CLS] ở đầu câu, token [SEP] ở giữa để ngăn cách 2 câu.</w:t>
      </w:r>
    </w:p>
    <w:p w14:paraId="7950B2C4" w14:textId="399AC64B" w:rsidR="001A7EE4" w:rsidRPr="00A65F17" w:rsidRDefault="00A65F17" w:rsidP="00A65F17">
      <w:pPr>
        <w:pStyle w:val="Nidungvnbn"/>
      </w:pPr>
      <w:r>
        <w:lastRenderedPageBreak/>
        <w:t>Tiến trình áp dụng fine-tuning sẽ như sau:</w:t>
      </w:r>
    </w:p>
    <w:p w14:paraId="5DF25CA7" w14:textId="77777777" w:rsidR="00A65F17" w:rsidRDefault="00A65F17" w:rsidP="00A65F17">
      <w:pPr>
        <w:pStyle w:val="Nidungvnbn"/>
        <w:numPr>
          <w:ilvl w:val="0"/>
          <w:numId w:val="49"/>
        </w:numPr>
        <w:rPr>
          <w:szCs w:val="24"/>
        </w:rPr>
      </w:pPr>
      <w:r>
        <w:t>Bước 1: Embedding toàn bộ các token của cặp câu bằng các vector nhúng từ pretrain model. Các token embedding bao gồm cả 2 token là [CLS] và [SEP] để đánh dấu vị trí bắt đầu của câu hỏi và vị trí ngăn cách giữa 2 câu. 2 token này sẽ được dự báo ở output để xác định các phần Start/End Span của câu output.</w:t>
      </w:r>
    </w:p>
    <w:p w14:paraId="35D95F3D" w14:textId="77777777" w:rsidR="00A65F17" w:rsidRDefault="00A65F17" w:rsidP="00A65F17">
      <w:pPr>
        <w:pStyle w:val="Nidungvnbn"/>
        <w:numPr>
          <w:ilvl w:val="0"/>
          <w:numId w:val="49"/>
        </w:numPr>
      </w:pPr>
      <w:r>
        <w:t>Bước 2: Các embedding vector sau đó sẽ được truyền vào kiến trúc multi-head attention trong Encoder của BERT với nhiều block (thường là 6, 12 hoặc 24 blocks tùy theo kiến trúc BERT). Ta thu được một vector output từ Encoder.</w:t>
      </w:r>
    </w:p>
    <w:p w14:paraId="6F278890" w14:textId="77777777" w:rsidR="00A65F17" w:rsidRDefault="00A65F17" w:rsidP="00A65F17">
      <w:pPr>
        <w:pStyle w:val="Nidungvnbn"/>
        <w:numPr>
          <w:ilvl w:val="0"/>
          <w:numId w:val="49"/>
        </w:numPr>
      </w:pPr>
      <w:r>
        <w:t>Bước 3: Để dự báo phân phối xác suất cho từng vị trí từ trong câu, vector output của Encoder tại vị trí token [CLS] được đưa qua một lớp Fully Connected Layer, sau đó áp dụng hàm softmax để tính toán phân phối xác suất.</w:t>
      </w:r>
    </w:p>
    <w:p w14:paraId="71196231" w14:textId="7B9E6F6D" w:rsidR="001A7EE4" w:rsidRDefault="00A65F17" w:rsidP="00C906DF">
      <w:pPr>
        <w:pStyle w:val="Nidungvnbn"/>
        <w:numPr>
          <w:ilvl w:val="0"/>
          <w:numId w:val="49"/>
        </w:numPr>
      </w:pPr>
      <w:r>
        <w:t>Bước 4: Trong kết quả trả ra ở output của BERT, ta sẽ xác định các vị trí bắt đầu và kết thúc (Start/End Span) cho câu trả lời từ câu input.</w:t>
      </w:r>
    </w:p>
    <w:p w14:paraId="109B8ABE" w14:textId="77777777" w:rsidR="003D0208" w:rsidRDefault="003D0208" w:rsidP="003D0208">
      <w:pPr>
        <w:pStyle w:val="Nidungvnbn"/>
        <w:ind w:firstLine="0"/>
      </w:pPr>
    </w:p>
    <w:p w14:paraId="68FD88EC" w14:textId="2A24F036" w:rsidR="002D4545" w:rsidRDefault="002D4545">
      <w:pPr>
        <w:spacing w:after="200" w:line="276" w:lineRule="auto"/>
        <w:rPr>
          <w:sz w:val="26"/>
          <w:szCs w:val="26"/>
        </w:rPr>
      </w:pPr>
      <w:r>
        <w:br w:type="page"/>
      </w:r>
    </w:p>
    <w:p w14:paraId="662017F0" w14:textId="77777777" w:rsidR="003D0208" w:rsidRDefault="003D0208" w:rsidP="003D0208">
      <w:pPr>
        <w:pStyle w:val="Nidungvnbn"/>
        <w:ind w:firstLine="0"/>
      </w:pPr>
    </w:p>
    <w:p w14:paraId="76950EC2" w14:textId="40DBCCD8" w:rsidR="007B1A23" w:rsidRDefault="00453AB1" w:rsidP="00C906DF">
      <w:pPr>
        <w:pStyle w:val="Chng1"/>
      </w:pPr>
      <w:r w:rsidRPr="000F4672">
        <w:t>CHƯƠNG 2</w:t>
      </w:r>
      <w:r w:rsidR="00024496" w:rsidRPr="000F4672">
        <w:t xml:space="preserve"> – </w:t>
      </w:r>
      <w:bookmarkEnd w:id="19"/>
      <w:bookmarkEnd w:id="20"/>
      <w:bookmarkEnd w:id="21"/>
      <w:r w:rsidR="00AE3CE6">
        <w:t xml:space="preserve">SO SÁNH BERT VỚI CÁC BIẾN THỂ </w:t>
      </w:r>
      <w:r w:rsidR="00C906DF">
        <w:t xml:space="preserve"> </w:t>
      </w:r>
    </w:p>
    <w:p w14:paraId="4EED543D" w14:textId="06C3C167" w:rsidR="00720383" w:rsidRDefault="009E29D7" w:rsidP="00720383">
      <w:pPr>
        <w:pStyle w:val="Mc2"/>
        <w:numPr>
          <w:ilvl w:val="1"/>
          <w:numId w:val="9"/>
        </w:numPr>
      </w:pPr>
      <w:bookmarkStart w:id="22" w:name="_Toc168732298"/>
      <w:bookmarkStart w:id="23" w:name="_Toc168848622"/>
      <w:r>
        <w:t xml:space="preserve"> </w:t>
      </w:r>
      <w:r w:rsidR="00C906DF">
        <w:t>Giới thiệu</w:t>
      </w:r>
      <w:bookmarkEnd w:id="22"/>
      <w:bookmarkEnd w:id="23"/>
    </w:p>
    <w:p w14:paraId="445C52E8" w14:textId="77777777" w:rsidR="009E29D7" w:rsidRPr="009E29D7" w:rsidRDefault="009E29D7" w:rsidP="009E29D7">
      <w:pPr>
        <w:pStyle w:val="Nidungvnbn"/>
      </w:pPr>
      <w:r w:rsidRPr="009E29D7">
        <w:t>Trong chương này, chúng ta sẽ so sánh BERT với hai biến thể nổi bật là RoBERTa và PhoBERT, đồng thời trình bày chi tiết kiến trúc, ưu điểm và nhược điểm của một trong những mô hình biến thể này.</w:t>
      </w:r>
    </w:p>
    <w:p w14:paraId="310C6A72" w14:textId="726E5002" w:rsidR="009E29D7" w:rsidRDefault="009E29D7" w:rsidP="009E29D7">
      <w:pPr>
        <w:pStyle w:val="Nidungvnbn"/>
      </w:pPr>
      <w:r>
        <w:t>Tóm tắt lại Bert:</w:t>
      </w:r>
    </w:p>
    <w:p w14:paraId="6D9960C8" w14:textId="77777777" w:rsidR="009E29D7" w:rsidRDefault="009E29D7" w:rsidP="009E29D7">
      <w:pPr>
        <w:pStyle w:val="Nidungvnbn"/>
        <w:numPr>
          <w:ilvl w:val="0"/>
          <w:numId w:val="49"/>
        </w:numPr>
      </w:pPr>
      <w:r>
        <w:t>Sử dụng mô hình Transformer Encoder với 12 hoặc 24 layers.</w:t>
      </w:r>
    </w:p>
    <w:p w14:paraId="3022CFF2" w14:textId="77777777" w:rsidR="009E29D7" w:rsidRDefault="009E29D7" w:rsidP="009E29D7">
      <w:pPr>
        <w:pStyle w:val="Nidungvnbn"/>
        <w:numPr>
          <w:ilvl w:val="0"/>
          <w:numId w:val="49"/>
        </w:numPr>
      </w:pPr>
      <w:r>
        <w:t>Training dựa trên hai nhiệm vụ chính: Masked Language Model (MLM) và Next Sentence Prediction (NSP).</w:t>
      </w:r>
    </w:p>
    <w:p w14:paraId="5FEBDFCC" w14:textId="429030FC" w:rsidR="009E29D7" w:rsidRDefault="009E29D7" w:rsidP="009E29D7">
      <w:pPr>
        <w:pStyle w:val="Nidungvnbn"/>
        <w:numPr>
          <w:ilvl w:val="0"/>
          <w:numId w:val="49"/>
        </w:numPr>
      </w:pPr>
      <w:r>
        <w:t>Sử dụng token embedding, segment embedding, và positional embedding.</w:t>
      </w:r>
    </w:p>
    <w:p w14:paraId="05220FC6" w14:textId="553FF13F" w:rsidR="009E29D7" w:rsidRDefault="009E29D7" w:rsidP="009E29D7">
      <w:pPr>
        <w:pStyle w:val="Mc2"/>
        <w:numPr>
          <w:ilvl w:val="1"/>
          <w:numId w:val="9"/>
        </w:numPr>
      </w:pPr>
      <w:r>
        <w:t xml:space="preserve">RoBERTa </w:t>
      </w:r>
    </w:p>
    <w:p w14:paraId="7A72EAC8" w14:textId="5F21F190" w:rsidR="001F1CC0" w:rsidRDefault="001A0FE8" w:rsidP="001A0FE8">
      <w:pPr>
        <w:pStyle w:val="Nidungvnbn"/>
      </w:pPr>
      <w:r>
        <w:t xml:space="preserve">Mô hình RoBERTa (A Robustly Optimized BERT) là phiên bản cải tiến của </w:t>
      </w:r>
      <w:r w:rsidR="009B5ECE">
        <w:t>BERT.</w:t>
      </w:r>
      <w:r w:rsidR="001F1CC0">
        <w:t xml:space="preserve"> Kiến trúc RoBerta được đào tạo theo Kiến trúc của BERT (L = 24, h = 1024, A = 355M) và khác ở số tham số. </w:t>
      </w:r>
      <w:r w:rsidR="009B5ECE">
        <w:t xml:space="preserve"> </w:t>
      </w:r>
    </w:p>
    <w:p w14:paraId="515C4AEE" w14:textId="5CB36BFE" w:rsidR="001F1CC0" w:rsidRDefault="001F1CC0" w:rsidP="001A0FE8">
      <w:pPr>
        <w:pStyle w:val="Nidungvnbn"/>
      </w:pPr>
      <w:r w:rsidRPr="00C567CD">
        <w:rPr>
          <w:noProof/>
        </w:rPr>
        <w:drawing>
          <wp:inline distT="0" distB="0" distL="0" distR="0" wp14:anchorId="6A42DFD0" wp14:editId="22912806">
            <wp:extent cx="5562905" cy="1234440"/>
            <wp:effectExtent l="0" t="0" r="0" b="3810"/>
            <wp:docPr id="350377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59507" name="Picture 1" descr="A white background with black text&#10;&#10;Description automatically generated"/>
                    <pic:cNvPicPr/>
                  </pic:nvPicPr>
                  <pic:blipFill>
                    <a:blip r:embed="rId29"/>
                    <a:stretch>
                      <a:fillRect/>
                    </a:stretch>
                  </pic:blipFill>
                  <pic:spPr>
                    <a:xfrm>
                      <a:off x="0" y="0"/>
                      <a:ext cx="5592546" cy="1241017"/>
                    </a:xfrm>
                    <a:prstGeom prst="rect">
                      <a:avLst/>
                    </a:prstGeom>
                  </pic:spPr>
                </pic:pic>
              </a:graphicData>
            </a:graphic>
          </wp:inline>
        </w:drawing>
      </w:r>
    </w:p>
    <w:p w14:paraId="1C75C9E4" w14:textId="35B84D1C" w:rsidR="001A0FE8" w:rsidRDefault="009B5ECE" w:rsidP="001A0FE8">
      <w:pPr>
        <w:pStyle w:val="Nidungvnbn"/>
        <w:rPr>
          <w:szCs w:val="24"/>
        </w:rPr>
      </w:pPr>
      <w:r>
        <w:t>So</w:t>
      </w:r>
      <w:r w:rsidR="001A0FE8">
        <w:t xml:space="preserve"> với BERT, về quy mô mô hình, khả năng tính toán và dữ liệu, đã có những cải tiến sau:</w:t>
      </w:r>
    </w:p>
    <w:p w14:paraId="6DCEE40D" w14:textId="77777777" w:rsidR="001A0FE8" w:rsidRDefault="001A0FE8" w:rsidP="001A0FE8">
      <w:pPr>
        <w:pStyle w:val="Nidungvnbn"/>
        <w:numPr>
          <w:ilvl w:val="0"/>
          <w:numId w:val="51"/>
        </w:numPr>
      </w:pPr>
      <w:r>
        <w:t>Thông số mô hình lớn hơn (dựa trên thời gian huấn luyện được cung cấp trong bài báo, mô hình sử dụng 1024 GPU V100 để huấn luyện trong thời gian 1 ngày).</w:t>
      </w:r>
    </w:p>
    <w:p w14:paraId="350FB7B7" w14:textId="5440FAC7" w:rsidR="001A0FE8" w:rsidRDefault="001A0FE8" w:rsidP="001A0FE8">
      <w:pPr>
        <w:pStyle w:val="Nidungvnbn"/>
        <w:numPr>
          <w:ilvl w:val="0"/>
          <w:numId w:val="51"/>
        </w:numPr>
      </w:pPr>
      <w:r>
        <w:lastRenderedPageBreak/>
        <w:t>Kích thước Batch size lớn hơn. ReBERTa sử dụng kích thước batch size lớn hơn trong quá trình đào tạo, đã thử với kích thước batch từ 256 đến 8000.</w:t>
      </w:r>
      <w:r w:rsidR="00CE511E">
        <w:t xml:space="preserve"> </w:t>
      </w:r>
      <w:r w:rsidR="009B5ECE">
        <w:t>Ppl là độ phức tạp(perlexity)</w:t>
      </w:r>
    </w:p>
    <w:p w14:paraId="0FF0AB62" w14:textId="2BB155D1" w:rsidR="00CE511E" w:rsidRDefault="00CE511E" w:rsidP="00CE511E">
      <w:pPr>
        <w:pStyle w:val="Nidungvnbn"/>
        <w:ind w:left="1080" w:firstLine="0"/>
      </w:pPr>
      <w:r w:rsidRPr="00CE511E">
        <w:rPr>
          <w:noProof/>
        </w:rPr>
        <w:drawing>
          <wp:anchor distT="0" distB="0" distL="114300" distR="114300" simplePos="0" relativeHeight="251663360" behindDoc="0" locked="0" layoutInCell="1" allowOverlap="1" wp14:anchorId="59A6A7EC" wp14:editId="6DBFC51F">
            <wp:simplePos x="0" y="0"/>
            <wp:positionH relativeFrom="column">
              <wp:posOffset>777240</wp:posOffset>
            </wp:positionH>
            <wp:positionV relativeFrom="paragraph">
              <wp:posOffset>106680</wp:posOffset>
            </wp:positionV>
            <wp:extent cx="4305901" cy="2924583"/>
            <wp:effectExtent l="0" t="0" r="0" b="9525"/>
            <wp:wrapSquare wrapText="bothSides"/>
            <wp:docPr id="197336200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62001" name="Picture 1" descr="A black and whit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05901" cy="2924583"/>
                    </a:xfrm>
                    <a:prstGeom prst="rect">
                      <a:avLst/>
                    </a:prstGeom>
                  </pic:spPr>
                </pic:pic>
              </a:graphicData>
            </a:graphic>
          </wp:anchor>
        </w:drawing>
      </w:r>
      <w:r>
        <w:br w:type="textWrapping" w:clear="all"/>
      </w:r>
    </w:p>
    <w:p w14:paraId="3707BE06" w14:textId="6FDBCB45" w:rsidR="001A0FE8" w:rsidRDefault="009B5ECE" w:rsidP="001A0FE8">
      <w:pPr>
        <w:pStyle w:val="Nidungvnbn"/>
        <w:numPr>
          <w:ilvl w:val="0"/>
          <w:numId w:val="51"/>
        </w:numPr>
      </w:pPr>
      <w:r w:rsidRPr="009B5ECE">
        <w:rPr>
          <w:noProof/>
        </w:rPr>
        <w:drawing>
          <wp:anchor distT="0" distB="0" distL="114300" distR="114300" simplePos="0" relativeHeight="251664384" behindDoc="0" locked="0" layoutInCell="1" allowOverlap="1" wp14:anchorId="6F0159AC" wp14:editId="56387B99">
            <wp:simplePos x="0" y="0"/>
            <wp:positionH relativeFrom="column">
              <wp:posOffset>807720</wp:posOffset>
            </wp:positionH>
            <wp:positionV relativeFrom="paragraph">
              <wp:posOffset>991870</wp:posOffset>
            </wp:positionV>
            <wp:extent cx="4683760" cy="2339340"/>
            <wp:effectExtent l="0" t="0" r="2540" b="3810"/>
            <wp:wrapSquare wrapText="bothSides"/>
            <wp:docPr id="336260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60035"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83760" cy="2339340"/>
                    </a:xfrm>
                    <a:prstGeom prst="rect">
                      <a:avLst/>
                    </a:prstGeom>
                  </pic:spPr>
                </pic:pic>
              </a:graphicData>
            </a:graphic>
          </wp:anchor>
        </w:drawing>
      </w:r>
      <w:r w:rsidR="001A0FE8">
        <w:t>Nhiều training data hơn (bao gồm 160GB plain text CC-NEWS. Trước đó BERT sử dụng 16GB dataset BookCorpus và Wikipedia tiếng Anh để training).</w:t>
      </w:r>
    </w:p>
    <w:p w14:paraId="6DEF238E" w14:textId="2B8386EC" w:rsidR="009B5ECE" w:rsidRDefault="009B5ECE" w:rsidP="009B5ECE">
      <w:pPr>
        <w:pStyle w:val="Nidungvnbn"/>
        <w:ind w:left="1080" w:firstLine="0"/>
      </w:pPr>
      <w:r>
        <w:br w:type="textWrapping" w:clear="all"/>
      </w:r>
    </w:p>
    <w:p w14:paraId="74C1EF3F" w14:textId="77777777" w:rsidR="009B5ECE" w:rsidRDefault="009B5ECE" w:rsidP="009B5ECE">
      <w:pPr>
        <w:pStyle w:val="Nidungvnbn"/>
        <w:ind w:left="1080" w:firstLine="0"/>
      </w:pPr>
    </w:p>
    <w:p w14:paraId="3D329B52" w14:textId="77777777" w:rsidR="001A0FE8" w:rsidRDefault="001A0FE8" w:rsidP="001A0FE8">
      <w:pPr>
        <w:pStyle w:val="Nidungvnbn"/>
        <w:ind w:firstLine="0"/>
        <w:rPr>
          <w:szCs w:val="24"/>
        </w:rPr>
      </w:pPr>
      <w:r>
        <w:t>Ngoài ra, RoBERTa còn có những cải tiến về phương pháp training như sau:</w:t>
      </w:r>
    </w:p>
    <w:p w14:paraId="597D5C13" w14:textId="77777777" w:rsidR="001A0FE8" w:rsidRDefault="001A0FE8" w:rsidP="001A0FE8">
      <w:pPr>
        <w:pStyle w:val="Nidungvnbn"/>
        <w:numPr>
          <w:ilvl w:val="0"/>
          <w:numId w:val="57"/>
        </w:numPr>
      </w:pPr>
      <w:r>
        <w:t>Loại bỏ dự đoán câu tiếp theo (Next Sentence Prediction – NSP).</w:t>
      </w:r>
    </w:p>
    <w:p w14:paraId="60A56706" w14:textId="269EE7A9" w:rsidR="00AA2BCB" w:rsidRDefault="00AA2BCB" w:rsidP="00AA2BCB">
      <w:pPr>
        <w:pStyle w:val="Nidungvnbn"/>
      </w:pPr>
      <w:r w:rsidRPr="00AA2BCB">
        <w:rPr>
          <w:noProof/>
        </w:rPr>
        <w:drawing>
          <wp:inline distT="0" distB="0" distL="0" distR="0" wp14:anchorId="392A026E" wp14:editId="63BAEBB9">
            <wp:extent cx="5341620" cy="2659390"/>
            <wp:effectExtent l="0" t="0" r="0" b="7620"/>
            <wp:docPr id="1108477352"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7352" name="Picture 1" descr="A table with numbers and a number of objects&#10;&#10;Description automatically generated with medium confidence"/>
                    <pic:cNvPicPr/>
                  </pic:nvPicPr>
                  <pic:blipFill>
                    <a:blip r:embed="rId36"/>
                    <a:stretch>
                      <a:fillRect/>
                    </a:stretch>
                  </pic:blipFill>
                  <pic:spPr>
                    <a:xfrm>
                      <a:off x="0" y="0"/>
                      <a:ext cx="5342283" cy="2659720"/>
                    </a:xfrm>
                    <a:prstGeom prst="rect">
                      <a:avLst/>
                    </a:prstGeom>
                  </pic:spPr>
                </pic:pic>
              </a:graphicData>
            </a:graphic>
          </wp:inline>
        </w:drawing>
      </w:r>
    </w:p>
    <w:p w14:paraId="39422317" w14:textId="77777777" w:rsidR="001A0FE8" w:rsidRDefault="001A0FE8" w:rsidP="001A0FE8">
      <w:pPr>
        <w:pStyle w:val="Nidungvnbn"/>
        <w:numPr>
          <w:ilvl w:val="0"/>
          <w:numId w:val="57"/>
        </w:numPr>
      </w:pPr>
      <w:r>
        <w:t>Mặt nạ động (Dynamic Masking): BERT dựa trên masking ngẫu nhiên (randomly masking) và dự đoán token (predicting tokens). Khi triển khai nguyên bản BERT, trong quá trình tiền xử lý dữ liệu, kết quả sẽ thu được một static mask. Trong khi đó RoBERTa sử dụng dynamic mask, mỗi khi một sequence được đưa vào mô hình thì một mẫu mặt nạ (masking pattern) mới sẽ được tạo ra. Bằng cách này, trong quá trình nhập liên tục một lượng lớn dữ liệu, mô hình sẽ dần thích ứng với các chiến lược masking khác nhau, và học được cách biểu diễn ngôn ngữ khác nhau.</w:t>
      </w:r>
    </w:p>
    <w:p w14:paraId="783C4C3D" w14:textId="787FA83B" w:rsidR="00AA2BCB" w:rsidRDefault="00AA2BCB" w:rsidP="00AA2BCB">
      <w:pPr>
        <w:pStyle w:val="Nidungvnbn"/>
        <w:numPr>
          <w:ilvl w:val="0"/>
          <w:numId w:val="48"/>
        </w:numPr>
      </w:pPr>
      <w:r w:rsidRPr="00AA2BCB">
        <w:rPr>
          <w:noProof/>
        </w:rPr>
        <w:drawing>
          <wp:inline distT="0" distB="0" distL="0" distR="0" wp14:anchorId="5465CF9A" wp14:editId="2AAFD620">
            <wp:extent cx="4201111" cy="1810003"/>
            <wp:effectExtent l="0" t="0" r="0" b="0"/>
            <wp:docPr id="1632090428"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90428" name="Picture 1" descr="A table with numbers and text&#10;&#10;Description automatically generated"/>
                    <pic:cNvPicPr/>
                  </pic:nvPicPr>
                  <pic:blipFill>
                    <a:blip r:embed="rId37"/>
                    <a:stretch>
                      <a:fillRect/>
                    </a:stretch>
                  </pic:blipFill>
                  <pic:spPr>
                    <a:xfrm>
                      <a:off x="0" y="0"/>
                      <a:ext cx="4201111" cy="1810003"/>
                    </a:xfrm>
                    <a:prstGeom prst="rect">
                      <a:avLst/>
                    </a:prstGeom>
                  </pic:spPr>
                </pic:pic>
              </a:graphicData>
            </a:graphic>
          </wp:inline>
        </w:drawing>
      </w:r>
    </w:p>
    <w:p w14:paraId="3948E932" w14:textId="36B65049" w:rsidR="001A0FE8" w:rsidRDefault="001A0FE8" w:rsidP="001A0FE8">
      <w:pPr>
        <w:pStyle w:val="Nidungvnbn"/>
        <w:numPr>
          <w:ilvl w:val="0"/>
          <w:numId w:val="57"/>
        </w:numPr>
      </w:pPr>
      <w:r>
        <w:lastRenderedPageBreak/>
        <w:t xml:space="preserve">Mã hóa văn bản (text encoding): Byte-Pair Encoding (BPE) là sự kết hợp giữa các biểu diễn cấp độ ký tự và cấp độ từ, đồng thời hỗ trợ xử lý nhiều từ thông dụng trong kho dữ liệu ngôn ngữ tự nhiên. Hiện thực nguyên bản BERT sử dụng từ vựng BPE cấp độ ký tự với kích thước 30K, được học sau khi xử lý trước đầu vào bằng quy tắc mã hóa heuristic (heuristic tokenization rule). Các nhà nghiên cứu của Facebook đã không áp dụng phương pháp này, nhưng đã cân nhắc sử dụng từ vựng BPE cấp byte lớn hơn để đào tạo BERT. Từ vựng này 50K đơn vị subword, mà không cần bất kỳ xử lý trước nào khác về mã hóa (tokenization) đầu vào nào. </w:t>
      </w:r>
      <w:r w:rsidR="00AA2BCB">
        <w:t xml:space="preserve"> </w:t>
      </w:r>
    </w:p>
    <w:p w14:paraId="10B8B350" w14:textId="2A90546B" w:rsidR="00AA2BCB" w:rsidRDefault="00AA2BCB" w:rsidP="00AA2BCB">
      <w:pPr>
        <w:pStyle w:val="Nidungvnbn"/>
      </w:pPr>
      <w:r>
        <w:t>Dưới đây tóm tắt hai phương pháp triển khai BPE:</w:t>
      </w:r>
    </w:p>
    <w:p w14:paraId="18C3B5AB" w14:textId="77777777" w:rsidR="00AA2BCB" w:rsidRDefault="00AA2BCB" w:rsidP="00AA2BCB">
      <w:pPr>
        <w:pStyle w:val="Nidungvnbn"/>
        <w:numPr>
          <w:ilvl w:val="0"/>
          <w:numId w:val="58"/>
        </w:numPr>
      </w:pPr>
      <w:r>
        <w:t>Dựa trên char-level: phương pháp BERT nguyên thủy, có dược bằng cách lấy văn bản đầu vào theo phương pháp heuristically (heuristically stemming).</w:t>
      </w:r>
    </w:p>
    <w:p w14:paraId="271D1E0A" w14:textId="77777777" w:rsidR="00AA2BCB" w:rsidRDefault="00AA2BCB" w:rsidP="00AA2BCB">
      <w:pPr>
        <w:pStyle w:val="Nidungvnbn"/>
        <w:numPr>
          <w:ilvl w:val="0"/>
          <w:numId w:val="58"/>
        </w:numPr>
      </w:pPr>
      <w:r>
        <w:t>Dựa trên bytes-level: sự khác biệt với char-level là bytes-level sử dụng byte thay vì ký tự unicode làm đơn vị cơ bản của từ, việc này cải thiện mã hóa mà không cần sử dụng label UNKOWN.</w:t>
      </w:r>
    </w:p>
    <w:p w14:paraId="34D69C4C" w14:textId="231632F6" w:rsidR="00AA2BCB" w:rsidRDefault="00AA2BCB" w:rsidP="00AA2BCB">
      <w:pPr>
        <w:pStyle w:val="Nidungvnbn"/>
        <w:numPr>
          <w:ilvl w:val="0"/>
          <w:numId w:val="58"/>
        </w:numPr>
      </w:pPr>
      <w:r>
        <w:t>Khi BPE sử dụng bytes-level, kích thước từ vựng được tăng lên từ 30,000 (char-level của BERT nguyên thủy) lên 50,000. Điều này bổ sung thêm 15 triệu tham số cho BERT-base và 20 triệu tham số cho BERT-large.</w:t>
      </w:r>
    </w:p>
    <w:p w14:paraId="76CA5EF0" w14:textId="6F66EB3E" w:rsidR="001F1CC0" w:rsidRDefault="001F1CC0" w:rsidP="001F1CC0">
      <w:pPr>
        <w:pStyle w:val="Nidungvnbn"/>
        <w:numPr>
          <w:ilvl w:val="0"/>
          <w:numId w:val="58"/>
        </w:numPr>
      </w:pPr>
      <w:r w:rsidRPr="001F1CC0">
        <w:t>Các nghiên cứu trước đây đã chỉ ra rằng phương pháp tiếp cận này có thể dẫn đến sự giảm hiệu suất trong việc thực hiện các nhiệm vụ phụ thuộc. Tuy nhiên, tác giả của bài báo này tin rằng những lợi ích của việc học mã hóa này sẽ vượt trội hơn sự giảm hiệu suất, và tác giả sẽ tiếp tục so sánh các phương pháp mã hóa khác nhau trong các nhiệm vụ sau này.</w:t>
      </w:r>
    </w:p>
    <w:p w14:paraId="4954F20A" w14:textId="6DF2C616" w:rsidR="00031E8A" w:rsidRDefault="00031E8A" w:rsidP="001A0FE8">
      <w:pPr>
        <w:pStyle w:val="Nidungvnbn"/>
        <w:ind w:firstLine="0"/>
      </w:pPr>
      <w:r>
        <w:t>Kết quả dưới đây thể kết quả cải tiến hơn so với BERT-large:</w:t>
      </w:r>
    </w:p>
    <w:p w14:paraId="24EE03AB" w14:textId="5F4C2ABA" w:rsidR="00031E8A" w:rsidRDefault="00031E8A" w:rsidP="001A0FE8">
      <w:pPr>
        <w:pStyle w:val="Nidungvnbn"/>
        <w:ind w:firstLine="0"/>
      </w:pPr>
      <w:r w:rsidRPr="00031E8A">
        <w:rPr>
          <w:noProof/>
        </w:rPr>
        <w:lastRenderedPageBreak/>
        <w:drawing>
          <wp:inline distT="0" distB="0" distL="0" distR="0" wp14:anchorId="081016D6" wp14:editId="0BA0E2DD">
            <wp:extent cx="5791835" cy="3237865"/>
            <wp:effectExtent l="0" t="0" r="0" b="635"/>
            <wp:docPr id="1606150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50346" name="Picture 1" descr="A screenshot of a computer&#10;&#10;Description automatically generated"/>
                    <pic:cNvPicPr/>
                  </pic:nvPicPr>
                  <pic:blipFill>
                    <a:blip r:embed="rId38"/>
                    <a:stretch>
                      <a:fillRect/>
                    </a:stretch>
                  </pic:blipFill>
                  <pic:spPr>
                    <a:xfrm>
                      <a:off x="0" y="0"/>
                      <a:ext cx="5791835" cy="3237865"/>
                    </a:xfrm>
                    <a:prstGeom prst="rect">
                      <a:avLst/>
                    </a:prstGeom>
                  </pic:spPr>
                </pic:pic>
              </a:graphicData>
            </a:graphic>
          </wp:inline>
        </w:drawing>
      </w:r>
    </w:p>
    <w:p w14:paraId="1A119619" w14:textId="2A55F1F9" w:rsidR="00031E8A" w:rsidRDefault="00031E8A" w:rsidP="001A0FE8">
      <w:pPr>
        <w:pStyle w:val="Nidungvnbn"/>
        <w:ind w:firstLine="0"/>
      </w:pPr>
      <w:r>
        <w:t>Kết quả GLUE:</w:t>
      </w:r>
    </w:p>
    <w:p w14:paraId="6C4B436B" w14:textId="70108963" w:rsidR="00031E8A" w:rsidRDefault="00031E8A" w:rsidP="001A0FE8">
      <w:pPr>
        <w:pStyle w:val="Nidungvnbn"/>
        <w:ind w:firstLine="0"/>
      </w:pPr>
      <w:r w:rsidRPr="00031E8A">
        <w:rPr>
          <w:noProof/>
        </w:rPr>
        <w:drawing>
          <wp:inline distT="0" distB="0" distL="0" distR="0" wp14:anchorId="45739420" wp14:editId="3E6E28A8">
            <wp:extent cx="5791835" cy="3009265"/>
            <wp:effectExtent l="0" t="0" r="0" b="635"/>
            <wp:docPr id="2091660473"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60473" name="Picture 1" descr="A screenshot of a report&#10;&#10;Description automatically generated"/>
                    <pic:cNvPicPr/>
                  </pic:nvPicPr>
                  <pic:blipFill>
                    <a:blip r:embed="rId39"/>
                    <a:stretch>
                      <a:fillRect/>
                    </a:stretch>
                  </pic:blipFill>
                  <pic:spPr>
                    <a:xfrm>
                      <a:off x="0" y="0"/>
                      <a:ext cx="5791835" cy="3009265"/>
                    </a:xfrm>
                    <a:prstGeom prst="rect">
                      <a:avLst/>
                    </a:prstGeom>
                  </pic:spPr>
                </pic:pic>
              </a:graphicData>
            </a:graphic>
          </wp:inline>
        </w:drawing>
      </w:r>
    </w:p>
    <w:p w14:paraId="352201CC" w14:textId="6F2E688A" w:rsidR="00031E8A" w:rsidRDefault="00031E8A" w:rsidP="001A0FE8">
      <w:pPr>
        <w:pStyle w:val="Nidungvnbn"/>
        <w:ind w:firstLine="0"/>
      </w:pPr>
      <w:r>
        <w:t>Kết quả SquaD:</w:t>
      </w:r>
    </w:p>
    <w:p w14:paraId="10357D87" w14:textId="7B8F4E07" w:rsidR="00031E8A" w:rsidRDefault="00031E8A" w:rsidP="001A0FE8">
      <w:pPr>
        <w:pStyle w:val="Nidungvnbn"/>
        <w:ind w:firstLine="0"/>
      </w:pPr>
      <w:r w:rsidRPr="00031E8A">
        <w:rPr>
          <w:noProof/>
        </w:rPr>
        <w:lastRenderedPageBreak/>
        <w:drawing>
          <wp:inline distT="0" distB="0" distL="0" distR="0" wp14:anchorId="43B14E98" wp14:editId="7CFB2B6A">
            <wp:extent cx="4267796" cy="3134162"/>
            <wp:effectExtent l="0" t="0" r="0" b="0"/>
            <wp:docPr id="159470168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01686" name="Picture 1" descr="A table with numbers and text&#10;&#10;Description automatically generated"/>
                    <pic:cNvPicPr/>
                  </pic:nvPicPr>
                  <pic:blipFill>
                    <a:blip r:embed="rId40"/>
                    <a:stretch>
                      <a:fillRect/>
                    </a:stretch>
                  </pic:blipFill>
                  <pic:spPr>
                    <a:xfrm>
                      <a:off x="0" y="0"/>
                      <a:ext cx="4267796" cy="3134162"/>
                    </a:xfrm>
                    <a:prstGeom prst="rect">
                      <a:avLst/>
                    </a:prstGeom>
                  </pic:spPr>
                </pic:pic>
              </a:graphicData>
            </a:graphic>
          </wp:inline>
        </w:drawing>
      </w:r>
    </w:p>
    <w:p w14:paraId="27A4380C" w14:textId="3D8727E9" w:rsidR="00031E8A" w:rsidRDefault="00031E8A" w:rsidP="001A0FE8">
      <w:pPr>
        <w:pStyle w:val="Nidungvnbn"/>
        <w:ind w:firstLine="0"/>
      </w:pPr>
      <w:r>
        <w:t>Kết quả RACE:</w:t>
      </w:r>
    </w:p>
    <w:p w14:paraId="442F2610" w14:textId="564872AD" w:rsidR="00031E8A" w:rsidRDefault="00031E8A" w:rsidP="001A0FE8">
      <w:pPr>
        <w:pStyle w:val="Nidungvnbn"/>
        <w:ind w:firstLine="0"/>
      </w:pPr>
      <w:r w:rsidRPr="00031E8A">
        <w:rPr>
          <w:noProof/>
        </w:rPr>
        <w:drawing>
          <wp:inline distT="0" distB="0" distL="0" distR="0" wp14:anchorId="34644C7C" wp14:editId="03CC2C80">
            <wp:extent cx="4315427" cy="2591162"/>
            <wp:effectExtent l="0" t="0" r="0" b="0"/>
            <wp:docPr id="790577421"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77421" name="Picture 1" descr="A black and white text on a white background&#10;&#10;Description automatically generated"/>
                    <pic:cNvPicPr/>
                  </pic:nvPicPr>
                  <pic:blipFill>
                    <a:blip r:embed="rId41"/>
                    <a:stretch>
                      <a:fillRect/>
                    </a:stretch>
                  </pic:blipFill>
                  <pic:spPr>
                    <a:xfrm>
                      <a:off x="0" y="0"/>
                      <a:ext cx="4315427" cy="2591162"/>
                    </a:xfrm>
                    <a:prstGeom prst="rect">
                      <a:avLst/>
                    </a:prstGeom>
                  </pic:spPr>
                </pic:pic>
              </a:graphicData>
            </a:graphic>
          </wp:inline>
        </w:drawing>
      </w:r>
    </w:p>
    <w:p w14:paraId="1146693D" w14:textId="2A46CFE3" w:rsidR="009E29D7" w:rsidRDefault="009E29D7" w:rsidP="009E29D7">
      <w:pPr>
        <w:pStyle w:val="Nidungvnbn"/>
      </w:pPr>
    </w:p>
    <w:p w14:paraId="74BBA715" w14:textId="5FF7B4AC" w:rsidR="009E29D7" w:rsidRDefault="009E29D7" w:rsidP="009E29D7">
      <w:pPr>
        <w:pStyle w:val="Mc2"/>
      </w:pPr>
      <w:r>
        <w:t>2.3 PhoBERT</w:t>
      </w:r>
    </w:p>
    <w:p w14:paraId="09D1ED86" w14:textId="77777777" w:rsidR="00031E8A" w:rsidRDefault="00031E8A" w:rsidP="00031E8A">
      <w:pPr>
        <w:pStyle w:val="Nidungvnbn"/>
        <w:rPr>
          <w:szCs w:val="24"/>
        </w:rPr>
      </w:pPr>
      <w:r>
        <w:t>PhoBERT: Các mô hình ngôn ngữ được huấn luyện trước cho tiếng Việt Các mô hình PhoBERT được huấn luyện trước là những mô hình ngôn ngữ tiên tiến nhất cho tiếng Việt (Pho, tức là "Phở", là một món ăn phổ biến ở Việt Nam):</w:t>
      </w:r>
    </w:p>
    <w:p w14:paraId="712BABD6" w14:textId="77777777" w:rsidR="00031E8A" w:rsidRDefault="00031E8A" w:rsidP="00031E8A">
      <w:pPr>
        <w:pStyle w:val="Nidungvnbn"/>
      </w:pPr>
      <w:r>
        <w:lastRenderedPageBreak/>
        <w:t xml:space="preserve">Hai phiên bản PhoBERT "base" và "large" là những mô hình ngôn ngữ đơn ngữ quy mô lớn đầu tiên được công khai và huấn luyện trước cho tiếng Việt. Phương pháp huấn luyện trước của PhoBERT dựa trên RoBERTa, tối ưu hóa quy trình huấn luyện trước của BERT để đạt được hiệu suất mạnh mẽ hơn. </w:t>
      </w:r>
    </w:p>
    <w:p w14:paraId="5591F2C3" w14:textId="49C540D6" w:rsidR="00031E8A" w:rsidRDefault="00031E8A" w:rsidP="00031E8A">
      <w:pPr>
        <w:pStyle w:val="Nidungvnbn"/>
      </w:pPr>
      <w:r>
        <w:t>PhoBERT vượt trội hơn so với các phương pháp đơn ngữ và đa ngữ trước đó, đạt được các thành tích tiên tiến nhất mới trên bốn tác vụ NLP tiếng Việt bao gồm: Gán nhãn từ loại (</w:t>
      </w:r>
      <w:r w:rsidRPr="00031E8A">
        <w:rPr>
          <w:b/>
          <w:bCs/>
        </w:rPr>
        <w:t>Part-of-speech tagging</w:t>
      </w:r>
      <w:r w:rsidR="00B5487F">
        <w:rPr>
          <w:b/>
          <w:bCs/>
        </w:rPr>
        <w:t xml:space="preserve"> - POS</w:t>
      </w:r>
      <w:r w:rsidRPr="00031E8A">
        <w:rPr>
          <w:b/>
          <w:bCs/>
        </w:rPr>
        <w:t>)</w:t>
      </w:r>
      <w:r>
        <w:t>, Phân tích phụ thuộc (</w:t>
      </w:r>
      <w:r w:rsidRPr="00031E8A">
        <w:rPr>
          <w:b/>
          <w:bCs/>
        </w:rPr>
        <w:t>Dependency parsing</w:t>
      </w:r>
      <w:r w:rsidR="00B5487F">
        <w:rPr>
          <w:b/>
          <w:bCs/>
        </w:rPr>
        <w:t xml:space="preserve"> - Dep</w:t>
      </w:r>
      <w:r>
        <w:t>), Nhận diện thực thể có tên (</w:t>
      </w:r>
      <w:r w:rsidRPr="00031E8A">
        <w:rPr>
          <w:b/>
          <w:bCs/>
        </w:rPr>
        <w:t>Named-entity recognition</w:t>
      </w:r>
      <w:r w:rsidR="00B5487F">
        <w:rPr>
          <w:b/>
          <w:bCs/>
        </w:rPr>
        <w:t xml:space="preserve"> – NER</w:t>
      </w:r>
      <w:r>
        <w:t xml:space="preserve">) và Suy luận ngôn ngữ tự nhiên </w:t>
      </w:r>
      <w:r w:rsidRPr="00031E8A">
        <w:rPr>
          <w:b/>
          <w:bCs/>
        </w:rPr>
        <w:t>(Natural language inference</w:t>
      </w:r>
      <w:r w:rsidR="00B5487F">
        <w:rPr>
          <w:b/>
          <w:bCs/>
        </w:rPr>
        <w:t xml:space="preserve"> - NLI</w:t>
      </w:r>
      <w:r>
        <w:t>). Kiến trúc tổng quát và kết quả thực nghiệm của PhoBERT có thể được tìm thấy trong bài báo: “</w:t>
      </w:r>
      <w:r w:rsidRPr="00031E8A">
        <w:rPr>
          <w:b/>
          <w:bCs/>
        </w:rPr>
        <w:t>PhoBERT: Pre-trained language models for Vietnamese</w:t>
      </w:r>
      <w:r>
        <w:t>” là của nhóm nghiên cứu của Nguyễn Tuấn Anh và Nguyễn Quốc Đạt tại Viện Nghiên cứu Dữ liệu lớn VinAI Research, Việt Nam.</w:t>
      </w:r>
    </w:p>
    <w:p w14:paraId="3F5220D6" w14:textId="5006832E" w:rsidR="00B5487F" w:rsidRDefault="00B5487F" w:rsidP="00031E8A">
      <w:pPr>
        <w:pStyle w:val="Nidungvnbn"/>
      </w:pPr>
      <w:r>
        <w:t>Thông qua bài báo trên, có những điểm chú ý sau:</w:t>
      </w:r>
    </w:p>
    <w:p w14:paraId="5ACBB623" w14:textId="3FD08A09" w:rsidR="00B5487F" w:rsidRDefault="00B5487F" w:rsidP="00B5487F">
      <w:pPr>
        <w:pStyle w:val="Nidungvnbn"/>
        <w:numPr>
          <w:ilvl w:val="0"/>
          <w:numId w:val="58"/>
        </w:numPr>
      </w:pPr>
      <w:r>
        <w:t xml:space="preserve">Đây là một pre-trained được huấn luyện monolingual language, tức là chỉ huấn luyện dành riêng cho tiếng Việt. Việc huấn luyện dựa trên kiến trúc và </w:t>
      </w:r>
      <w:r w:rsidRPr="00FC51EE">
        <w:rPr>
          <w:b/>
          <w:bCs/>
        </w:rPr>
        <w:t>cách tiếp cận giống</w:t>
      </w:r>
      <w:r>
        <w:t xml:space="preserve"> </w:t>
      </w:r>
      <w:r w:rsidRPr="00FC51EE">
        <w:rPr>
          <w:b/>
          <w:bCs/>
        </w:rPr>
        <w:t>RoBERTa</w:t>
      </w:r>
      <w:r>
        <w:t xml:space="preserve"> của Facebook được Facebook giới thiệu giữa năm 2019. </w:t>
      </w:r>
    </w:p>
    <w:p w14:paraId="54173880" w14:textId="77777777" w:rsidR="00B5487F" w:rsidRDefault="00B5487F" w:rsidP="00B5487F">
      <w:pPr>
        <w:pStyle w:val="Nidungvnbn"/>
        <w:numPr>
          <w:ilvl w:val="0"/>
          <w:numId w:val="58"/>
        </w:numPr>
      </w:pPr>
      <w:r>
        <w:t>Tương tự như BERT, PhoBERT cũng có 2 phiên bản là "base" và "large" với 24 transformers block.</w:t>
      </w:r>
    </w:p>
    <w:p w14:paraId="19DF73E6" w14:textId="77777777" w:rsidR="00B5487F" w:rsidRDefault="00B5487F" w:rsidP="00B5487F">
      <w:pPr>
        <w:pStyle w:val="Nidungvnbn"/>
        <w:numPr>
          <w:ilvl w:val="0"/>
          <w:numId w:val="58"/>
        </w:numPr>
      </w:pPr>
      <w:r>
        <w:t>PhoBERT được train trên khoảng 20GB dữ liệu bao gồm khoảng 1GB Vietnamese Wikipedia corpus và 19GB còn lại lấy từ Vietnamese news corpus. Đây là một lượng dữ liệu khả ổn để train một mô hình như BERT.</w:t>
      </w:r>
    </w:p>
    <w:p w14:paraId="2C6DF986" w14:textId="77777777" w:rsidR="00B5487F" w:rsidRDefault="00B5487F" w:rsidP="00B5487F">
      <w:pPr>
        <w:pStyle w:val="Nidungvnbn"/>
        <w:numPr>
          <w:ilvl w:val="0"/>
          <w:numId w:val="58"/>
        </w:numPr>
      </w:pPr>
      <w:r>
        <w:t>PhoBERT sử dụng RDRSegmenter của VnCoreNLP để tách từ cho dữ liệu đầu vào trước khi qua BPE encoder.</w:t>
      </w:r>
    </w:p>
    <w:p w14:paraId="4415E8B3" w14:textId="120A61A6" w:rsidR="00B5487F" w:rsidRDefault="00B5487F" w:rsidP="00B5487F">
      <w:pPr>
        <w:pStyle w:val="Nidungvnbn"/>
        <w:numPr>
          <w:ilvl w:val="0"/>
          <w:numId w:val="58"/>
        </w:numPr>
      </w:pPr>
      <w:r>
        <w:t>Như đã nói ở trên, do tiếp cận theo tư tưởng của RoBERTa, PhoBERT chỉ sử dụng task Masked Language Model để train, bỏ đi task Next Sentence Prediction.</w:t>
      </w:r>
    </w:p>
    <w:p w14:paraId="1BF96400" w14:textId="4B455AAD" w:rsidR="00793E17" w:rsidRDefault="00793E17" w:rsidP="00793E17">
      <w:pPr>
        <w:pStyle w:val="Nidungvnbn"/>
        <w:numPr>
          <w:ilvl w:val="0"/>
          <w:numId w:val="58"/>
        </w:numPr>
      </w:pPr>
      <w:r w:rsidRPr="00793E17">
        <w:lastRenderedPageBreak/>
        <w:t>05/2020 là BERTweet: </w:t>
      </w:r>
      <w:hyperlink r:id="rId42" w:tgtFrame="_blank" w:history="1">
        <w:r w:rsidRPr="00793E17">
          <w:rPr>
            <w:rStyle w:val="Hyperlink"/>
            <w:color w:val="auto"/>
            <w:u w:val="none"/>
          </w:rPr>
          <w:t>A pre-trained language model for English Tweets</w:t>
        </w:r>
      </w:hyperlink>
      <w:r w:rsidRPr="00793E17">
        <w:t>, </w:t>
      </w:r>
      <w:r>
        <w:t xml:space="preserve">cùng 2 tác giả PhoBert. Khá là giống với PhoBert chỉ khác là dữ liệu train thôi. </w:t>
      </w:r>
    </w:p>
    <w:p w14:paraId="2B6D1649" w14:textId="6256FA72" w:rsidR="00793E17" w:rsidRDefault="00793E17" w:rsidP="00793E17">
      <w:pPr>
        <w:pStyle w:val="Nidungvnbn"/>
        <w:numPr>
          <w:ilvl w:val="0"/>
          <w:numId w:val="58"/>
        </w:numPr>
      </w:pPr>
      <w:r>
        <w:t xml:space="preserve">Các thư viên hỗ trợ để triển khai PhoBert: </w:t>
      </w:r>
    </w:p>
    <w:p w14:paraId="41B20E7E" w14:textId="6DA9ADE4" w:rsidR="00793E17" w:rsidRPr="00793E17" w:rsidRDefault="00793E17" w:rsidP="00FC51EE">
      <w:pPr>
        <w:pStyle w:val="Nidungvnbn"/>
        <w:numPr>
          <w:ilvl w:val="0"/>
          <w:numId w:val="61"/>
        </w:numPr>
      </w:pPr>
      <w:r>
        <w:t>f</w:t>
      </w:r>
      <w:r w:rsidRPr="00793E17">
        <w:t>airseq: Là project của Facebook chuyên hỗ trợ các nghiên cứu và dự án liên quan đến model seq2seq. Và giúp đơn giản hóa quá trình tiền xử lý dữ liệu, định nghĩa mô hình, huấn luyện mô hình và triển khai mô hình</w:t>
      </w:r>
    </w:p>
    <w:p w14:paraId="2440205A" w14:textId="273A3887" w:rsidR="00793E17" w:rsidRPr="00793E17" w:rsidRDefault="00793E17" w:rsidP="00FC51EE">
      <w:pPr>
        <w:pStyle w:val="Nidungvnbn"/>
        <w:numPr>
          <w:ilvl w:val="0"/>
          <w:numId w:val="61"/>
        </w:numPr>
      </w:pPr>
      <w:r w:rsidRPr="00793E17">
        <w:t>fastBPE: Là package hỗ trợ tokenize từ (word) thành các từ phụ (subwords) theo phương pháp mới nhất được áp dụng cho các pretrain model NLP hiện đại như BERT và các biến thể của BERT.</w:t>
      </w:r>
    </w:p>
    <w:p w14:paraId="4B25D4AB" w14:textId="77777777" w:rsidR="00793E17" w:rsidRPr="00793E17" w:rsidRDefault="00793E17" w:rsidP="00FC51EE">
      <w:pPr>
        <w:pStyle w:val="Nidungvnbn"/>
        <w:numPr>
          <w:ilvl w:val="0"/>
          <w:numId w:val="61"/>
        </w:numPr>
      </w:pPr>
      <w:r w:rsidRPr="00793E17">
        <w:t>vncorenlp: Là một package NLP trong Tiếng Việt, hỗ trợ tokenize và các tác vụ NLP khác.</w:t>
      </w:r>
    </w:p>
    <w:p w14:paraId="2DC2F5B8" w14:textId="1B463B06" w:rsidR="00793E17" w:rsidRDefault="00793E17" w:rsidP="00FC51EE">
      <w:pPr>
        <w:pStyle w:val="Nidungvnbn"/>
        <w:numPr>
          <w:ilvl w:val="0"/>
          <w:numId w:val="61"/>
        </w:numPr>
      </w:pPr>
      <w:r w:rsidRPr="00793E17">
        <w:t>transformers: Là một project của Huggingface hỗ trợ huấn luyện các model dựa trên kiến trúc transformer như BERT, GPT-2, RoBERTa, XLM, DistilBert, XLNet, T5, CTRL</w:t>
      </w:r>
      <w:r>
        <w:t>…</w:t>
      </w:r>
      <w:r w:rsidRPr="00793E17">
        <w:t xml:space="preserve"> phục vụ cho các tác vụ NLP trên cả nền tảng Pytorch và TensorFlow</w:t>
      </w:r>
      <w:r>
        <w:t>.</w:t>
      </w:r>
    </w:p>
    <w:p w14:paraId="13824C17" w14:textId="46720235" w:rsidR="00FC51EE" w:rsidRDefault="00FC51EE" w:rsidP="00FC51EE">
      <w:pPr>
        <w:pStyle w:val="Nidungvnbn"/>
        <w:numPr>
          <w:ilvl w:val="0"/>
          <w:numId w:val="60"/>
        </w:numPr>
      </w:pPr>
      <w:r>
        <w:t>Họ</w:t>
      </w:r>
      <w:r w:rsidRPr="00FC51EE">
        <w:t xml:space="preserve"> đã sử dụng kích thước lô (batch size) là 1024 trên 4 GPU V100, mỗi GPU có dung lượng 16GB, và tốc độ học tối đa (peak learning rate) là 0.0004 cho PhoBERT</w:t>
      </w:r>
      <w:r>
        <w:t xml:space="preserve"> </w:t>
      </w:r>
      <w:r w:rsidRPr="00FC51EE">
        <w:t>base. Đối với PhoBERT</w:t>
      </w:r>
      <w:r>
        <w:t xml:space="preserve"> </w:t>
      </w:r>
      <w:proofErr w:type="gramStart"/>
      <w:r w:rsidRPr="00FC51EE">
        <w:t xml:space="preserve">large, </w:t>
      </w:r>
      <w:r>
        <w:t xml:space="preserve"> họ</w:t>
      </w:r>
      <w:proofErr w:type="gramEnd"/>
      <w:r>
        <w:t xml:space="preserve"> </w:t>
      </w:r>
      <w:r w:rsidRPr="00FC51EE">
        <w:t>đã sử dụng kích thước lô là 512 và tốc độ học tối đa là 0.0002. Quá trình huấn luyện đã chạy trong 40 epoch, trong đó tốc độ học được điều chỉnh trong 2 epoch, tổng cộng khoảng 540K bước huấn luyện cho PhoBERTbase và 1.08M bước huấn luyện cho PhoBERT</w:t>
      </w:r>
      <w:r>
        <w:t xml:space="preserve"> </w:t>
      </w:r>
      <w:r w:rsidRPr="00FC51EE">
        <w:t>large. Chúng tôi đã huấn luyện trước PhoBERT</w:t>
      </w:r>
      <w:r>
        <w:t xml:space="preserve"> </w:t>
      </w:r>
      <w:r w:rsidRPr="00FC51EE">
        <w:t xml:space="preserve">base trong 3 tuần và </w:t>
      </w:r>
      <w:r>
        <w:t xml:space="preserve"> </w:t>
      </w:r>
      <w:r w:rsidRPr="00FC51EE">
        <w:t xml:space="preserve"> trong 5 tuần.</w:t>
      </w:r>
    </w:p>
    <w:p w14:paraId="7FB54749" w14:textId="08A3D5D1" w:rsidR="00FC51EE" w:rsidRDefault="00FC51EE" w:rsidP="00FC51EE">
      <w:pPr>
        <w:pStyle w:val="Nidungvnbn"/>
      </w:pPr>
      <w:r w:rsidRPr="00FC51EE">
        <w:rPr>
          <w:noProof/>
        </w:rPr>
        <w:lastRenderedPageBreak/>
        <w:drawing>
          <wp:inline distT="0" distB="0" distL="0" distR="0" wp14:anchorId="104E5A0B" wp14:editId="5E3E89E7">
            <wp:extent cx="5791835" cy="2386965"/>
            <wp:effectExtent l="0" t="0" r="0" b="0"/>
            <wp:docPr id="86668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2587" name=""/>
                    <pic:cNvPicPr/>
                  </pic:nvPicPr>
                  <pic:blipFill>
                    <a:blip r:embed="rId43"/>
                    <a:stretch>
                      <a:fillRect/>
                    </a:stretch>
                  </pic:blipFill>
                  <pic:spPr>
                    <a:xfrm>
                      <a:off x="0" y="0"/>
                      <a:ext cx="5791835" cy="2386965"/>
                    </a:xfrm>
                    <a:prstGeom prst="rect">
                      <a:avLst/>
                    </a:prstGeom>
                  </pic:spPr>
                </pic:pic>
              </a:graphicData>
            </a:graphic>
          </wp:inline>
        </w:drawing>
      </w:r>
    </w:p>
    <w:p w14:paraId="69D1F5D2" w14:textId="6B5A9312" w:rsidR="00FC51EE" w:rsidRDefault="00FC51EE" w:rsidP="00FC51EE">
      <w:pPr>
        <w:pStyle w:val="Nidungvnbn"/>
      </w:pPr>
      <w:r w:rsidRPr="00FC51EE">
        <w:rPr>
          <w:noProof/>
        </w:rPr>
        <w:drawing>
          <wp:inline distT="0" distB="0" distL="0" distR="0" wp14:anchorId="0CC8FEFF" wp14:editId="0EFA96F5">
            <wp:extent cx="5791835" cy="2735580"/>
            <wp:effectExtent l="0" t="0" r="0" b="7620"/>
            <wp:docPr id="1549130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30783" name="Picture 1" descr="A screenshot of a computer&#10;&#10;Description automatically generated"/>
                    <pic:cNvPicPr/>
                  </pic:nvPicPr>
                  <pic:blipFill>
                    <a:blip r:embed="rId44"/>
                    <a:stretch>
                      <a:fillRect/>
                    </a:stretch>
                  </pic:blipFill>
                  <pic:spPr>
                    <a:xfrm>
                      <a:off x="0" y="0"/>
                      <a:ext cx="5791835" cy="2735580"/>
                    </a:xfrm>
                    <a:prstGeom prst="rect">
                      <a:avLst/>
                    </a:prstGeom>
                  </pic:spPr>
                </pic:pic>
              </a:graphicData>
            </a:graphic>
          </wp:inline>
        </w:drawing>
      </w:r>
    </w:p>
    <w:p w14:paraId="1A820CEB" w14:textId="5DFC1D95" w:rsidR="00E91DE2" w:rsidRDefault="001F1CC0" w:rsidP="00E91DE2">
      <w:pPr>
        <w:pStyle w:val="Mc2"/>
      </w:pPr>
      <w:r>
        <w:t xml:space="preserve">2.4 Ưu và nhược điểm </w:t>
      </w:r>
    </w:p>
    <w:tbl>
      <w:tblPr>
        <w:tblStyle w:val="TableGrid"/>
        <w:tblW w:w="9535" w:type="dxa"/>
        <w:tblLook w:val="04A0" w:firstRow="1" w:lastRow="0" w:firstColumn="1" w:lastColumn="0" w:noHBand="0" w:noVBand="1"/>
      </w:tblPr>
      <w:tblGrid>
        <w:gridCol w:w="2020"/>
        <w:gridCol w:w="3735"/>
        <w:gridCol w:w="3780"/>
      </w:tblGrid>
      <w:tr w:rsidR="00E91DE2" w14:paraId="236B648E" w14:textId="77777777" w:rsidTr="00E91DE2">
        <w:tc>
          <w:tcPr>
            <w:tcW w:w="2020" w:type="dxa"/>
          </w:tcPr>
          <w:p w14:paraId="12E1DEE6" w14:textId="77777777" w:rsidR="00E91DE2" w:rsidRDefault="00E91DE2" w:rsidP="00E91DE2">
            <w:pPr>
              <w:pStyle w:val="Nidungvnbn"/>
              <w:jc w:val="center"/>
            </w:pPr>
          </w:p>
        </w:tc>
        <w:tc>
          <w:tcPr>
            <w:tcW w:w="3735" w:type="dxa"/>
          </w:tcPr>
          <w:p w14:paraId="7E30C736" w14:textId="1BF9C2BF" w:rsidR="00E91DE2" w:rsidRDefault="00E91DE2" w:rsidP="00E91DE2">
            <w:pPr>
              <w:pStyle w:val="Nidungvnbn"/>
              <w:jc w:val="center"/>
            </w:pPr>
            <w:r>
              <w:t>Ưu điểm</w:t>
            </w:r>
          </w:p>
        </w:tc>
        <w:tc>
          <w:tcPr>
            <w:tcW w:w="3780" w:type="dxa"/>
          </w:tcPr>
          <w:p w14:paraId="30576285" w14:textId="79309E88" w:rsidR="00E91DE2" w:rsidRDefault="00E91DE2" w:rsidP="00E91DE2">
            <w:pPr>
              <w:pStyle w:val="Nidungvnbn"/>
              <w:jc w:val="center"/>
            </w:pPr>
            <w:r>
              <w:t>Nhược điểm</w:t>
            </w:r>
          </w:p>
        </w:tc>
      </w:tr>
      <w:tr w:rsidR="00E91DE2" w14:paraId="2C98752A" w14:textId="77777777" w:rsidTr="00E91DE2">
        <w:tc>
          <w:tcPr>
            <w:tcW w:w="2020" w:type="dxa"/>
          </w:tcPr>
          <w:p w14:paraId="45CF34CE" w14:textId="77777777" w:rsidR="00E91DE2" w:rsidRDefault="00E91DE2" w:rsidP="00E91DE2">
            <w:pPr>
              <w:pStyle w:val="Nidungvnbn"/>
              <w:tabs>
                <w:tab w:val="center" w:pos="1262"/>
              </w:tabs>
              <w:jc w:val="left"/>
            </w:pPr>
            <w:r>
              <w:tab/>
            </w:r>
          </w:p>
          <w:p w14:paraId="09A0C1BA" w14:textId="77777777" w:rsidR="00E91DE2" w:rsidRDefault="00E91DE2" w:rsidP="00E91DE2">
            <w:pPr>
              <w:pStyle w:val="Nidungvnbn"/>
              <w:tabs>
                <w:tab w:val="center" w:pos="1262"/>
              </w:tabs>
              <w:jc w:val="left"/>
            </w:pPr>
          </w:p>
          <w:p w14:paraId="3E326CED" w14:textId="77777777" w:rsidR="00E91DE2" w:rsidRDefault="00E91DE2" w:rsidP="00E91DE2">
            <w:pPr>
              <w:pStyle w:val="Nidungvnbn"/>
              <w:tabs>
                <w:tab w:val="center" w:pos="1262"/>
              </w:tabs>
              <w:jc w:val="left"/>
            </w:pPr>
          </w:p>
          <w:p w14:paraId="49F7FF7C" w14:textId="77777777" w:rsidR="00E91DE2" w:rsidRDefault="00E91DE2" w:rsidP="00E91DE2">
            <w:pPr>
              <w:pStyle w:val="Nidungvnbn"/>
              <w:tabs>
                <w:tab w:val="center" w:pos="1262"/>
              </w:tabs>
              <w:jc w:val="left"/>
            </w:pPr>
          </w:p>
          <w:p w14:paraId="0B6F4892" w14:textId="77777777" w:rsidR="00E91DE2" w:rsidRDefault="00E91DE2" w:rsidP="00E91DE2">
            <w:pPr>
              <w:pStyle w:val="Nidungvnbn"/>
              <w:tabs>
                <w:tab w:val="center" w:pos="1262"/>
              </w:tabs>
              <w:jc w:val="left"/>
            </w:pPr>
          </w:p>
          <w:p w14:paraId="69FD6610" w14:textId="4A110EBD" w:rsidR="00E91DE2" w:rsidRDefault="00E91DE2" w:rsidP="00E91DE2">
            <w:pPr>
              <w:pStyle w:val="Nidungvnbn"/>
              <w:tabs>
                <w:tab w:val="center" w:pos="1262"/>
              </w:tabs>
              <w:jc w:val="left"/>
            </w:pPr>
            <w:r>
              <w:t>BERT</w:t>
            </w:r>
          </w:p>
        </w:tc>
        <w:tc>
          <w:tcPr>
            <w:tcW w:w="3735" w:type="dxa"/>
          </w:tcPr>
          <w:p w14:paraId="7D78BD0B" w14:textId="77777777" w:rsidR="00E91DE2" w:rsidRDefault="00E91DE2" w:rsidP="00E91DE2">
            <w:pPr>
              <w:pStyle w:val="Nidungvnbn"/>
              <w:ind w:firstLine="0"/>
              <w:jc w:val="left"/>
            </w:pPr>
            <w:r>
              <w:t>Hiệu suất cao trên nhiều tác vụ NLP nhờ kiến trúc Transformer hai chiều, có khả năng xử lý tốt ngữ cảnh.</w:t>
            </w:r>
          </w:p>
          <w:p w14:paraId="17F70563" w14:textId="2996138C" w:rsidR="00E91DE2" w:rsidRDefault="00E91DE2" w:rsidP="00E91DE2">
            <w:pPr>
              <w:pStyle w:val="Nidungvnbn"/>
              <w:ind w:firstLine="0"/>
              <w:jc w:val="left"/>
            </w:pPr>
            <w:r>
              <w:lastRenderedPageBreak/>
              <w:t>Được cộng đồng sử dụng rộng rãi, nhiều tài nguyên và công cụ hỗ trợ.</w:t>
            </w:r>
          </w:p>
          <w:p w14:paraId="394162C8" w14:textId="32934081" w:rsidR="00E91DE2" w:rsidRDefault="00E91DE2" w:rsidP="00E91DE2">
            <w:pPr>
              <w:pStyle w:val="Nidungvnbn"/>
              <w:ind w:firstLine="0"/>
              <w:jc w:val="left"/>
            </w:pPr>
            <w:r>
              <w:t xml:space="preserve">Có nhiều phiên bản tiền huấn luyện có sẵn, dễ dàng fine-tune cho các tác vụ cụ thể. </w:t>
            </w:r>
          </w:p>
        </w:tc>
        <w:tc>
          <w:tcPr>
            <w:tcW w:w="3780" w:type="dxa"/>
          </w:tcPr>
          <w:p w14:paraId="5272967A" w14:textId="77777777" w:rsidR="00E91DE2" w:rsidRDefault="00E91DE2" w:rsidP="00E91DE2">
            <w:pPr>
              <w:pStyle w:val="Nidungvnbn"/>
              <w:ind w:firstLine="0"/>
              <w:jc w:val="left"/>
            </w:pPr>
            <w:r>
              <w:lastRenderedPageBreak/>
              <w:t>Yêu cầu tài nguyên tính toán lớn, thời gian huấn luyện dài.</w:t>
            </w:r>
          </w:p>
          <w:p w14:paraId="55FD0A53" w14:textId="77777777" w:rsidR="00E91DE2" w:rsidRDefault="00E91DE2" w:rsidP="00E91DE2">
            <w:pPr>
              <w:pStyle w:val="Nidungvnbn"/>
              <w:ind w:firstLine="0"/>
              <w:jc w:val="left"/>
            </w:pPr>
            <w:r>
              <w:t>Hiệu suất có thể không tốt bằng các mô hình mới hơn như RoBERTa trong một số tác vụ.</w:t>
            </w:r>
          </w:p>
          <w:p w14:paraId="1C776CDF" w14:textId="7EEC2870" w:rsidR="00E91DE2" w:rsidRDefault="00E91DE2" w:rsidP="00E91DE2">
            <w:pPr>
              <w:pStyle w:val="Nidungvnbn"/>
              <w:ind w:firstLine="0"/>
              <w:jc w:val="left"/>
            </w:pPr>
            <w:r>
              <w:lastRenderedPageBreak/>
              <w:t>Có thể gặp khó khăn với ngữ cảnh dài và ngữ cảnh phức tạp.</w:t>
            </w:r>
          </w:p>
        </w:tc>
      </w:tr>
      <w:tr w:rsidR="00E91DE2" w14:paraId="52ECD8FB" w14:textId="77777777" w:rsidTr="00E91DE2">
        <w:tc>
          <w:tcPr>
            <w:tcW w:w="2020" w:type="dxa"/>
          </w:tcPr>
          <w:p w14:paraId="760FC484" w14:textId="77777777" w:rsidR="00E91DE2" w:rsidRDefault="00E91DE2" w:rsidP="00E91DE2">
            <w:pPr>
              <w:pStyle w:val="Nidungvnbn"/>
              <w:jc w:val="center"/>
            </w:pPr>
          </w:p>
          <w:p w14:paraId="62CF3E29" w14:textId="77777777" w:rsidR="00E91DE2" w:rsidRDefault="00E91DE2" w:rsidP="00E91DE2">
            <w:pPr>
              <w:pStyle w:val="Nidungvnbn"/>
              <w:jc w:val="center"/>
            </w:pPr>
          </w:p>
          <w:p w14:paraId="1C0FBD26" w14:textId="77777777" w:rsidR="00E91DE2" w:rsidRDefault="00E91DE2" w:rsidP="00E91DE2">
            <w:pPr>
              <w:pStyle w:val="Nidungvnbn"/>
              <w:jc w:val="center"/>
            </w:pPr>
          </w:p>
          <w:p w14:paraId="59A523EB" w14:textId="77777777" w:rsidR="00E91DE2" w:rsidRDefault="00E91DE2" w:rsidP="00E91DE2">
            <w:pPr>
              <w:pStyle w:val="Nidungvnbn"/>
              <w:jc w:val="center"/>
            </w:pPr>
          </w:p>
          <w:p w14:paraId="07B8FAFE" w14:textId="77777777" w:rsidR="00E91DE2" w:rsidRDefault="00E91DE2" w:rsidP="00E91DE2">
            <w:pPr>
              <w:pStyle w:val="Nidungvnbn"/>
              <w:jc w:val="center"/>
            </w:pPr>
          </w:p>
          <w:p w14:paraId="2C9CD573" w14:textId="77777777" w:rsidR="00E91DE2" w:rsidRDefault="00E91DE2" w:rsidP="00E91DE2">
            <w:pPr>
              <w:pStyle w:val="Nidungvnbn"/>
              <w:jc w:val="center"/>
            </w:pPr>
          </w:p>
          <w:p w14:paraId="6FD3910A" w14:textId="5E819779" w:rsidR="00E91DE2" w:rsidRDefault="00E91DE2" w:rsidP="00E91DE2">
            <w:pPr>
              <w:pStyle w:val="Nidungvnbn"/>
              <w:jc w:val="center"/>
            </w:pPr>
            <w:r>
              <w:t>RoBERTa</w:t>
            </w:r>
          </w:p>
        </w:tc>
        <w:tc>
          <w:tcPr>
            <w:tcW w:w="3735" w:type="dxa"/>
          </w:tcPr>
          <w:p w14:paraId="3915C4F2" w14:textId="77777777" w:rsidR="00E91DE2" w:rsidRDefault="00E91DE2" w:rsidP="00E91DE2">
            <w:pPr>
              <w:pStyle w:val="Nidungvnbn"/>
              <w:ind w:firstLine="0"/>
            </w:pPr>
            <w:r>
              <w:t>Cải tiến từ BERT với việc huấn luyện lâu hơn và trên lượng dữ liệu lớn hơn, không sử dụng nhiệm vụ NSP (Next Sentence Prediction), tối ưu hóa quá trình huấn luyện.</w:t>
            </w:r>
          </w:p>
          <w:p w14:paraId="18B1CEFF" w14:textId="77777777" w:rsidR="00E91DE2" w:rsidRDefault="00E91DE2" w:rsidP="00E91DE2">
            <w:pPr>
              <w:pStyle w:val="Nidungvnbn"/>
              <w:ind w:firstLine="0"/>
            </w:pPr>
            <w:r>
              <w:t>Hiệu suất vượt trội trên các tác vụ NLP, đặc biệt là khi so sánh với BERT.</w:t>
            </w:r>
          </w:p>
          <w:p w14:paraId="358FC87D" w14:textId="77777777" w:rsidR="00E91DE2" w:rsidRDefault="00E91DE2" w:rsidP="00E91DE2">
            <w:pPr>
              <w:pStyle w:val="Nidungvnbn"/>
              <w:ind w:firstLine="0"/>
            </w:pPr>
            <w:r>
              <w:t xml:space="preserve">Khả năng xử lý ngữ cảnh tốt hơn nhờ vào các cải tiến trong quy trình huấn luyện. </w:t>
            </w:r>
          </w:p>
          <w:p w14:paraId="22702319" w14:textId="0C8B5C5E" w:rsidR="00E91DE2" w:rsidRDefault="00E91DE2" w:rsidP="00E91DE2">
            <w:pPr>
              <w:pStyle w:val="Nidungvnbn"/>
              <w:ind w:firstLine="0"/>
            </w:pPr>
            <w:r>
              <w:t xml:space="preserve">Được train với data lớn hơn nên mô hình có khả năng tổng quát tốt hơn và đạt được kết quả cao. </w:t>
            </w:r>
          </w:p>
        </w:tc>
        <w:tc>
          <w:tcPr>
            <w:tcW w:w="3780" w:type="dxa"/>
          </w:tcPr>
          <w:p w14:paraId="0176B754" w14:textId="77777777" w:rsidR="00E91DE2" w:rsidRDefault="00E91DE2" w:rsidP="00E91DE2">
            <w:pPr>
              <w:pStyle w:val="Nidungvnbn"/>
              <w:ind w:firstLine="0"/>
              <w:jc w:val="left"/>
            </w:pPr>
            <w:r>
              <w:t>Yêu cầu tài nguyên tính toán lớn hơn BERT, thời gian huấn luyện dài hơn.</w:t>
            </w:r>
          </w:p>
          <w:p w14:paraId="7794960A" w14:textId="77777777" w:rsidR="00E91DE2" w:rsidRDefault="00E91DE2" w:rsidP="00E91DE2">
            <w:pPr>
              <w:pStyle w:val="Nidungvnbn"/>
              <w:ind w:firstLine="0"/>
              <w:jc w:val="left"/>
            </w:pPr>
            <w:r>
              <w:t>Sử dụng lượng dữ liệu và thời gian huấn luyện lớn, không phù hợp với những hệ thống có tài nguyên hạn chế.</w:t>
            </w:r>
          </w:p>
          <w:p w14:paraId="42FF304D" w14:textId="3F897419" w:rsidR="00E91DE2" w:rsidRDefault="00E91DE2" w:rsidP="00E91DE2">
            <w:pPr>
              <w:pStyle w:val="Nidungvnbn"/>
              <w:ind w:firstLine="0"/>
              <w:jc w:val="left"/>
            </w:pPr>
            <w:r>
              <w:t>Không sử dụng nhiệm vụ NSP, có thể là một nhược điểm trong một số tác vụ yêu cầu hiểu biết về quan hệ câu.</w:t>
            </w:r>
          </w:p>
        </w:tc>
      </w:tr>
      <w:tr w:rsidR="00E91DE2" w14:paraId="483FF7F9" w14:textId="77777777" w:rsidTr="00E91DE2">
        <w:tc>
          <w:tcPr>
            <w:tcW w:w="2020" w:type="dxa"/>
          </w:tcPr>
          <w:p w14:paraId="24CE5D04" w14:textId="77777777" w:rsidR="00E91DE2" w:rsidRDefault="00E91DE2" w:rsidP="00E91DE2">
            <w:pPr>
              <w:pStyle w:val="Nidungvnbn"/>
              <w:jc w:val="center"/>
            </w:pPr>
          </w:p>
          <w:p w14:paraId="0EFC9A9B" w14:textId="77777777" w:rsidR="00E91DE2" w:rsidRDefault="00E91DE2" w:rsidP="00E91DE2">
            <w:pPr>
              <w:pStyle w:val="Nidungvnbn"/>
              <w:jc w:val="center"/>
            </w:pPr>
          </w:p>
          <w:p w14:paraId="76303F62" w14:textId="77777777" w:rsidR="00E91DE2" w:rsidRDefault="00E91DE2" w:rsidP="00E91DE2">
            <w:pPr>
              <w:pStyle w:val="Nidungvnbn"/>
              <w:jc w:val="center"/>
            </w:pPr>
          </w:p>
          <w:p w14:paraId="7C4DD282" w14:textId="77777777" w:rsidR="00E91DE2" w:rsidRDefault="00E91DE2" w:rsidP="00E91DE2">
            <w:pPr>
              <w:pStyle w:val="Nidungvnbn"/>
              <w:jc w:val="center"/>
            </w:pPr>
          </w:p>
          <w:p w14:paraId="00EB9A55" w14:textId="77777777" w:rsidR="00E91DE2" w:rsidRDefault="00E91DE2" w:rsidP="00E91DE2">
            <w:pPr>
              <w:pStyle w:val="Nidungvnbn"/>
              <w:jc w:val="center"/>
            </w:pPr>
          </w:p>
          <w:p w14:paraId="634CFB4F" w14:textId="5091B578" w:rsidR="00E91DE2" w:rsidRDefault="00E91DE2" w:rsidP="00E91DE2">
            <w:pPr>
              <w:pStyle w:val="Nidungvnbn"/>
            </w:pPr>
            <w:r>
              <w:t>PhoBERT</w:t>
            </w:r>
          </w:p>
        </w:tc>
        <w:tc>
          <w:tcPr>
            <w:tcW w:w="3735" w:type="dxa"/>
          </w:tcPr>
          <w:p w14:paraId="58D0591B" w14:textId="77777777" w:rsidR="00E91DE2" w:rsidRDefault="00E91DE2" w:rsidP="00E91DE2">
            <w:pPr>
              <w:pStyle w:val="Nidungvnbn"/>
              <w:ind w:firstLine="0"/>
              <w:jc w:val="left"/>
            </w:pPr>
            <w:r>
              <w:t>Được huấn luyện đặc biệt cho tiếng Việt, đạt hiệu suất tốt hơn các mô hình đa ngữ như XLM-R trên các tác vụ NLP tiếng Việt.</w:t>
            </w:r>
          </w:p>
          <w:p w14:paraId="0173BC44" w14:textId="77777777" w:rsidR="00E91DE2" w:rsidRDefault="00E91DE2" w:rsidP="00E91DE2">
            <w:pPr>
              <w:pStyle w:val="Nidungvnbn"/>
              <w:ind w:firstLine="0"/>
              <w:jc w:val="left"/>
            </w:pPr>
            <w:r>
              <w:t xml:space="preserve">Công khai phát hành mô hình giúp thúc đẩy nghiên cứu và ứng </w:t>
            </w:r>
            <w:r>
              <w:lastRenderedPageBreak/>
              <w:t>dụng trong lĩnh vực NLP tiếng Việt.</w:t>
            </w:r>
          </w:p>
          <w:p w14:paraId="1B51F5A5" w14:textId="4B9E34FE" w:rsidR="00E91DE2" w:rsidRDefault="00E91DE2" w:rsidP="00E91DE2">
            <w:pPr>
              <w:pStyle w:val="Nidungvnbn"/>
              <w:ind w:firstLine="0"/>
              <w:jc w:val="left"/>
            </w:pPr>
            <w:r>
              <w:t>Được tối ưu hóa cho tiếng Việt, phù hợp với các yêu cầu ngôn ngữ đặc thù.</w:t>
            </w:r>
          </w:p>
        </w:tc>
        <w:tc>
          <w:tcPr>
            <w:tcW w:w="3780" w:type="dxa"/>
          </w:tcPr>
          <w:p w14:paraId="5A126329" w14:textId="77777777" w:rsidR="00E91DE2" w:rsidRDefault="00E91DE2" w:rsidP="00E91DE2">
            <w:pPr>
              <w:pStyle w:val="Nidungvnbn"/>
              <w:ind w:firstLine="0"/>
              <w:jc w:val="left"/>
            </w:pPr>
            <w:r>
              <w:lastRenderedPageBreak/>
              <w:t>Cần nhiều tài nguyên tính toán và thời gian huấn luyện dài, đặc biệt là với mô hình PhoBERTlarge.</w:t>
            </w:r>
          </w:p>
          <w:p w14:paraId="05379AA2" w14:textId="77777777" w:rsidR="00E91DE2" w:rsidRDefault="00E91DE2" w:rsidP="00E91DE2">
            <w:pPr>
              <w:pStyle w:val="Nidungvnbn"/>
              <w:ind w:firstLine="0"/>
              <w:jc w:val="left"/>
            </w:pPr>
            <w:r>
              <w:t>Chỉ tối ưu cho tiếng Việt, không sử dụng tốt cho các ngôn ngữ khác.</w:t>
            </w:r>
          </w:p>
          <w:p w14:paraId="02ABB559" w14:textId="77460264" w:rsidR="00E91DE2" w:rsidRDefault="00E91DE2" w:rsidP="00E91DE2">
            <w:pPr>
              <w:pStyle w:val="Nidungvnbn"/>
              <w:ind w:firstLine="0"/>
              <w:jc w:val="left"/>
            </w:pPr>
            <w:r>
              <w:lastRenderedPageBreak/>
              <w:t>Chưa được ứng dụng rộng rãi, ít tài nguyên và công cụ hỗ trợ hơn so với BERT và RoBERTa.</w:t>
            </w:r>
          </w:p>
          <w:p w14:paraId="32497CA8" w14:textId="16AE2B55" w:rsidR="00E91DE2" w:rsidRDefault="00E91DE2" w:rsidP="00E91DE2">
            <w:pPr>
              <w:pStyle w:val="Nidungvnbn"/>
              <w:jc w:val="center"/>
            </w:pPr>
          </w:p>
        </w:tc>
      </w:tr>
    </w:tbl>
    <w:p w14:paraId="38BC2C4A" w14:textId="53AFCE16" w:rsidR="00867C2D" w:rsidRPr="000F4672" w:rsidRDefault="00867C2D" w:rsidP="00E91DE2">
      <w:pPr>
        <w:spacing w:after="200" w:line="276" w:lineRule="auto"/>
        <w:jc w:val="center"/>
        <w:rPr>
          <w:b/>
          <w:sz w:val="32"/>
          <w:szCs w:val="32"/>
        </w:rPr>
      </w:pPr>
      <w:r w:rsidRPr="000F4672">
        <w:lastRenderedPageBreak/>
        <w:br w:type="page"/>
      </w:r>
    </w:p>
    <w:p w14:paraId="298B476E" w14:textId="77777777" w:rsidR="007E7FF7" w:rsidRPr="000F4672" w:rsidRDefault="007E7FF7" w:rsidP="00086204">
      <w:pPr>
        <w:pStyle w:val="Chng1"/>
      </w:pPr>
      <w:bookmarkStart w:id="24" w:name="_Toc168848641"/>
      <w:r w:rsidRPr="000F4672">
        <w:lastRenderedPageBreak/>
        <w:t>TÀI LIỆU THAM KHẢO</w:t>
      </w:r>
      <w:bookmarkEnd w:id="24"/>
    </w:p>
    <w:p w14:paraId="7B90B52D" w14:textId="6D9921EB" w:rsidR="00CF0875" w:rsidRDefault="007E2C67" w:rsidP="00CF0875">
      <w:pPr>
        <w:pStyle w:val="Nidungvnbn"/>
        <w:ind w:firstLine="0"/>
      </w:pPr>
      <w:r>
        <w:t xml:space="preserve">Vaswani, A., Shazeer, N., Parmar, N., &amp; Jones, J. (2017). Attention is All You Need. </w:t>
      </w:r>
      <w:r>
        <w:rPr>
          <w:rStyle w:val="Emphasis"/>
        </w:rPr>
        <w:t>arXiv</w:t>
      </w:r>
      <w:r w:rsidR="00CF0875">
        <w:rPr>
          <w:rStyle w:val="Emphasis"/>
        </w:rPr>
        <w:t>.</w:t>
      </w:r>
      <w:r>
        <w:rPr>
          <w:rStyle w:val="Emphasis"/>
        </w:rPr>
        <w:t xml:space="preserve"> preprint </w:t>
      </w:r>
      <w:r w:rsidRPr="00CF0875">
        <w:rPr>
          <w:rStyle w:val="Emphasis"/>
          <w:b/>
          <w:bCs/>
        </w:rPr>
        <w:t>arXiv:1706.03762</w:t>
      </w:r>
      <w:r>
        <w:t xml:space="preserve">. </w:t>
      </w:r>
    </w:p>
    <w:p w14:paraId="2BE0A5D1" w14:textId="77777777" w:rsidR="00CF0875" w:rsidRDefault="00CF0875" w:rsidP="00CF0875">
      <w:pPr>
        <w:pStyle w:val="Nidungvnbn"/>
        <w:ind w:firstLine="0"/>
      </w:pPr>
    </w:p>
    <w:p w14:paraId="1405D4CA" w14:textId="05C39DC5" w:rsidR="00CF0875" w:rsidRPr="00CF0875" w:rsidRDefault="00CF0875" w:rsidP="00CF0875">
      <w:pPr>
        <w:pStyle w:val="Nidungvnbn"/>
        <w:ind w:firstLine="0"/>
        <w:jc w:val="left"/>
      </w:pPr>
      <w:r w:rsidRPr="00CF0875">
        <w:t>Devlin, J., Chang, M.-W., Lee, K., &amp; Toutanova, K. (2018). BERT Pre-training of Deep Bidirectional Transformersfor Language Understanding. arXiv preprin</w:t>
      </w:r>
      <w:r>
        <w:t xml:space="preserve">t </w:t>
      </w:r>
      <w:r w:rsidRPr="00CF0875">
        <w:rPr>
          <w:b/>
          <w:bCs/>
          <w:i/>
          <w:iCs/>
        </w:rPr>
        <w:t>arXiv:1810.04805</w:t>
      </w:r>
      <w:r w:rsidRPr="00CF0875">
        <w:rPr>
          <w:i/>
          <w:iCs/>
        </w:rPr>
        <w:t>.</w:t>
      </w:r>
    </w:p>
    <w:p w14:paraId="4636DC16" w14:textId="77777777" w:rsidR="00CF0875" w:rsidRDefault="00CF0875" w:rsidP="00CF0875">
      <w:pPr>
        <w:pStyle w:val="Nidungvnbn"/>
        <w:ind w:firstLine="0"/>
      </w:pPr>
    </w:p>
    <w:p w14:paraId="7571EDD6" w14:textId="0329F460" w:rsidR="00CF0875" w:rsidRDefault="00CF0875" w:rsidP="00CF0875">
      <w:pPr>
        <w:pStyle w:val="Nidungvnbn"/>
        <w:ind w:firstLine="0"/>
        <w:rPr>
          <w:b/>
          <w:bCs/>
        </w:rPr>
      </w:pPr>
      <w:r>
        <w:t>Dat Q. Nguyen, Anh T. Nguyen</w:t>
      </w:r>
      <w:r w:rsidR="007E2C67">
        <w:t xml:space="preserve"> (2020). PhoBERT: Pre-trained language models for Vietnamese. </w:t>
      </w:r>
      <w:r w:rsidR="007E2C67">
        <w:rPr>
          <w:rStyle w:val="Emphasis"/>
        </w:rPr>
        <w:t xml:space="preserve">arXiv preprint </w:t>
      </w:r>
      <w:r w:rsidR="007E2C67" w:rsidRPr="00CF0875">
        <w:rPr>
          <w:rStyle w:val="Emphasis"/>
          <w:b/>
          <w:bCs/>
        </w:rPr>
        <w:t>arXiv:</w:t>
      </w:r>
      <w:r w:rsidRPr="00CF0875">
        <w:rPr>
          <w:b/>
          <w:bCs/>
        </w:rPr>
        <w:t xml:space="preserve"> 2003.00744</w:t>
      </w:r>
    </w:p>
    <w:p w14:paraId="19D07805" w14:textId="77777777" w:rsidR="00CF0875" w:rsidRDefault="00CF0875" w:rsidP="00CF0875">
      <w:pPr>
        <w:pStyle w:val="Nidungvnbn"/>
        <w:ind w:firstLine="0"/>
        <w:rPr>
          <w:b/>
          <w:bCs/>
        </w:rPr>
      </w:pPr>
    </w:p>
    <w:p w14:paraId="67F124E1" w14:textId="72F493CF" w:rsidR="00CF0875" w:rsidRDefault="00CF0875" w:rsidP="00CF0875">
      <w:pPr>
        <w:pStyle w:val="Nidungvnbn"/>
        <w:ind w:firstLine="0"/>
        <w:rPr>
          <w:szCs w:val="24"/>
        </w:rPr>
      </w:pPr>
      <w:r>
        <w:t xml:space="preserve">Yinhan Liu, Myle Ott, Naman Goyal, Jingfei Du, Mandar Joshi, Danqi Chen, Omer Levy, Mike Lewis, Luke Zettlemoyer, and Veselin Stoyanov (2019) RoBERTa: A Robustly Optimized BERT Pretraining Approach. arXiv preprint, </w:t>
      </w:r>
      <w:r w:rsidRPr="00CF0875">
        <w:rPr>
          <w:b/>
          <w:bCs/>
          <w:i/>
          <w:iCs/>
        </w:rPr>
        <w:t>arXiv:1907.11692</w:t>
      </w:r>
    </w:p>
    <w:p w14:paraId="2EBE15AB" w14:textId="77777777" w:rsidR="00CF0875" w:rsidRDefault="00CF0875" w:rsidP="00CF0875">
      <w:pPr>
        <w:pStyle w:val="z-TopofForm"/>
      </w:pPr>
      <w:r>
        <w:t>Top of Form</w:t>
      </w:r>
    </w:p>
    <w:p w14:paraId="0DF88BE9" w14:textId="4D51FC64" w:rsidR="007E2C67" w:rsidRDefault="007E2C67" w:rsidP="007E2C67">
      <w:pPr>
        <w:pStyle w:val="Nidungvnbn"/>
        <w:ind w:firstLine="0"/>
      </w:pPr>
    </w:p>
    <w:p w14:paraId="430E9642" w14:textId="77777777" w:rsidR="003E7C26" w:rsidRDefault="003E7C26" w:rsidP="00CB0A1B">
      <w:pPr>
        <w:spacing w:after="200" w:line="276" w:lineRule="auto"/>
        <w:jc w:val="center"/>
        <w:rPr>
          <w:sz w:val="26"/>
          <w:szCs w:val="26"/>
        </w:rPr>
      </w:pPr>
    </w:p>
    <w:p w14:paraId="7DF67C59" w14:textId="77777777" w:rsidR="003E7C26" w:rsidRDefault="003E7C26">
      <w:pPr>
        <w:spacing w:after="200" w:line="276" w:lineRule="auto"/>
        <w:rPr>
          <w:sz w:val="26"/>
          <w:szCs w:val="26"/>
        </w:rPr>
      </w:pPr>
    </w:p>
    <w:p w14:paraId="3784EC38" w14:textId="78434799" w:rsidR="002D4545" w:rsidRDefault="002D4545">
      <w:pPr>
        <w:spacing w:after="200" w:line="276" w:lineRule="auto"/>
        <w:rPr>
          <w:sz w:val="26"/>
          <w:szCs w:val="26"/>
        </w:rPr>
      </w:pPr>
      <w:r>
        <w:rPr>
          <w:sz w:val="26"/>
          <w:szCs w:val="26"/>
        </w:rPr>
        <w:br w:type="page"/>
      </w:r>
    </w:p>
    <w:p w14:paraId="481EAA9F" w14:textId="77777777" w:rsidR="003E7C26" w:rsidRPr="000F4672" w:rsidRDefault="003E7C26">
      <w:pPr>
        <w:spacing w:after="200" w:line="276" w:lineRule="auto"/>
        <w:rPr>
          <w:sz w:val="26"/>
          <w:szCs w:val="26"/>
        </w:rPr>
      </w:pPr>
    </w:p>
    <w:p w14:paraId="17607B9F" w14:textId="77777777" w:rsidR="007E7FF7" w:rsidRPr="000F4672" w:rsidRDefault="007E7FF7" w:rsidP="007E7FF7">
      <w:pPr>
        <w:tabs>
          <w:tab w:val="center" w:pos="6379"/>
        </w:tabs>
        <w:spacing w:after="200" w:line="276" w:lineRule="auto"/>
        <w:jc w:val="center"/>
        <w:rPr>
          <w:b/>
          <w:sz w:val="32"/>
          <w:szCs w:val="32"/>
        </w:rPr>
      </w:pPr>
      <w:r w:rsidRPr="000F4672">
        <w:rPr>
          <w:b/>
          <w:sz w:val="32"/>
          <w:szCs w:val="32"/>
        </w:rPr>
        <w:t>PHỤ LỤC</w:t>
      </w:r>
    </w:p>
    <w:p w14:paraId="6B733197" w14:textId="77777777" w:rsidR="00BB2B2A" w:rsidRPr="000F4672" w:rsidRDefault="00650D6A" w:rsidP="0064189C">
      <w:pPr>
        <w:pStyle w:val="Nidungvnbn"/>
        <w:rPr>
          <w:b/>
        </w:rPr>
      </w:pPr>
      <w:r w:rsidRPr="000F4672">
        <w:t xml:space="preserve">Phần này bao gồm những nội dung cần thiết nhằm minh họa hoặc hỗ trợ cho nội dung luận văn như số liệu, biểu mẫu, tranh ảnh. . . . nếu sử dụng những câu trả lời cho một </w:t>
      </w:r>
      <w:r w:rsidRPr="000F4672">
        <w:rPr>
          <w:i/>
        </w:rPr>
        <w:t>bảng câu hỏi thì bảng câu hỏi mẫu này phải được đưa vào phần Phụ lục ở dạng nguyên bản</w:t>
      </w:r>
      <w:r w:rsidRPr="000F4672">
        <w:t xml:space="preserve"> đã dùng để điều tra, thăm dò ý kiến; </w:t>
      </w:r>
      <w:r w:rsidRPr="000F4672">
        <w:rPr>
          <w:b/>
        </w:rPr>
        <w:t>không được tóm tắt hoặc sửa đổi</w:t>
      </w:r>
      <w:r w:rsidRPr="000F4672">
        <w:t>. Các tính toán mẫu trình bày tóm tắt trong các biểu mẫu cũng cần nêu trong Phụ lục của luận văn. Phụ lục không được dày hơn phần chính của luận văn</w:t>
      </w:r>
    </w:p>
    <w:sectPr w:rsidR="00BB2B2A" w:rsidRPr="000F4672" w:rsidSect="00DB7595">
      <w:headerReference w:type="default" r:id="rId45"/>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Tran Tin" w:date="2014-05-11T10:51:00Z" w:initials="TT">
    <w:p w14:paraId="4694AE96" w14:textId="77777777" w:rsidR="00291721" w:rsidRDefault="00291721">
      <w:pPr>
        <w:pStyle w:val="CommentText"/>
      </w:pPr>
      <w:r>
        <w:rPr>
          <w:rStyle w:val="CommentReference"/>
        </w:rPr>
        <w:annotationRef/>
      </w:r>
      <w:r>
        <w:t>Bold, font size 16</w:t>
      </w:r>
    </w:p>
  </w:comment>
  <w:comment w:id="8" w:author="Tran Tin" w:date="2014-05-12T20:08:00Z" w:initials="TT">
    <w:p w14:paraId="79FEAE70" w14:textId="77777777" w:rsidR="00CA1C39" w:rsidRPr="00DC2276" w:rsidRDefault="00CA1C39" w:rsidP="00CA1C39">
      <w:pPr>
        <w:pStyle w:val="Nidungvnbn"/>
        <w:rPr>
          <w:lang w:val="fr-FR"/>
        </w:rPr>
      </w:pPr>
      <w:r>
        <w:rPr>
          <w:rStyle w:val="CommentReference"/>
        </w:rPr>
        <w:annotationRef/>
      </w:r>
      <w:r w:rsidRPr="00DC2276">
        <w:rPr>
          <w:lang w:val="fr-FR"/>
        </w:rPr>
        <w:t>Danh mục các bảng, biểu, hình vẽ, đồ thị (nếu có).</w:t>
      </w:r>
    </w:p>
    <w:p w14:paraId="3A76EEC8" w14:textId="77777777" w:rsidR="00CA1C39" w:rsidRPr="00DC2276" w:rsidRDefault="00CA1C39">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694AE96" w15:done="0"/>
  <w15:commentEx w15:paraId="3A76EE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694AE96" w16cid:durableId="7F77462B"/>
  <w16cid:commentId w16cid:paraId="3A76EEC8" w16cid:durableId="7A3B51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D216CC" w14:textId="77777777" w:rsidR="00C511A5" w:rsidRDefault="00C511A5" w:rsidP="00453AB1">
      <w:r>
        <w:separator/>
      </w:r>
    </w:p>
  </w:endnote>
  <w:endnote w:type="continuationSeparator" w:id="0">
    <w:p w14:paraId="0D2DB8F3" w14:textId="77777777" w:rsidR="00C511A5" w:rsidRDefault="00C511A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309A76" w14:textId="77777777" w:rsidR="00C511A5" w:rsidRDefault="00C511A5" w:rsidP="00453AB1">
      <w:r>
        <w:separator/>
      </w:r>
    </w:p>
  </w:footnote>
  <w:footnote w:type="continuationSeparator" w:id="0">
    <w:p w14:paraId="73D82225" w14:textId="77777777" w:rsidR="00C511A5" w:rsidRDefault="00C511A5"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3F440" w14:textId="77777777" w:rsidR="00B118C8" w:rsidRDefault="00B118C8">
    <w:pPr>
      <w:pStyle w:val="Header"/>
      <w:jc w:val="center"/>
    </w:pPr>
  </w:p>
  <w:p w14:paraId="57EDE74F"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324B4" w14:textId="77777777" w:rsidR="00994FBC" w:rsidRDefault="00994FBC">
    <w:pPr>
      <w:pStyle w:val="Header"/>
      <w:jc w:val="center"/>
    </w:pPr>
  </w:p>
  <w:p w14:paraId="2AF3F9AA" w14:textId="77777777" w:rsidR="00994FBC" w:rsidRDefault="00994F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1097785"/>
      <w:docPartObj>
        <w:docPartGallery w:val="Page Numbers (Top of Page)"/>
        <w:docPartUnique/>
      </w:docPartObj>
    </w:sdtPr>
    <w:sdtEndPr>
      <w:rPr>
        <w:noProof/>
      </w:rPr>
    </w:sdtEndPr>
    <w:sdtContent>
      <w:p w14:paraId="226F5BBD"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251F3129" w14:textId="77777777" w:rsidR="00B118C8" w:rsidRDefault="00B118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7CD2AF75"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39A2291E"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B0A02"/>
    <w:multiLevelType w:val="multilevel"/>
    <w:tmpl w:val="62F83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C94EFD"/>
    <w:multiLevelType w:val="hybridMultilevel"/>
    <w:tmpl w:val="0526DEE6"/>
    <w:lvl w:ilvl="0" w:tplc="19A04D64">
      <w:start w:val="1"/>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5FF3A41"/>
    <w:multiLevelType w:val="hybridMultilevel"/>
    <w:tmpl w:val="8F147E46"/>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70D283E"/>
    <w:multiLevelType w:val="hybridMultilevel"/>
    <w:tmpl w:val="3960A83E"/>
    <w:lvl w:ilvl="0" w:tplc="C7AEE344">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C223A4"/>
    <w:multiLevelType w:val="hybridMultilevel"/>
    <w:tmpl w:val="1C4E4B9E"/>
    <w:lvl w:ilvl="0" w:tplc="C464DEAE">
      <w:start w:val="1"/>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D535847"/>
    <w:multiLevelType w:val="hybridMultilevel"/>
    <w:tmpl w:val="E85231F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DE36482"/>
    <w:multiLevelType w:val="hybridMultilevel"/>
    <w:tmpl w:val="5254B2F0"/>
    <w:lvl w:ilvl="0" w:tplc="32BA800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6419D8"/>
    <w:multiLevelType w:val="hybridMultilevel"/>
    <w:tmpl w:val="38462AF6"/>
    <w:lvl w:ilvl="0" w:tplc="9052112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AD7A6A"/>
    <w:multiLevelType w:val="hybridMultilevel"/>
    <w:tmpl w:val="5DC491A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68E6A8F"/>
    <w:multiLevelType w:val="multilevel"/>
    <w:tmpl w:val="11B6E4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6C53420"/>
    <w:multiLevelType w:val="hybridMultilevel"/>
    <w:tmpl w:val="CB10B6EA"/>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63781D"/>
    <w:multiLevelType w:val="hybridMultilevel"/>
    <w:tmpl w:val="B9D6CD4A"/>
    <w:lvl w:ilvl="0" w:tplc="F1AA86B8">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7C2B9E"/>
    <w:multiLevelType w:val="hybridMultilevel"/>
    <w:tmpl w:val="1054A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A14A39"/>
    <w:multiLevelType w:val="hybridMultilevel"/>
    <w:tmpl w:val="4A783488"/>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ADC30CD"/>
    <w:multiLevelType w:val="hybridMultilevel"/>
    <w:tmpl w:val="FFC83232"/>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1C0F1F81"/>
    <w:multiLevelType w:val="hybridMultilevel"/>
    <w:tmpl w:val="B76095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CC97C1D"/>
    <w:multiLevelType w:val="hybridMultilevel"/>
    <w:tmpl w:val="4998BE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EAA1456"/>
    <w:multiLevelType w:val="multilevel"/>
    <w:tmpl w:val="8A52ED72"/>
    <w:lvl w:ilvl="0">
      <w:numFmt w:val="bullet"/>
      <w:lvlText w:val="-"/>
      <w:lvlJc w:val="left"/>
      <w:pPr>
        <w:ind w:left="360" w:hanging="360"/>
      </w:pPr>
      <w:rPr>
        <w:rFonts w:ascii="Times New Roman" w:eastAsia="Times New Roman"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F9000AF"/>
    <w:multiLevelType w:val="hybridMultilevel"/>
    <w:tmpl w:val="14DCAEC8"/>
    <w:lvl w:ilvl="0" w:tplc="90521124">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1FF410A6"/>
    <w:multiLevelType w:val="hybridMultilevel"/>
    <w:tmpl w:val="E55CC19C"/>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0342AA7"/>
    <w:multiLevelType w:val="hybridMultilevel"/>
    <w:tmpl w:val="2D5688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3B8706E"/>
    <w:multiLevelType w:val="hybridMultilevel"/>
    <w:tmpl w:val="D3E69BC0"/>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7D4BB8"/>
    <w:multiLevelType w:val="multilevel"/>
    <w:tmpl w:val="C9AAF994"/>
    <w:lvl w:ilvl="0">
      <w:start w:val="1"/>
      <w:numFmt w:val="bullet"/>
      <w:lvlText w:val="-"/>
      <w:lvlJc w:val="left"/>
      <w:pPr>
        <w:ind w:left="1080" w:hanging="360"/>
      </w:pPr>
      <w:rPr>
        <w:rFonts w:ascii="Times New Roman" w:eastAsia="Times New Roman"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3" w15:restartNumberingAfterBreak="0">
    <w:nsid w:val="27081A9C"/>
    <w:multiLevelType w:val="multilevel"/>
    <w:tmpl w:val="14D69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1E25A8C"/>
    <w:multiLevelType w:val="multilevel"/>
    <w:tmpl w:val="11B6E4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83B77BE"/>
    <w:multiLevelType w:val="multilevel"/>
    <w:tmpl w:val="1838946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6" w15:restartNumberingAfterBreak="0">
    <w:nsid w:val="39257BF5"/>
    <w:multiLevelType w:val="hybridMultilevel"/>
    <w:tmpl w:val="55AC02DE"/>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166627"/>
    <w:multiLevelType w:val="hybridMultilevel"/>
    <w:tmpl w:val="D47C304E"/>
    <w:lvl w:ilvl="0" w:tplc="89A4BFAC">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F415B16"/>
    <w:multiLevelType w:val="hybridMultilevel"/>
    <w:tmpl w:val="3C1C8042"/>
    <w:lvl w:ilvl="0" w:tplc="90521124">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F597D13"/>
    <w:multiLevelType w:val="hybridMultilevel"/>
    <w:tmpl w:val="3EA484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1E6642E"/>
    <w:multiLevelType w:val="hybridMultilevel"/>
    <w:tmpl w:val="CEDC51BE"/>
    <w:lvl w:ilvl="0" w:tplc="650C0DEE">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299377C"/>
    <w:multiLevelType w:val="multilevel"/>
    <w:tmpl w:val="A7F4B9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439D161A"/>
    <w:multiLevelType w:val="multilevel"/>
    <w:tmpl w:val="33243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BE10B1"/>
    <w:multiLevelType w:val="multilevel"/>
    <w:tmpl w:val="E8E083C0"/>
    <w:lvl w:ilvl="0">
      <w:start w:val="1"/>
      <w:numFmt w:val="bullet"/>
      <w:lvlText w:val="-"/>
      <w:lvlJc w:val="left"/>
      <w:pPr>
        <w:ind w:left="1068" w:hanging="360"/>
      </w:pPr>
      <w:rPr>
        <w:rFonts w:ascii="Times New Roman" w:eastAsia="Times New Roman" w:hAnsi="Times New Roman" w:cs="Times New Roman" w:hint="default"/>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34" w15:restartNumberingAfterBreak="0">
    <w:nsid w:val="44244DA8"/>
    <w:multiLevelType w:val="hybridMultilevel"/>
    <w:tmpl w:val="CC3482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6487B25"/>
    <w:multiLevelType w:val="hybridMultilevel"/>
    <w:tmpl w:val="099614F0"/>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6BA0C86"/>
    <w:multiLevelType w:val="multilevel"/>
    <w:tmpl w:val="62D64522"/>
    <w:lvl w:ilvl="0">
      <w:start w:val="1"/>
      <w:numFmt w:val="bullet"/>
      <w:lvlText w:val="●"/>
      <w:lvlJc w:val="left"/>
      <w:pPr>
        <w:ind w:left="926" w:hanging="360"/>
      </w:pPr>
      <w:rPr>
        <w:u w:val="none"/>
      </w:rPr>
    </w:lvl>
    <w:lvl w:ilvl="1">
      <w:start w:val="1"/>
      <w:numFmt w:val="bullet"/>
      <w:lvlText w:val="○"/>
      <w:lvlJc w:val="left"/>
      <w:pPr>
        <w:ind w:left="1646" w:hanging="360"/>
      </w:pPr>
      <w:rPr>
        <w:u w:val="none"/>
      </w:rPr>
    </w:lvl>
    <w:lvl w:ilvl="2">
      <w:start w:val="1"/>
      <w:numFmt w:val="bullet"/>
      <w:lvlText w:val="■"/>
      <w:lvlJc w:val="left"/>
      <w:pPr>
        <w:ind w:left="2366" w:hanging="360"/>
      </w:pPr>
      <w:rPr>
        <w:u w:val="none"/>
      </w:rPr>
    </w:lvl>
    <w:lvl w:ilvl="3">
      <w:start w:val="1"/>
      <w:numFmt w:val="bullet"/>
      <w:lvlText w:val="●"/>
      <w:lvlJc w:val="left"/>
      <w:pPr>
        <w:ind w:left="3086" w:hanging="360"/>
      </w:pPr>
      <w:rPr>
        <w:u w:val="none"/>
      </w:rPr>
    </w:lvl>
    <w:lvl w:ilvl="4">
      <w:start w:val="1"/>
      <w:numFmt w:val="bullet"/>
      <w:lvlText w:val="○"/>
      <w:lvlJc w:val="left"/>
      <w:pPr>
        <w:ind w:left="3806" w:hanging="360"/>
      </w:pPr>
      <w:rPr>
        <w:u w:val="none"/>
      </w:rPr>
    </w:lvl>
    <w:lvl w:ilvl="5">
      <w:start w:val="1"/>
      <w:numFmt w:val="bullet"/>
      <w:lvlText w:val="■"/>
      <w:lvlJc w:val="left"/>
      <w:pPr>
        <w:ind w:left="4526" w:hanging="360"/>
      </w:pPr>
      <w:rPr>
        <w:u w:val="none"/>
      </w:rPr>
    </w:lvl>
    <w:lvl w:ilvl="6">
      <w:start w:val="1"/>
      <w:numFmt w:val="bullet"/>
      <w:lvlText w:val="●"/>
      <w:lvlJc w:val="left"/>
      <w:pPr>
        <w:ind w:left="5246" w:hanging="360"/>
      </w:pPr>
      <w:rPr>
        <w:u w:val="none"/>
      </w:rPr>
    </w:lvl>
    <w:lvl w:ilvl="7">
      <w:start w:val="1"/>
      <w:numFmt w:val="bullet"/>
      <w:lvlText w:val="○"/>
      <w:lvlJc w:val="left"/>
      <w:pPr>
        <w:ind w:left="5966" w:hanging="360"/>
      </w:pPr>
      <w:rPr>
        <w:u w:val="none"/>
      </w:rPr>
    </w:lvl>
    <w:lvl w:ilvl="8">
      <w:start w:val="1"/>
      <w:numFmt w:val="bullet"/>
      <w:lvlText w:val="■"/>
      <w:lvlJc w:val="left"/>
      <w:pPr>
        <w:ind w:left="6686" w:hanging="360"/>
      </w:pPr>
      <w:rPr>
        <w:u w:val="none"/>
      </w:rPr>
    </w:lvl>
  </w:abstractNum>
  <w:abstractNum w:abstractNumId="37" w15:restartNumberingAfterBreak="0">
    <w:nsid w:val="4AA5713F"/>
    <w:multiLevelType w:val="multilevel"/>
    <w:tmpl w:val="B6F0B2F4"/>
    <w:lvl w:ilvl="0">
      <w:start w:val="1"/>
      <w:numFmt w:val="decimal"/>
      <w:lvlText w:val="%1."/>
      <w:lvlJc w:val="left"/>
      <w:pPr>
        <w:ind w:left="1800" w:hanging="360"/>
      </w:pPr>
      <w:rPr>
        <w:u w:val="none"/>
      </w:rPr>
    </w:lvl>
    <w:lvl w:ilvl="1">
      <w:start w:val="1"/>
      <w:numFmt w:val="lowerLetter"/>
      <w:lvlText w:val="%2."/>
      <w:lvlJc w:val="left"/>
      <w:pPr>
        <w:ind w:left="2520" w:hanging="360"/>
      </w:pPr>
      <w:rPr>
        <w:u w:val="none"/>
      </w:rPr>
    </w:lvl>
    <w:lvl w:ilvl="2">
      <w:start w:val="1"/>
      <w:numFmt w:val="lowerRoman"/>
      <w:lvlText w:val="%3."/>
      <w:lvlJc w:val="right"/>
      <w:pPr>
        <w:ind w:left="3240" w:hanging="36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36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360"/>
      </w:pPr>
      <w:rPr>
        <w:u w:val="none"/>
      </w:rPr>
    </w:lvl>
  </w:abstractNum>
  <w:abstractNum w:abstractNumId="38" w15:restartNumberingAfterBreak="0">
    <w:nsid w:val="4B536E5A"/>
    <w:multiLevelType w:val="hybridMultilevel"/>
    <w:tmpl w:val="5D144164"/>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BE25D79"/>
    <w:multiLevelType w:val="multilevel"/>
    <w:tmpl w:val="78B8C1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52930815"/>
    <w:multiLevelType w:val="hybridMultilevel"/>
    <w:tmpl w:val="FF4CD3B6"/>
    <w:lvl w:ilvl="0" w:tplc="A4A6E38C">
      <w:start w:val="1"/>
      <w:numFmt w:val="bullet"/>
      <w:lvlText w:val=""/>
      <w:lvlJc w:val="left"/>
      <w:pPr>
        <w:ind w:left="1440" w:hanging="360"/>
      </w:pPr>
      <w:rPr>
        <w:rFonts w:ascii="Symbol" w:eastAsia="SimSun" w:hAnsi="Symbol"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2A67D88"/>
    <w:multiLevelType w:val="hybridMultilevel"/>
    <w:tmpl w:val="5B76596C"/>
    <w:lvl w:ilvl="0" w:tplc="C464DEA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7147454"/>
    <w:multiLevelType w:val="hybridMultilevel"/>
    <w:tmpl w:val="269EC33C"/>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3" w15:restartNumberingAfterBreak="0">
    <w:nsid w:val="574D6416"/>
    <w:multiLevelType w:val="hybridMultilevel"/>
    <w:tmpl w:val="B62C61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9CB03F8"/>
    <w:multiLevelType w:val="hybridMultilevel"/>
    <w:tmpl w:val="A07AF5B8"/>
    <w:lvl w:ilvl="0" w:tplc="C464DEA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9CE0352"/>
    <w:multiLevelType w:val="multilevel"/>
    <w:tmpl w:val="07B6516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46" w15:restartNumberingAfterBreak="0">
    <w:nsid w:val="5A9131CC"/>
    <w:multiLevelType w:val="hybridMultilevel"/>
    <w:tmpl w:val="459CC97E"/>
    <w:lvl w:ilvl="0" w:tplc="C464DE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E263239"/>
    <w:multiLevelType w:val="hybridMultilevel"/>
    <w:tmpl w:val="F926D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14C7981"/>
    <w:multiLevelType w:val="hybridMultilevel"/>
    <w:tmpl w:val="DA8842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54D177B"/>
    <w:multiLevelType w:val="multilevel"/>
    <w:tmpl w:val="F0AEF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A854AF3"/>
    <w:multiLevelType w:val="hybridMultilevel"/>
    <w:tmpl w:val="2FC627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B0A2A57"/>
    <w:multiLevelType w:val="multilevel"/>
    <w:tmpl w:val="F390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7A3746"/>
    <w:multiLevelType w:val="hybridMultilevel"/>
    <w:tmpl w:val="578284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6E15649C"/>
    <w:multiLevelType w:val="hybridMultilevel"/>
    <w:tmpl w:val="9F7868D0"/>
    <w:lvl w:ilvl="0" w:tplc="19A04D64">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75562315"/>
    <w:multiLevelType w:val="hybridMultilevel"/>
    <w:tmpl w:val="18863BCE"/>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60E377A"/>
    <w:multiLevelType w:val="hybridMultilevel"/>
    <w:tmpl w:val="23D62F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718295E"/>
    <w:multiLevelType w:val="hybridMultilevel"/>
    <w:tmpl w:val="6A4E93C2"/>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85935C9"/>
    <w:multiLevelType w:val="multilevel"/>
    <w:tmpl w:val="48F2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132802"/>
    <w:multiLevelType w:val="hybridMultilevel"/>
    <w:tmpl w:val="5EF8C2AA"/>
    <w:lvl w:ilvl="0" w:tplc="19A04D6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F0E0D2D"/>
    <w:multiLevelType w:val="hybridMultilevel"/>
    <w:tmpl w:val="7074B5CC"/>
    <w:lvl w:ilvl="0" w:tplc="FFFFFFFF">
      <w:numFmt w:val="bullet"/>
      <w:lvlText w:val="-"/>
      <w:lvlJc w:val="left"/>
      <w:pPr>
        <w:ind w:left="1440" w:hanging="360"/>
      </w:pPr>
      <w:rPr>
        <w:rFonts w:ascii="Times New Roman" w:eastAsia="Times New Roman" w:hAnsi="Times New Roman" w:cs="Times New Roman" w:hint="default"/>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0" w15:restartNumberingAfterBreak="0">
    <w:nsid w:val="7F8972BA"/>
    <w:multiLevelType w:val="hybridMultilevel"/>
    <w:tmpl w:val="56C2E766"/>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24038782">
    <w:abstractNumId w:val="15"/>
  </w:num>
  <w:num w:numId="2" w16cid:durableId="1100029288">
    <w:abstractNumId w:val="48"/>
  </w:num>
  <w:num w:numId="3" w16cid:durableId="1613978162">
    <w:abstractNumId w:val="52"/>
  </w:num>
  <w:num w:numId="4" w16cid:durableId="923874516">
    <w:abstractNumId w:val="38"/>
  </w:num>
  <w:num w:numId="5" w16cid:durableId="1757480917">
    <w:abstractNumId w:val="5"/>
  </w:num>
  <w:num w:numId="6" w16cid:durableId="283272970">
    <w:abstractNumId w:val="8"/>
  </w:num>
  <w:num w:numId="7" w16cid:durableId="1324049949">
    <w:abstractNumId w:val="28"/>
  </w:num>
  <w:num w:numId="8" w16cid:durableId="1432505212">
    <w:abstractNumId w:val="18"/>
  </w:num>
  <w:num w:numId="9" w16cid:durableId="717555447">
    <w:abstractNumId w:val="24"/>
  </w:num>
  <w:num w:numId="10" w16cid:durableId="874729240">
    <w:abstractNumId w:val="60"/>
  </w:num>
  <w:num w:numId="11" w16cid:durableId="853374431">
    <w:abstractNumId w:val="59"/>
  </w:num>
  <w:num w:numId="12" w16cid:durableId="1399866328">
    <w:abstractNumId w:val="55"/>
  </w:num>
  <w:num w:numId="13" w16cid:durableId="1169248817">
    <w:abstractNumId w:val="50"/>
  </w:num>
  <w:num w:numId="14" w16cid:durableId="761340426">
    <w:abstractNumId w:val="12"/>
  </w:num>
  <w:num w:numId="15" w16cid:durableId="2056394943">
    <w:abstractNumId w:val="33"/>
  </w:num>
  <w:num w:numId="16" w16cid:durableId="1963997128">
    <w:abstractNumId w:val="22"/>
  </w:num>
  <w:num w:numId="17" w16cid:durableId="1773545513">
    <w:abstractNumId w:val="37"/>
  </w:num>
  <w:num w:numId="18" w16cid:durableId="179047519">
    <w:abstractNumId w:val="34"/>
  </w:num>
  <w:num w:numId="19" w16cid:durableId="1273318819">
    <w:abstractNumId w:val="20"/>
  </w:num>
  <w:num w:numId="20" w16cid:durableId="832138137">
    <w:abstractNumId w:val="16"/>
  </w:num>
  <w:num w:numId="21" w16cid:durableId="370224436">
    <w:abstractNumId w:val="44"/>
  </w:num>
  <w:num w:numId="22" w16cid:durableId="299267869">
    <w:abstractNumId w:val="47"/>
  </w:num>
  <w:num w:numId="23" w16cid:durableId="368729452">
    <w:abstractNumId w:val="2"/>
  </w:num>
  <w:num w:numId="24" w16cid:durableId="1361786934">
    <w:abstractNumId w:val="21"/>
  </w:num>
  <w:num w:numId="25" w16cid:durableId="2024435027">
    <w:abstractNumId w:val="35"/>
  </w:num>
  <w:num w:numId="26" w16cid:durableId="505360977">
    <w:abstractNumId w:val="13"/>
  </w:num>
  <w:num w:numId="27" w16cid:durableId="203835692">
    <w:abstractNumId w:val="36"/>
  </w:num>
  <w:num w:numId="28" w16cid:durableId="1011446893">
    <w:abstractNumId w:val="45"/>
  </w:num>
  <w:num w:numId="29" w16cid:durableId="36587251">
    <w:abstractNumId w:val="25"/>
  </w:num>
  <w:num w:numId="30" w16cid:durableId="514811646">
    <w:abstractNumId w:val="54"/>
  </w:num>
  <w:num w:numId="31" w16cid:durableId="586421204">
    <w:abstractNumId w:val="41"/>
  </w:num>
  <w:num w:numId="32" w16cid:durableId="347294470">
    <w:abstractNumId w:val="46"/>
  </w:num>
  <w:num w:numId="33" w16cid:durableId="131867840">
    <w:abstractNumId w:val="4"/>
  </w:num>
  <w:num w:numId="34" w16cid:durableId="1831940525">
    <w:abstractNumId w:val="0"/>
  </w:num>
  <w:num w:numId="35" w16cid:durableId="1603950771">
    <w:abstractNumId w:val="31"/>
  </w:num>
  <w:num w:numId="36" w16cid:durableId="702946174">
    <w:abstractNumId w:val="32"/>
  </w:num>
  <w:num w:numId="37" w16cid:durableId="1577670367">
    <w:abstractNumId w:val="49"/>
  </w:num>
  <w:num w:numId="38" w16cid:durableId="1868983187">
    <w:abstractNumId w:val="23"/>
  </w:num>
  <w:num w:numId="39" w16cid:durableId="1186292603">
    <w:abstractNumId w:val="39"/>
  </w:num>
  <w:num w:numId="40" w16cid:durableId="858079546">
    <w:abstractNumId w:val="6"/>
  </w:num>
  <w:num w:numId="41" w16cid:durableId="443622670">
    <w:abstractNumId w:val="40"/>
  </w:num>
  <w:num w:numId="42" w16cid:durableId="818811651">
    <w:abstractNumId w:val="3"/>
  </w:num>
  <w:num w:numId="43" w16cid:durableId="684669650">
    <w:abstractNumId w:val="29"/>
  </w:num>
  <w:num w:numId="44" w16cid:durableId="1029797392">
    <w:abstractNumId w:val="58"/>
  </w:num>
  <w:num w:numId="45" w16cid:durableId="311715181">
    <w:abstractNumId w:val="27"/>
  </w:num>
  <w:num w:numId="46" w16cid:durableId="1772048485">
    <w:abstractNumId w:val="11"/>
  </w:num>
  <w:num w:numId="47" w16cid:durableId="20210291">
    <w:abstractNumId w:val="30"/>
  </w:num>
  <w:num w:numId="48" w16cid:durableId="163740422">
    <w:abstractNumId w:val="43"/>
  </w:num>
  <w:num w:numId="49" w16cid:durableId="109323187">
    <w:abstractNumId w:val="26"/>
  </w:num>
  <w:num w:numId="50" w16cid:durableId="1419403067">
    <w:abstractNumId w:val="51"/>
  </w:num>
  <w:num w:numId="51" w16cid:durableId="2045907134">
    <w:abstractNumId w:val="7"/>
  </w:num>
  <w:num w:numId="52" w16cid:durableId="1918318174">
    <w:abstractNumId w:val="57"/>
  </w:num>
  <w:num w:numId="53" w16cid:durableId="2026518745">
    <w:abstractNumId w:val="10"/>
  </w:num>
  <w:num w:numId="54" w16cid:durableId="1487044349">
    <w:abstractNumId w:val="56"/>
  </w:num>
  <w:num w:numId="55" w16cid:durableId="1928415420">
    <w:abstractNumId w:val="19"/>
  </w:num>
  <w:num w:numId="56" w16cid:durableId="1014503405">
    <w:abstractNumId w:val="9"/>
  </w:num>
  <w:num w:numId="57" w16cid:durableId="1409689887">
    <w:abstractNumId w:val="17"/>
  </w:num>
  <w:num w:numId="58" w16cid:durableId="196433133">
    <w:abstractNumId w:val="1"/>
  </w:num>
  <w:num w:numId="59" w16cid:durableId="387536650">
    <w:abstractNumId w:val="42"/>
  </w:num>
  <w:num w:numId="60" w16cid:durableId="69352106">
    <w:abstractNumId w:val="53"/>
  </w:num>
  <w:num w:numId="61" w16cid:durableId="1595433009">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FBC"/>
    <w:rsid w:val="00000FCE"/>
    <w:rsid w:val="00013AED"/>
    <w:rsid w:val="000161AB"/>
    <w:rsid w:val="00017A73"/>
    <w:rsid w:val="00017F6B"/>
    <w:rsid w:val="00024496"/>
    <w:rsid w:val="00031E8A"/>
    <w:rsid w:val="000357A8"/>
    <w:rsid w:val="0004390E"/>
    <w:rsid w:val="00056689"/>
    <w:rsid w:val="0007362C"/>
    <w:rsid w:val="0008345A"/>
    <w:rsid w:val="00086204"/>
    <w:rsid w:val="000869D1"/>
    <w:rsid w:val="000B4AA7"/>
    <w:rsid w:val="000C2AB9"/>
    <w:rsid w:val="000D1404"/>
    <w:rsid w:val="000F4672"/>
    <w:rsid w:val="000F7DC7"/>
    <w:rsid w:val="00100EFB"/>
    <w:rsid w:val="00110A95"/>
    <w:rsid w:val="001138A6"/>
    <w:rsid w:val="001140FC"/>
    <w:rsid w:val="00137133"/>
    <w:rsid w:val="00140BA2"/>
    <w:rsid w:val="00160824"/>
    <w:rsid w:val="00167B0F"/>
    <w:rsid w:val="00180374"/>
    <w:rsid w:val="001A0FE8"/>
    <w:rsid w:val="001A35DF"/>
    <w:rsid w:val="001A7EE4"/>
    <w:rsid w:val="001C1464"/>
    <w:rsid w:val="001C4E4D"/>
    <w:rsid w:val="001D6E74"/>
    <w:rsid w:val="001E6F59"/>
    <w:rsid w:val="001F1CC0"/>
    <w:rsid w:val="001F7216"/>
    <w:rsid w:val="00205439"/>
    <w:rsid w:val="00207DC2"/>
    <w:rsid w:val="00243FE9"/>
    <w:rsid w:val="0025015C"/>
    <w:rsid w:val="00252F26"/>
    <w:rsid w:val="00265B0C"/>
    <w:rsid w:val="00265EA2"/>
    <w:rsid w:val="00291721"/>
    <w:rsid w:val="002C3F0E"/>
    <w:rsid w:val="002C7D70"/>
    <w:rsid w:val="002D4545"/>
    <w:rsid w:val="002D4629"/>
    <w:rsid w:val="002D796D"/>
    <w:rsid w:val="002F2AA5"/>
    <w:rsid w:val="0030337B"/>
    <w:rsid w:val="003218FF"/>
    <w:rsid w:val="003B0E7A"/>
    <w:rsid w:val="003D0208"/>
    <w:rsid w:val="003D0C9F"/>
    <w:rsid w:val="003E7C26"/>
    <w:rsid w:val="003F15D6"/>
    <w:rsid w:val="003F3E20"/>
    <w:rsid w:val="0040606D"/>
    <w:rsid w:val="004115A1"/>
    <w:rsid w:val="00424B7B"/>
    <w:rsid w:val="00435183"/>
    <w:rsid w:val="00437D4D"/>
    <w:rsid w:val="0044601D"/>
    <w:rsid w:val="00453AB1"/>
    <w:rsid w:val="004A7C39"/>
    <w:rsid w:val="004C7082"/>
    <w:rsid w:val="004C7591"/>
    <w:rsid w:val="004E3C16"/>
    <w:rsid w:val="004F5F50"/>
    <w:rsid w:val="00543B61"/>
    <w:rsid w:val="00563CCF"/>
    <w:rsid w:val="005700C5"/>
    <w:rsid w:val="00572E3E"/>
    <w:rsid w:val="00583E70"/>
    <w:rsid w:val="00592E25"/>
    <w:rsid w:val="00593511"/>
    <w:rsid w:val="00594A25"/>
    <w:rsid w:val="005A5FCE"/>
    <w:rsid w:val="005B531F"/>
    <w:rsid w:val="005D5C20"/>
    <w:rsid w:val="005D7EC9"/>
    <w:rsid w:val="005E7E6F"/>
    <w:rsid w:val="005F0F35"/>
    <w:rsid w:val="005F0F85"/>
    <w:rsid w:val="005F3303"/>
    <w:rsid w:val="006260BF"/>
    <w:rsid w:val="0064189C"/>
    <w:rsid w:val="00650D6A"/>
    <w:rsid w:val="00663D39"/>
    <w:rsid w:val="00672A98"/>
    <w:rsid w:val="00690A8B"/>
    <w:rsid w:val="006A612D"/>
    <w:rsid w:val="006A7F19"/>
    <w:rsid w:val="006E33FF"/>
    <w:rsid w:val="00701B3E"/>
    <w:rsid w:val="00720383"/>
    <w:rsid w:val="00737340"/>
    <w:rsid w:val="00747C1E"/>
    <w:rsid w:val="007805B6"/>
    <w:rsid w:val="00791EED"/>
    <w:rsid w:val="007939E9"/>
    <w:rsid w:val="00793E17"/>
    <w:rsid w:val="007A3369"/>
    <w:rsid w:val="007A4AC9"/>
    <w:rsid w:val="007B1A23"/>
    <w:rsid w:val="007B7FF5"/>
    <w:rsid w:val="007C464E"/>
    <w:rsid w:val="007D2787"/>
    <w:rsid w:val="007E2C67"/>
    <w:rsid w:val="007E6AB9"/>
    <w:rsid w:val="007E7FF7"/>
    <w:rsid w:val="008141BC"/>
    <w:rsid w:val="00815091"/>
    <w:rsid w:val="0082201C"/>
    <w:rsid w:val="00851BF4"/>
    <w:rsid w:val="00867C2D"/>
    <w:rsid w:val="00874510"/>
    <w:rsid w:val="00880D36"/>
    <w:rsid w:val="008A4759"/>
    <w:rsid w:val="008B1399"/>
    <w:rsid w:val="008C5273"/>
    <w:rsid w:val="008D792B"/>
    <w:rsid w:val="008E6453"/>
    <w:rsid w:val="009419F9"/>
    <w:rsid w:val="00942B81"/>
    <w:rsid w:val="00965529"/>
    <w:rsid w:val="00973059"/>
    <w:rsid w:val="00991850"/>
    <w:rsid w:val="00994FBC"/>
    <w:rsid w:val="009A09B4"/>
    <w:rsid w:val="009B5ECE"/>
    <w:rsid w:val="009B65B7"/>
    <w:rsid w:val="009E29D7"/>
    <w:rsid w:val="009F43A5"/>
    <w:rsid w:val="00A175BB"/>
    <w:rsid w:val="00A23510"/>
    <w:rsid w:val="00A25D5D"/>
    <w:rsid w:val="00A341A7"/>
    <w:rsid w:val="00A41BF2"/>
    <w:rsid w:val="00A65F17"/>
    <w:rsid w:val="00A66977"/>
    <w:rsid w:val="00A813E0"/>
    <w:rsid w:val="00AA2BCB"/>
    <w:rsid w:val="00AA4F86"/>
    <w:rsid w:val="00AE3CE6"/>
    <w:rsid w:val="00B01D48"/>
    <w:rsid w:val="00B118C8"/>
    <w:rsid w:val="00B13C85"/>
    <w:rsid w:val="00B229A9"/>
    <w:rsid w:val="00B27729"/>
    <w:rsid w:val="00B44617"/>
    <w:rsid w:val="00B5487F"/>
    <w:rsid w:val="00B62922"/>
    <w:rsid w:val="00B70A68"/>
    <w:rsid w:val="00B8489D"/>
    <w:rsid w:val="00B90727"/>
    <w:rsid w:val="00BB0195"/>
    <w:rsid w:val="00BB2B2A"/>
    <w:rsid w:val="00BC15EA"/>
    <w:rsid w:val="00BE117A"/>
    <w:rsid w:val="00C00DCC"/>
    <w:rsid w:val="00C07486"/>
    <w:rsid w:val="00C1414F"/>
    <w:rsid w:val="00C327A9"/>
    <w:rsid w:val="00C511A5"/>
    <w:rsid w:val="00C567CD"/>
    <w:rsid w:val="00C56904"/>
    <w:rsid w:val="00C65B16"/>
    <w:rsid w:val="00C70A1B"/>
    <w:rsid w:val="00C75086"/>
    <w:rsid w:val="00C906DF"/>
    <w:rsid w:val="00C954F6"/>
    <w:rsid w:val="00CA1C39"/>
    <w:rsid w:val="00CB0A1B"/>
    <w:rsid w:val="00CB1B64"/>
    <w:rsid w:val="00CB6CBE"/>
    <w:rsid w:val="00CB70D9"/>
    <w:rsid w:val="00CD13EC"/>
    <w:rsid w:val="00CE511E"/>
    <w:rsid w:val="00CE5555"/>
    <w:rsid w:val="00CF0875"/>
    <w:rsid w:val="00CF40DB"/>
    <w:rsid w:val="00D03BEA"/>
    <w:rsid w:val="00D1715D"/>
    <w:rsid w:val="00D20515"/>
    <w:rsid w:val="00D24149"/>
    <w:rsid w:val="00D34379"/>
    <w:rsid w:val="00D34D21"/>
    <w:rsid w:val="00D432D9"/>
    <w:rsid w:val="00D8253C"/>
    <w:rsid w:val="00D8387E"/>
    <w:rsid w:val="00DB7595"/>
    <w:rsid w:val="00DC00A3"/>
    <w:rsid w:val="00DC1128"/>
    <w:rsid w:val="00DC2276"/>
    <w:rsid w:val="00DC4C6B"/>
    <w:rsid w:val="00DD63E2"/>
    <w:rsid w:val="00DD74FD"/>
    <w:rsid w:val="00DE3F85"/>
    <w:rsid w:val="00DE5C97"/>
    <w:rsid w:val="00E03433"/>
    <w:rsid w:val="00E2460C"/>
    <w:rsid w:val="00E73E69"/>
    <w:rsid w:val="00E766EA"/>
    <w:rsid w:val="00E86EF8"/>
    <w:rsid w:val="00E903C3"/>
    <w:rsid w:val="00E91DE2"/>
    <w:rsid w:val="00E9461C"/>
    <w:rsid w:val="00E952C9"/>
    <w:rsid w:val="00EA2DF6"/>
    <w:rsid w:val="00EA37C7"/>
    <w:rsid w:val="00EA59F1"/>
    <w:rsid w:val="00EC32D1"/>
    <w:rsid w:val="00EC720B"/>
    <w:rsid w:val="00EF0317"/>
    <w:rsid w:val="00F04EFA"/>
    <w:rsid w:val="00F20FBB"/>
    <w:rsid w:val="00F40035"/>
    <w:rsid w:val="00F6183C"/>
    <w:rsid w:val="00F66CA1"/>
    <w:rsid w:val="00F75C46"/>
    <w:rsid w:val="00F8052B"/>
    <w:rsid w:val="00F83A26"/>
    <w:rsid w:val="00F87FBC"/>
    <w:rsid w:val="00F93A76"/>
    <w:rsid w:val="00FA0719"/>
    <w:rsid w:val="00FC51EE"/>
    <w:rsid w:val="00FF6021"/>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901F7EC"/>
  <w15:docId w15:val="{81F8DE7A-3AE7-4641-990C-924DAD19E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DE2"/>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99"/>
    <w:qFormat/>
    <w:rsid w:val="00994FBC"/>
    <w:pPr>
      <w:ind w:left="720"/>
      <w:contextualSpacing/>
    </w:pPr>
  </w:style>
  <w:style w:type="character" w:styleId="PlaceholderText">
    <w:name w:val="Placeholder Text"/>
    <w:basedOn w:val="DefaultParagraphFont"/>
    <w:uiPriority w:val="99"/>
    <w:semiHidden/>
    <w:rsid w:val="00B70A68"/>
    <w:rPr>
      <w:color w:val="666666"/>
    </w:rPr>
  </w:style>
  <w:style w:type="character" w:styleId="UnresolvedMention">
    <w:name w:val="Unresolved Mention"/>
    <w:basedOn w:val="DefaultParagraphFont"/>
    <w:uiPriority w:val="99"/>
    <w:semiHidden/>
    <w:unhideWhenUsed/>
    <w:rsid w:val="00C327A9"/>
    <w:rPr>
      <w:color w:val="605E5C"/>
      <w:shd w:val="clear" w:color="auto" w:fill="E1DFDD"/>
    </w:rPr>
  </w:style>
  <w:style w:type="character" w:styleId="FollowedHyperlink">
    <w:name w:val="FollowedHyperlink"/>
    <w:basedOn w:val="DefaultParagraphFont"/>
    <w:uiPriority w:val="99"/>
    <w:semiHidden/>
    <w:unhideWhenUsed/>
    <w:rsid w:val="00E9461C"/>
    <w:rPr>
      <w:color w:val="800080" w:themeColor="followedHyperlink"/>
      <w:u w:val="single"/>
    </w:rPr>
  </w:style>
  <w:style w:type="paragraph" w:customStyle="1" w:styleId="Chng1">
    <w:name w:val="Chương1"/>
    <w:basedOn w:val="Chng"/>
    <w:link w:val="Chng1Char"/>
    <w:autoRedefine/>
    <w:qFormat/>
    <w:rsid w:val="00D8387E"/>
    <w:pPr>
      <w:outlineLvl w:val="0"/>
    </w:pPr>
  </w:style>
  <w:style w:type="character" w:customStyle="1" w:styleId="Chng1Char">
    <w:name w:val="Chương1 Char"/>
    <w:basedOn w:val="ChngChar"/>
    <w:link w:val="Chng1"/>
    <w:rsid w:val="00D8387E"/>
    <w:rPr>
      <w:rFonts w:eastAsia="Times New Roman" w:cs="Times New Roman"/>
      <w:b/>
      <w:sz w:val="32"/>
      <w:szCs w:val="32"/>
    </w:rPr>
  </w:style>
  <w:style w:type="paragraph" w:customStyle="1" w:styleId="Mc2">
    <w:name w:val="Mục 2"/>
    <w:basedOn w:val="Tiumccp1"/>
    <w:link w:val="Mc2Char"/>
    <w:qFormat/>
    <w:rsid w:val="00D8387E"/>
    <w:pPr>
      <w:outlineLvl w:val="1"/>
    </w:pPr>
  </w:style>
  <w:style w:type="character" w:customStyle="1" w:styleId="Mc2Char">
    <w:name w:val="Mục 2 Char"/>
    <w:basedOn w:val="Tiumccp1Char"/>
    <w:link w:val="Mc2"/>
    <w:rsid w:val="00D8387E"/>
    <w:rPr>
      <w:rFonts w:eastAsia="Times New Roman" w:cs="Times New Roman"/>
      <w:b/>
      <w:sz w:val="28"/>
      <w:szCs w:val="28"/>
    </w:rPr>
  </w:style>
  <w:style w:type="paragraph" w:customStyle="1" w:styleId="mc3">
    <w:name w:val="mục 3"/>
    <w:basedOn w:val="Tiumccp2"/>
    <w:link w:val="mc3Char"/>
    <w:qFormat/>
    <w:rsid w:val="00D8387E"/>
    <w:pPr>
      <w:outlineLvl w:val="2"/>
    </w:pPr>
  </w:style>
  <w:style w:type="character" w:customStyle="1" w:styleId="mc3Char">
    <w:name w:val="mục 3 Char"/>
    <w:basedOn w:val="Tiumccp2Char"/>
    <w:link w:val="mc3"/>
    <w:rsid w:val="00D8387E"/>
    <w:rPr>
      <w:rFonts w:eastAsia="Times New Roman" w:cs="Times New Roman"/>
      <w:b/>
      <w:i/>
      <w:sz w:val="28"/>
      <w:szCs w:val="26"/>
    </w:rPr>
  </w:style>
  <w:style w:type="paragraph" w:customStyle="1" w:styleId="mc4">
    <w:name w:val="mục 4"/>
    <w:basedOn w:val="Tiumccp3"/>
    <w:link w:val="mc4Char"/>
    <w:qFormat/>
    <w:rsid w:val="00D8387E"/>
    <w:pPr>
      <w:outlineLvl w:val="3"/>
    </w:pPr>
  </w:style>
  <w:style w:type="character" w:customStyle="1" w:styleId="mc4Char">
    <w:name w:val="mục 4 Char"/>
    <w:basedOn w:val="Tiumccp3Char"/>
    <w:link w:val="mc4"/>
    <w:rsid w:val="00D8387E"/>
    <w:rPr>
      <w:rFonts w:eastAsia="Times New Roman" w:cs="Times New Roman"/>
      <w:sz w:val="28"/>
      <w:szCs w:val="26"/>
    </w:rPr>
  </w:style>
  <w:style w:type="character" w:customStyle="1" w:styleId="mi">
    <w:name w:val="mi"/>
    <w:basedOn w:val="DefaultParagraphFont"/>
    <w:rsid w:val="000B4AA7"/>
  </w:style>
  <w:style w:type="character" w:customStyle="1" w:styleId="katex-mathml">
    <w:name w:val="katex-mathml"/>
    <w:basedOn w:val="DefaultParagraphFont"/>
    <w:rsid w:val="00543B61"/>
  </w:style>
  <w:style w:type="character" w:customStyle="1" w:styleId="mord">
    <w:name w:val="mord"/>
    <w:basedOn w:val="DefaultParagraphFont"/>
    <w:rsid w:val="00543B61"/>
  </w:style>
  <w:style w:type="character" w:customStyle="1" w:styleId="mrel">
    <w:name w:val="mrel"/>
    <w:basedOn w:val="DefaultParagraphFont"/>
    <w:rsid w:val="00543B61"/>
  </w:style>
  <w:style w:type="character" w:customStyle="1" w:styleId="mopen">
    <w:name w:val="mopen"/>
    <w:basedOn w:val="DefaultParagraphFont"/>
    <w:rsid w:val="00543B61"/>
  </w:style>
  <w:style w:type="character" w:customStyle="1" w:styleId="mbin">
    <w:name w:val="mbin"/>
    <w:basedOn w:val="DefaultParagraphFont"/>
    <w:rsid w:val="00543B61"/>
  </w:style>
  <w:style w:type="character" w:customStyle="1" w:styleId="mclose">
    <w:name w:val="mclose"/>
    <w:basedOn w:val="DefaultParagraphFont"/>
    <w:rsid w:val="00543B61"/>
  </w:style>
  <w:style w:type="paragraph" w:styleId="z-TopofForm">
    <w:name w:val="HTML Top of Form"/>
    <w:basedOn w:val="Normal"/>
    <w:next w:val="Normal"/>
    <w:link w:val="z-TopofFormChar"/>
    <w:hidden/>
    <w:uiPriority w:val="99"/>
    <w:semiHidden/>
    <w:unhideWhenUsed/>
    <w:rsid w:val="00CF087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F0875"/>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247533">
      <w:bodyDiv w:val="1"/>
      <w:marLeft w:val="0"/>
      <w:marRight w:val="0"/>
      <w:marTop w:val="0"/>
      <w:marBottom w:val="0"/>
      <w:divBdr>
        <w:top w:val="none" w:sz="0" w:space="0" w:color="auto"/>
        <w:left w:val="none" w:sz="0" w:space="0" w:color="auto"/>
        <w:bottom w:val="none" w:sz="0" w:space="0" w:color="auto"/>
        <w:right w:val="none" w:sz="0" w:space="0" w:color="auto"/>
      </w:divBdr>
      <w:divsChild>
        <w:div w:id="1981617563">
          <w:marLeft w:val="0"/>
          <w:marRight w:val="0"/>
          <w:marTop w:val="0"/>
          <w:marBottom w:val="0"/>
          <w:divBdr>
            <w:top w:val="none" w:sz="0" w:space="0" w:color="auto"/>
            <w:left w:val="none" w:sz="0" w:space="0" w:color="auto"/>
            <w:bottom w:val="none" w:sz="0" w:space="0" w:color="auto"/>
            <w:right w:val="none" w:sz="0" w:space="0" w:color="auto"/>
          </w:divBdr>
        </w:div>
        <w:div w:id="1775006821">
          <w:marLeft w:val="0"/>
          <w:marRight w:val="0"/>
          <w:marTop w:val="0"/>
          <w:marBottom w:val="0"/>
          <w:divBdr>
            <w:top w:val="none" w:sz="0" w:space="0" w:color="auto"/>
            <w:left w:val="none" w:sz="0" w:space="0" w:color="auto"/>
            <w:bottom w:val="none" w:sz="0" w:space="0" w:color="auto"/>
            <w:right w:val="none" w:sz="0" w:space="0" w:color="auto"/>
          </w:divBdr>
        </w:div>
      </w:divsChild>
    </w:div>
    <w:div w:id="115301019">
      <w:bodyDiv w:val="1"/>
      <w:marLeft w:val="0"/>
      <w:marRight w:val="0"/>
      <w:marTop w:val="0"/>
      <w:marBottom w:val="0"/>
      <w:divBdr>
        <w:top w:val="none" w:sz="0" w:space="0" w:color="auto"/>
        <w:left w:val="none" w:sz="0" w:space="0" w:color="auto"/>
        <w:bottom w:val="none" w:sz="0" w:space="0" w:color="auto"/>
        <w:right w:val="none" w:sz="0" w:space="0" w:color="auto"/>
      </w:divBdr>
    </w:div>
    <w:div w:id="371878978">
      <w:bodyDiv w:val="1"/>
      <w:marLeft w:val="0"/>
      <w:marRight w:val="0"/>
      <w:marTop w:val="0"/>
      <w:marBottom w:val="0"/>
      <w:divBdr>
        <w:top w:val="none" w:sz="0" w:space="0" w:color="auto"/>
        <w:left w:val="none" w:sz="0" w:space="0" w:color="auto"/>
        <w:bottom w:val="none" w:sz="0" w:space="0" w:color="auto"/>
        <w:right w:val="none" w:sz="0" w:space="0" w:color="auto"/>
      </w:divBdr>
    </w:div>
    <w:div w:id="373504540">
      <w:bodyDiv w:val="1"/>
      <w:marLeft w:val="0"/>
      <w:marRight w:val="0"/>
      <w:marTop w:val="0"/>
      <w:marBottom w:val="0"/>
      <w:divBdr>
        <w:top w:val="none" w:sz="0" w:space="0" w:color="auto"/>
        <w:left w:val="none" w:sz="0" w:space="0" w:color="auto"/>
        <w:bottom w:val="none" w:sz="0" w:space="0" w:color="auto"/>
        <w:right w:val="none" w:sz="0" w:space="0" w:color="auto"/>
      </w:divBdr>
    </w:div>
    <w:div w:id="492768355">
      <w:bodyDiv w:val="1"/>
      <w:marLeft w:val="0"/>
      <w:marRight w:val="0"/>
      <w:marTop w:val="0"/>
      <w:marBottom w:val="0"/>
      <w:divBdr>
        <w:top w:val="none" w:sz="0" w:space="0" w:color="auto"/>
        <w:left w:val="none" w:sz="0" w:space="0" w:color="auto"/>
        <w:bottom w:val="none" w:sz="0" w:space="0" w:color="auto"/>
        <w:right w:val="none" w:sz="0" w:space="0" w:color="auto"/>
      </w:divBdr>
    </w:div>
    <w:div w:id="494150039">
      <w:bodyDiv w:val="1"/>
      <w:marLeft w:val="0"/>
      <w:marRight w:val="0"/>
      <w:marTop w:val="0"/>
      <w:marBottom w:val="0"/>
      <w:divBdr>
        <w:top w:val="none" w:sz="0" w:space="0" w:color="auto"/>
        <w:left w:val="none" w:sz="0" w:space="0" w:color="auto"/>
        <w:bottom w:val="none" w:sz="0" w:space="0" w:color="auto"/>
        <w:right w:val="none" w:sz="0" w:space="0" w:color="auto"/>
      </w:divBdr>
    </w:div>
    <w:div w:id="633173306">
      <w:bodyDiv w:val="1"/>
      <w:marLeft w:val="0"/>
      <w:marRight w:val="0"/>
      <w:marTop w:val="0"/>
      <w:marBottom w:val="0"/>
      <w:divBdr>
        <w:top w:val="none" w:sz="0" w:space="0" w:color="auto"/>
        <w:left w:val="none" w:sz="0" w:space="0" w:color="auto"/>
        <w:bottom w:val="none" w:sz="0" w:space="0" w:color="auto"/>
        <w:right w:val="none" w:sz="0" w:space="0" w:color="auto"/>
      </w:divBdr>
      <w:divsChild>
        <w:div w:id="2069181303">
          <w:marLeft w:val="0"/>
          <w:marRight w:val="0"/>
          <w:marTop w:val="0"/>
          <w:marBottom w:val="0"/>
          <w:divBdr>
            <w:top w:val="none" w:sz="0" w:space="0" w:color="auto"/>
            <w:left w:val="none" w:sz="0" w:space="0" w:color="auto"/>
            <w:bottom w:val="none" w:sz="0" w:space="0" w:color="auto"/>
            <w:right w:val="none" w:sz="0" w:space="0" w:color="auto"/>
          </w:divBdr>
        </w:div>
        <w:div w:id="1263075993">
          <w:marLeft w:val="0"/>
          <w:marRight w:val="0"/>
          <w:marTop w:val="0"/>
          <w:marBottom w:val="0"/>
          <w:divBdr>
            <w:top w:val="none" w:sz="0" w:space="0" w:color="auto"/>
            <w:left w:val="none" w:sz="0" w:space="0" w:color="auto"/>
            <w:bottom w:val="none" w:sz="0" w:space="0" w:color="auto"/>
            <w:right w:val="none" w:sz="0" w:space="0" w:color="auto"/>
          </w:divBdr>
        </w:div>
      </w:divsChild>
    </w:div>
    <w:div w:id="786850691">
      <w:bodyDiv w:val="1"/>
      <w:marLeft w:val="0"/>
      <w:marRight w:val="0"/>
      <w:marTop w:val="0"/>
      <w:marBottom w:val="0"/>
      <w:divBdr>
        <w:top w:val="none" w:sz="0" w:space="0" w:color="auto"/>
        <w:left w:val="none" w:sz="0" w:space="0" w:color="auto"/>
        <w:bottom w:val="none" w:sz="0" w:space="0" w:color="auto"/>
        <w:right w:val="none" w:sz="0" w:space="0" w:color="auto"/>
      </w:divBdr>
    </w:div>
    <w:div w:id="944725499">
      <w:bodyDiv w:val="1"/>
      <w:marLeft w:val="0"/>
      <w:marRight w:val="0"/>
      <w:marTop w:val="0"/>
      <w:marBottom w:val="0"/>
      <w:divBdr>
        <w:top w:val="none" w:sz="0" w:space="0" w:color="auto"/>
        <w:left w:val="none" w:sz="0" w:space="0" w:color="auto"/>
        <w:bottom w:val="none" w:sz="0" w:space="0" w:color="auto"/>
        <w:right w:val="none" w:sz="0" w:space="0" w:color="auto"/>
      </w:divBdr>
    </w:div>
    <w:div w:id="99078934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37176610">
      <w:bodyDiv w:val="1"/>
      <w:marLeft w:val="0"/>
      <w:marRight w:val="0"/>
      <w:marTop w:val="0"/>
      <w:marBottom w:val="0"/>
      <w:divBdr>
        <w:top w:val="none" w:sz="0" w:space="0" w:color="auto"/>
        <w:left w:val="none" w:sz="0" w:space="0" w:color="auto"/>
        <w:bottom w:val="none" w:sz="0" w:space="0" w:color="auto"/>
        <w:right w:val="none" w:sz="0" w:space="0" w:color="auto"/>
      </w:divBdr>
    </w:div>
    <w:div w:id="1795831644">
      <w:bodyDiv w:val="1"/>
      <w:marLeft w:val="0"/>
      <w:marRight w:val="0"/>
      <w:marTop w:val="0"/>
      <w:marBottom w:val="0"/>
      <w:divBdr>
        <w:top w:val="none" w:sz="0" w:space="0" w:color="auto"/>
        <w:left w:val="none" w:sz="0" w:space="0" w:color="auto"/>
        <w:bottom w:val="none" w:sz="0" w:space="0" w:color="auto"/>
        <w:right w:val="none" w:sz="0" w:space="0" w:color="auto"/>
      </w:divBdr>
    </w:div>
    <w:div w:id="1832286770">
      <w:bodyDiv w:val="1"/>
      <w:marLeft w:val="0"/>
      <w:marRight w:val="0"/>
      <w:marTop w:val="0"/>
      <w:marBottom w:val="0"/>
      <w:divBdr>
        <w:top w:val="none" w:sz="0" w:space="0" w:color="auto"/>
        <w:left w:val="none" w:sz="0" w:space="0" w:color="auto"/>
        <w:bottom w:val="none" w:sz="0" w:space="0" w:color="auto"/>
        <w:right w:val="none" w:sz="0" w:space="0" w:color="auto"/>
      </w:divBdr>
      <w:divsChild>
        <w:div w:id="1840611107">
          <w:marLeft w:val="0"/>
          <w:marRight w:val="0"/>
          <w:marTop w:val="0"/>
          <w:marBottom w:val="0"/>
          <w:divBdr>
            <w:top w:val="none" w:sz="0" w:space="0" w:color="auto"/>
            <w:left w:val="none" w:sz="0" w:space="0" w:color="auto"/>
            <w:bottom w:val="none" w:sz="0" w:space="0" w:color="auto"/>
            <w:right w:val="none" w:sz="0" w:space="0" w:color="auto"/>
          </w:divBdr>
        </w:div>
        <w:div w:id="808933408">
          <w:marLeft w:val="0"/>
          <w:marRight w:val="0"/>
          <w:marTop w:val="0"/>
          <w:marBottom w:val="0"/>
          <w:divBdr>
            <w:top w:val="none" w:sz="0" w:space="0" w:color="auto"/>
            <w:left w:val="none" w:sz="0" w:space="0" w:color="auto"/>
            <w:bottom w:val="none" w:sz="0" w:space="0" w:color="auto"/>
            <w:right w:val="none" w:sz="0" w:space="0" w:color="auto"/>
          </w:divBdr>
        </w:div>
      </w:divsChild>
    </w:div>
    <w:div w:id="1861971335">
      <w:bodyDiv w:val="1"/>
      <w:marLeft w:val="0"/>
      <w:marRight w:val="0"/>
      <w:marTop w:val="0"/>
      <w:marBottom w:val="0"/>
      <w:divBdr>
        <w:top w:val="none" w:sz="0" w:space="0" w:color="auto"/>
        <w:left w:val="none" w:sz="0" w:space="0" w:color="auto"/>
        <w:bottom w:val="none" w:sz="0" w:space="0" w:color="auto"/>
        <w:right w:val="none" w:sz="0" w:space="0" w:color="auto"/>
      </w:divBdr>
    </w:div>
    <w:div w:id="1952856814">
      <w:bodyDiv w:val="1"/>
      <w:marLeft w:val="0"/>
      <w:marRight w:val="0"/>
      <w:marTop w:val="0"/>
      <w:marBottom w:val="0"/>
      <w:divBdr>
        <w:top w:val="none" w:sz="0" w:space="0" w:color="auto"/>
        <w:left w:val="none" w:sz="0" w:space="0" w:color="auto"/>
        <w:bottom w:val="none" w:sz="0" w:space="0" w:color="auto"/>
        <w:right w:val="none" w:sz="0" w:space="0" w:color="auto"/>
      </w:divBdr>
    </w:div>
    <w:div w:id="2008819365">
      <w:bodyDiv w:val="1"/>
      <w:marLeft w:val="0"/>
      <w:marRight w:val="0"/>
      <w:marTop w:val="0"/>
      <w:marBottom w:val="0"/>
      <w:divBdr>
        <w:top w:val="none" w:sz="0" w:space="0" w:color="auto"/>
        <w:left w:val="none" w:sz="0" w:space="0" w:color="auto"/>
        <w:bottom w:val="none" w:sz="0" w:space="0" w:color="auto"/>
        <w:right w:val="none" w:sz="0" w:space="0" w:color="auto"/>
      </w:divBdr>
    </w:div>
    <w:div w:id="202770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github.com/VinAIResearch/BERTweet"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ape\Desktop\TRINH%20BAY%20BAO%20CAO%20(3)\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7681</TotalTime>
  <Pages>43</Pages>
  <Words>4266</Words>
  <Characters>24320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Snape</dc:creator>
  <cp:lastModifiedBy>Vu Hoang</cp:lastModifiedBy>
  <cp:revision>24</cp:revision>
  <dcterms:created xsi:type="dcterms:W3CDTF">2024-06-03T09:08:00Z</dcterms:created>
  <dcterms:modified xsi:type="dcterms:W3CDTF">2024-07-05T15:39:00Z</dcterms:modified>
</cp:coreProperties>
</file>