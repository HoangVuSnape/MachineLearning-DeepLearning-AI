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79EDE" w14:textId="77777777" w:rsidR="003218FF" w:rsidRPr="000F4672" w:rsidRDefault="003218FF" w:rsidP="003218FF">
      <w:pPr>
        <w:suppressAutoHyphens/>
        <w:autoSpaceDE w:val="0"/>
        <w:autoSpaceDN w:val="0"/>
        <w:adjustRightInd w:val="0"/>
        <w:jc w:val="center"/>
        <w:rPr>
          <w:sz w:val="28"/>
          <w:szCs w:val="28"/>
          <w:lang w:val="en"/>
        </w:rPr>
      </w:pPr>
      <w:r w:rsidRPr="000F4672">
        <w:rPr>
          <w:bCs/>
          <w:sz w:val="28"/>
          <w:szCs w:val="28"/>
          <w:lang w:val="en"/>
        </w:rPr>
        <w:t xml:space="preserve">TỔNG LIÊN ĐOÀN LAO ĐỘNG VIỆT </w:t>
      </w:r>
      <w:smartTag w:uri="urn:schemas-microsoft-com:office:smarttags" w:element="place">
        <w:smartTag w:uri="urn:schemas-microsoft-com:office:smarttags" w:element="country-region">
          <w:r w:rsidRPr="000F4672">
            <w:rPr>
              <w:bCs/>
              <w:sz w:val="28"/>
              <w:szCs w:val="28"/>
              <w:lang w:val="en"/>
            </w:rPr>
            <w:t>NAM</w:t>
          </w:r>
        </w:smartTag>
      </w:smartTag>
      <w:r w:rsidRPr="000F4672">
        <w:rPr>
          <w:b/>
          <w:bCs/>
          <w:sz w:val="28"/>
          <w:szCs w:val="28"/>
          <w:lang w:val="en"/>
        </w:rPr>
        <w:t xml:space="preserve"> </w:t>
      </w:r>
    </w:p>
    <w:p w14:paraId="1BD678A7" w14:textId="77777777" w:rsidR="003218FF" w:rsidRPr="000F4672" w:rsidRDefault="003218FF" w:rsidP="003218FF">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0DDF5585" w14:textId="77777777" w:rsidR="003218FF" w:rsidRPr="000F4672" w:rsidRDefault="003218FF" w:rsidP="003218FF">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4BE0814B" w14:textId="77777777" w:rsidR="003218FF" w:rsidRPr="000F4672" w:rsidRDefault="003218FF" w:rsidP="003218FF">
      <w:pPr>
        <w:suppressAutoHyphens/>
        <w:autoSpaceDE w:val="0"/>
        <w:autoSpaceDN w:val="0"/>
        <w:adjustRightInd w:val="0"/>
        <w:ind w:firstLine="720"/>
        <w:jc w:val="center"/>
        <w:rPr>
          <w:lang w:val="en"/>
        </w:rPr>
      </w:pPr>
    </w:p>
    <w:p w14:paraId="7ECCFA00" w14:textId="77777777" w:rsidR="003218FF" w:rsidRPr="000F4672" w:rsidRDefault="003218FF" w:rsidP="003218FF">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3D425BDA" wp14:editId="35CA868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89FD773" w14:textId="77777777" w:rsidR="003218FF" w:rsidRPr="000F4672" w:rsidRDefault="003218FF" w:rsidP="003218FF">
      <w:pPr>
        <w:suppressAutoHyphens/>
        <w:autoSpaceDE w:val="0"/>
        <w:autoSpaceDN w:val="0"/>
        <w:adjustRightInd w:val="0"/>
        <w:ind w:firstLine="720"/>
        <w:rPr>
          <w:b/>
          <w:bCs/>
          <w:sz w:val="28"/>
          <w:szCs w:val="28"/>
          <w:lang w:val="en"/>
        </w:rPr>
      </w:pPr>
    </w:p>
    <w:p w14:paraId="47191D96" w14:textId="6B9CD825" w:rsidR="003218FF" w:rsidRPr="000F4672"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r>
      <w:r w:rsidR="00994FBC" w:rsidRPr="000F4672">
        <w:rPr>
          <w:b/>
          <w:bCs/>
          <w:sz w:val="32"/>
          <w:szCs w:val="32"/>
          <w:lang w:val="en"/>
        </w:rPr>
        <w:t>TIỂU LUẬN GIỮA KÌ</w:t>
      </w:r>
      <w:r w:rsidRPr="000F4672">
        <w:rPr>
          <w:b/>
          <w:bCs/>
          <w:sz w:val="32"/>
          <w:szCs w:val="32"/>
          <w:lang w:val="en"/>
        </w:rPr>
        <w:tab/>
      </w:r>
    </w:p>
    <w:p w14:paraId="2990CFEC" w14:textId="77777777" w:rsidR="003218FF" w:rsidRPr="000F4672" w:rsidRDefault="007E7FF7" w:rsidP="003218FF">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33854EB3" w14:textId="77777777" w:rsidR="003218FF" w:rsidRPr="000F4672" w:rsidRDefault="003218FF" w:rsidP="003218FF">
      <w:pPr>
        <w:suppressAutoHyphens/>
        <w:autoSpaceDE w:val="0"/>
        <w:autoSpaceDN w:val="0"/>
        <w:adjustRightInd w:val="0"/>
        <w:spacing w:line="360" w:lineRule="auto"/>
        <w:rPr>
          <w:b/>
          <w:bCs/>
          <w:lang w:val="en"/>
        </w:rPr>
      </w:pPr>
    </w:p>
    <w:p w14:paraId="1C290B30" w14:textId="3375FEB0" w:rsidR="003218FF" w:rsidRPr="000F4672" w:rsidRDefault="00994FBC" w:rsidP="003218FF">
      <w:pPr>
        <w:suppressAutoHyphens/>
        <w:autoSpaceDE w:val="0"/>
        <w:autoSpaceDN w:val="0"/>
        <w:adjustRightInd w:val="0"/>
        <w:spacing w:line="360" w:lineRule="auto"/>
        <w:jc w:val="center"/>
        <w:rPr>
          <w:b/>
          <w:bCs/>
          <w:sz w:val="48"/>
          <w:szCs w:val="48"/>
          <w:lang w:val="en"/>
        </w:rPr>
      </w:pPr>
      <w:r w:rsidRPr="000F4672">
        <w:rPr>
          <w:b/>
          <w:bCs/>
          <w:sz w:val="48"/>
          <w:szCs w:val="48"/>
          <w:lang w:val="en"/>
        </w:rPr>
        <w:t>XỬ LÝ NGÔN NGỮ TỰ NHIÊN</w:t>
      </w:r>
    </w:p>
    <w:p w14:paraId="6D9EE1F6" w14:textId="77777777" w:rsidR="003218FF" w:rsidRPr="000F4672" w:rsidRDefault="00291721" w:rsidP="003218FF">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4F9D0C" w14:textId="77777777" w:rsidR="003218FF" w:rsidRPr="000F4672" w:rsidRDefault="003218FF" w:rsidP="003218FF">
      <w:pPr>
        <w:suppressAutoHyphens/>
        <w:autoSpaceDE w:val="0"/>
        <w:autoSpaceDN w:val="0"/>
        <w:adjustRightInd w:val="0"/>
        <w:spacing w:line="360" w:lineRule="auto"/>
        <w:jc w:val="center"/>
        <w:rPr>
          <w:b/>
          <w:bCs/>
          <w:lang w:val="en"/>
        </w:rPr>
      </w:pPr>
    </w:p>
    <w:p w14:paraId="20488072" w14:textId="77777777" w:rsidR="003218FF" w:rsidRPr="000F4672" w:rsidRDefault="003218FF" w:rsidP="003218FF">
      <w:pPr>
        <w:suppressAutoHyphens/>
        <w:autoSpaceDE w:val="0"/>
        <w:autoSpaceDN w:val="0"/>
        <w:adjustRightInd w:val="0"/>
        <w:spacing w:line="360" w:lineRule="auto"/>
        <w:jc w:val="both"/>
        <w:rPr>
          <w:b/>
          <w:bCs/>
          <w:lang w:val="en"/>
        </w:rPr>
      </w:pPr>
    </w:p>
    <w:p w14:paraId="187459E7" w14:textId="77777777" w:rsidR="003218FF" w:rsidRPr="000F4672" w:rsidRDefault="00DB7595" w:rsidP="003218FF">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42A9BE25" w14:textId="77777777" w:rsidR="003218FF" w:rsidRPr="000F4672" w:rsidRDefault="003218FF" w:rsidP="003218FF">
      <w:pPr>
        <w:suppressAutoHyphens/>
        <w:autoSpaceDE w:val="0"/>
        <w:autoSpaceDN w:val="0"/>
        <w:adjustRightInd w:val="0"/>
        <w:spacing w:line="360" w:lineRule="auto"/>
        <w:jc w:val="both"/>
        <w:rPr>
          <w:b/>
          <w:bCs/>
          <w:lang w:val="en"/>
        </w:rPr>
      </w:pPr>
    </w:p>
    <w:p w14:paraId="04F0795F" w14:textId="77777777" w:rsidR="003218FF" w:rsidRPr="000F4672" w:rsidRDefault="003218FF" w:rsidP="003218FF">
      <w:pPr>
        <w:suppressAutoHyphens/>
        <w:autoSpaceDE w:val="0"/>
        <w:autoSpaceDN w:val="0"/>
        <w:adjustRightInd w:val="0"/>
        <w:spacing w:line="360" w:lineRule="auto"/>
        <w:jc w:val="both"/>
        <w:rPr>
          <w:b/>
          <w:bCs/>
          <w:lang w:val="en"/>
        </w:rPr>
      </w:pPr>
    </w:p>
    <w:p w14:paraId="186CE284" w14:textId="77777777" w:rsidR="003218FF" w:rsidRPr="000F4672" w:rsidRDefault="003218FF" w:rsidP="003218FF">
      <w:pPr>
        <w:suppressAutoHyphens/>
        <w:autoSpaceDE w:val="0"/>
        <w:autoSpaceDN w:val="0"/>
        <w:adjustRightInd w:val="0"/>
        <w:spacing w:line="360" w:lineRule="auto"/>
        <w:jc w:val="both"/>
        <w:rPr>
          <w:b/>
          <w:bCs/>
          <w:lang w:val="en"/>
        </w:rPr>
      </w:pPr>
    </w:p>
    <w:p w14:paraId="243AB3DA" w14:textId="4F453125" w:rsidR="003218FF" w:rsidRPr="000F4672" w:rsidRDefault="003218FF" w:rsidP="003218FF">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00994FBC" w:rsidRPr="000F4672">
        <w:rPr>
          <w:b/>
          <w:sz w:val="28"/>
          <w:szCs w:val="28"/>
        </w:rPr>
        <w:t>PGS.TS. LÊ ANH CƯỜNG</w:t>
      </w:r>
    </w:p>
    <w:p w14:paraId="6B6C898E" w14:textId="77777777" w:rsidR="00994FBC" w:rsidRPr="000F4672" w:rsidRDefault="003218FF"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00994FBC" w:rsidRPr="000F4672">
        <w:rPr>
          <w:b/>
          <w:bCs/>
          <w:sz w:val="28"/>
          <w:szCs w:val="28"/>
        </w:rPr>
        <w:t>HOÀNG ĐÌNH QUÝ VŨ</w:t>
      </w:r>
      <w:r w:rsidR="00DD74FD" w:rsidRPr="000F4672">
        <w:rPr>
          <w:b/>
          <w:bCs/>
          <w:sz w:val="28"/>
          <w:szCs w:val="28"/>
        </w:rPr>
        <w:t xml:space="preserve"> – </w:t>
      </w:r>
      <w:r w:rsidR="00994FBC" w:rsidRPr="000F4672">
        <w:rPr>
          <w:b/>
          <w:bCs/>
          <w:sz w:val="28"/>
          <w:szCs w:val="28"/>
        </w:rPr>
        <w:t>521H0517</w:t>
      </w:r>
    </w:p>
    <w:p w14:paraId="2F0E5E89" w14:textId="128B3EF1"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7E1FFF2F" w14:textId="7758BA51" w:rsidR="003218FF" w:rsidRPr="000F4672" w:rsidRDefault="003218FF" w:rsidP="00994FBC">
      <w:pPr>
        <w:suppressAutoHyphens/>
        <w:autoSpaceDE w:val="0"/>
        <w:autoSpaceDN w:val="0"/>
        <w:adjustRightInd w:val="0"/>
        <w:spacing w:line="360" w:lineRule="auto"/>
        <w:jc w:val="right"/>
        <w:rPr>
          <w:sz w:val="28"/>
          <w:szCs w:val="28"/>
        </w:rPr>
      </w:pPr>
      <w:r w:rsidRPr="000F4672">
        <w:rPr>
          <w:b/>
          <w:bCs/>
          <w:sz w:val="28"/>
          <w:szCs w:val="28"/>
          <w:lang w:val="vi-VN"/>
        </w:rPr>
        <w:t xml:space="preserve">    </w:t>
      </w:r>
    </w:p>
    <w:p w14:paraId="2C8D99BF" w14:textId="77777777" w:rsidR="003218FF" w:rsidRPr="000F4672" w:rsidRDefault="003218FF" w:rsidP="003218FF">
      <w:pPr>
        <w:suppressAutoHyphens/>
        <w:autoSpaceDE w:val="0"/>
        <w:autoSpaceDN w:val="0"/>
        <w:adjustRightInd w:val="0"/>
        <w:jc w:val="center"/>
        <w:rPr>
          <w:b/>
          <w:bCs/>
          <w:lang w:val="vi-VN"/>
        </w:rPr>
      </w:pPr>
    </w:p>
    <w:p w14:paraId="4F500EF9" w14:textId="77777777" w:rsidR="002D4629" w:rsidRPr="000F4672" w:rsidRDefault="002D4629" w:rsidP="003218FF">
      <w:pPr>
        <w:suppressAutoHyphens/>
        <w:autoSpaceDE w:val="0"/>
        <w:autoSpaceDN w:val="0"/>
        <w:adjustRightInd w:val="0"/>
        <w:jc w:val="center"/>
        <w:rPr>
          <w:b/>
          <w:bCs/>
          <w:lang w:val="vi-VN"/>
        </w:rPr>
      </w:pPr>
    </w:p>
    <w:p w14:paraId="4D5B5773" w14:textId="77777777" w:rsidR="002D4629" w:rsidRPr="000F4672" w:rsidRDefault="002D4629" w:rsidP="003218FF">
      <w:pPr>
        <w:suppressAutoHyphens/>
        <w:autoSpaceDE w:val="0"/>
        <w:autoSpaceDN w:val="0"/>
        <w:adjustRightInd w:val="0"/>
        <w:jc w:val="center"/>
        <w:rPr>
          <w:b/>
          <w:bCs/>
          <w:lang w:val="vi-VN"/>
        </w:rPr>
      </w:pPr>
    </w:p>
    <w:p w14:paraId="4436AD52" w14:textId="77777777" w:rsidR="002D4629" w:rsidRPr="000F4672" w:rsidRDefault="002D4629" w:rsidP="003218FF">
      <w:pPr>
        <w:suppressAutoHyphens/>
        <w:autoSpaceDE w:val="0"/>
        <w:autoSpaceDN w:val="0"/>
        <w:adjustRightInd w:val="0"/>
        <w:jc w:val="center"/>
        <w:rPr>
          <w:b/>
          <w:bCs/>
          <w:lang w:val="vi-VN"/>
        </w:rPr>
      </w:pPr>
    </w:p>
    <w:p w14:paraId="00A3F4C4" w14:textId="4F72C37F" w:rsidR="00B118C8" w:rsidRPr="000F4672" w:rsidRDefault="003218FF" w:rsidP="00291721">
      <w:pPr>
        <w:suppressAutoHyphens/>
        <w:autoSpaceDE w:val="0"/>
        <w:autoSpaceDN w:val="0"/>
        <w:adjustRightInd w:val="0"/>
        <w:jc w:val="center"/>
        <w:rPr>
          <w:b/>
          <w:bCs/>
          <w:iCs/>
          <w:sz w:val="28"/>
          <w:szCs w:val="28"/>
        </w:rPr>
        <w:sectPr w:rsidR="00B118C8" w:rsidRPr="000F4672" w:rsidSect="005D5C20">
          <w:headerReference w:type="default" r:id="rId9"/>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00994FBC" w:rsidRPr="000F4672">
        <w:rPr>
          <w:b/>
          <w:bCs/>
          <w:iCs/>
          <w:sz w:val="28"/>
          <w:szCs w:val="28"/>
        </w:rPr>
        <w:t>024</w:t>
      </w:r>
    </w:p>
    <w:p w14:paraId="770387A3" w14:textId="77777777" w:rsidR="00994FBC" w:rsidRPr="000F4672" w:rsidRDefault="00994FBC" w:rsidP="00994FBC">
      <w:pPr>
        <w:suppressAutoHyphens/>
        <w:autoSpaceDE w:val="0"/>
        <w:autoSpaceDN w:val="0"/>
        <w:adjustRightInd w:val="0"/>
        <w:jc w:val="center"/>
        <w:rPr>
          <w:sz w:val="28"/>
          <w:szCs w:val="28"/>
          <w:lang w:val="en"/>
        </w:rPr>
      </w:pPr>
      <w:r w:rsidRPr="000F4672">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0F4672">
            <w:rPr>
              <w:bCs/>
              <w:sz w:val="28"/>
              <w:szCs w:val="28"/>
              <w:lang w:val="en"/>
            </w:rPr>
            <w:t>NAM</w:t>
          </w:r>
        </w:smartTag>
      </w:smartTag>
      <w:r w:rsidRPr="000F4672">
        <w:rPr>
          <w:b/>
          <w:bCs/>
          <w:sz w:val="28"/>
          <w:szCs w:val="28"/>
          <w:lang w:val="en"/>
        </w:rPr>
        <w:t xml:space="preserve"> </w:t>
      </w:r>
    </w:p>
    <w:p w14:paraId="5D776529" w14:textId="77777777" w:rsidR="00994FBC" w:rsidRPr="000F4672" w:rsidRDefault="00994FBC" w:rsidP="00994FBC">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4870B3EE" w14:textId="77777777" w:rsidR="00994FBC" w:rsidRPr="000F4672" w:rsidRDefault="00994FBC" w:rsidP="00994FBC">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26B389BA" w14:textId="77777777" w:rsidR="00994FBC" w:rsidRPr="000F4672" w:rsidRDefault="00994FBC" w:rsidP="00994FBC">
      <w:pPr>
        <w:suppressAutoHyphens/>
        <w:autoSpaceDE w:val="0"/>
        <w:autoSpaceDN w:val="0"/>
        <w:adjustRightInd w:val="0"/>
        <w:ind w:firstLine="720"/>
        <w:jc w:val="center"/>
        <w:rPr>
          <w:lang w:val="en"/>
        </w:rPr>
      </w:pPr>
    </w:p>
    <w:p w14:paraId="50B77D5C" w14:textId="77777777" w:rsidR="00994FBC" w:rsidRPr="000F4672" w:rsidRDefault="00994FBC" w:rsidP="00994FBC">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61E7C680" wp14:editId="2AD8E6B2">
            <wp:extent cx="790575" cy="742950"/>
            <wp:effectExtent l="0" t="0" r="9525" b="0"/>
            <wp:docPr id="1407135950" name="Picture 140713595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5950" name="Picture 140713595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5115A1" w14:textId="77777777" w:rsidR="00994FBC" w:rsidRPr="000F4672" w:rsidRDefault="00994FBC" w:rsidP="00994FBC">
      <w:pPr>
        <w:suppressAutoHyphens/>
        <w:autoSpaceDE w:val="0"/>
        <w:autoSpaceDN w:val="0"/>
        <w:adjustRightInd w:val="0"/>
        <w:ind w:firstLine="720"/>
        <w:rPr>
          <w:b/>
          <w:bCs/>
          <w:sz w:val="28"/>
          <w:szCs w:val="28"/>
          <w:lang w:val="en"/>
        </w:rPr>
      </w:pPr>
    </w:p>
    <w:p w14:paraId="03B787DA" w14:textId="77777777" w:rsidR="00994FBC" w:rsidRPr="000F4672" w:rsidRDefault="00994FBC" w:rsidP="00994FBC">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t>TIỂU LUẬN GIỮA KÌ</w:t>
      </w:r>
      <w:r w:rsidRPr="000F4672">
        <w:rPr>
          <w:b/>
          <w:bCs/>
          <w:sz w:val="32"/>
          <w:szCs w:val="32"/>
          <w:lang w:val="en"/>
        </w:rPr>
        <w:tab/>
      </w:r>
    </w:p>
    <w:p w14:paraId="32E358D0" w14:textId="77777777" w:rsidR="00994FBC" w:rsidRPr="000F4672" w:rsidRDefault="00994FBC" w:rsidP="00994FBC">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56D2FA41" w14:textId="77777777" w:rsidR="00994FBC" w:rsidRPr="000F4672" w:rsidRDefault="00994FBC" w:rsidP="00994FBC">
      <w:pPr>
        <w:suppressAutoHyphens/>
        <w:autoSpaceDE w:val="0"/>
        <w:autoSpaceDN w:val="0"/>
        <w:adjustRightInd w:val="0"/>
        <w:spacing w:line="360" w:lineRule="auto"/>
        <w:rPr>
          <w:b/>
          <w:bCs/>
          <w:lang w:val="en"/>
        </w:rPr>
      </w:pPr>
    </w:p>
    <w:p w14:paraId="76D76F85" w14:textId="77777777" w:rsidR="00994FBC" w:rsidRPr="000F4672" w:rsidRDefault="00994FBC" w:rsidP="00994FBC">
      <w:pPr>
        <w:suppressAutoHyphens/>
        <w:autoSpaceDE w:val="0"/>
        <w:autoSpaceDN w:val="0"/>
        <w:adjustRightInd w:val="0"/>
        <w:spacing w:line="360" w:lineRule="auto"/>
        <w:jc w:val="center"/>
        <w:rPr>
          <w:b/>
          <w:bCs/>
          <w:sz w:val="48"/>
          <w:szCs w:val="48"/>
          <w:lang w:val="en"/>
        </w:rPr>
      </w:pPr>
      <w:r w:rsidRPr="000F4672">
        <w:rPr>
          <w:b/>
          <w:bCs/>
          <w:sz w:val="48"/>
          <w:szCs w:val="48"/>
          <w:lang w:val="en"/>
        </w:rPr>
        <w:t>XỬ LÝ NGÔN NGỮ TỰ NHIÊN</w:t>
      </w:r>
    </w:p>
    <w:p w14:paraId="41DE2E56" w14:textId="77777777" w:rsidR="00994FBC" w:rsidRPr="000F4672" w:rsidRDefault="00994FBC" w:rsidP="00994FBC">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A47E2D" w14:textId="77777777" w:rsidR="00994FBC" w:rsidRPr="000F4672" w:rsidRDefault="00994FBC" w:rsidP="00994FBC">
      <w:pPr>
        <w:suppressAutoHyphens/>
        <w:autoSpaceDE w:val="0"/>
        <w:autoSpaceDN w:val="0"/>
        <w:adjustRightInd w:val="0"/>
        <w:spacing w:line="360" w:lineRule="auto"/>
        <w:jc w:val="center"/>
        <w:rPr>
          <w:b/>
          <w:bCs/>
          <w:lang w:val="en"/>
        </w:rPr>
      </w:pPr>
    </w:p>
    <w:p w14:paraId="58892B29" w14:textId="77777777" w:rsidR="00994FBC" w:rsidRPr="000F4672" w:rsidRDefault="00994FBC" w:rsidP="00994FBC">
      <w:pPr>
        <w:suppressAutoHyphens/>
        <w:autoSpaceDE w:val="0"/>
        <w:autoSpaceDN w:val="0"/>
        <w:adjustRightInd w:val="0"/>
        <w:spacing w:line="360" w:lineRule="auto"/>
        <w:jc w:val="both"/>
        <w:rPr>
          <w:b/>
          <w:bCs/>
          <w:lang w:val="en"/>
        </w:rPr>
      </w:pPr>
    </w:p>
    <w:p w14:paraId="2149A12F" w14:textId="77777777" w:rsidR="00994FBC" w:rsidRPr="000F4672" w:rsidRDefault="00994FBC" w:rsidP="00994FBC">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20B94106" w14:textId="77777777" w:rsidR="00994FBC" w:rsidRPr="000F4672" w:rsidRDefault="00994FBC" w:rsidP="00994FBC">
      <w:pPr>
        <w:suppressAutoHyphens/>
        <w:autoSpaceDE w:val="0"/>
        <w:autoSpaceDN w:val="0"/>
        <w:adjustRightInd w:val="0"/>
        <w:spacing w:line="360" w:lineRule="auto"/>
        <w:jc w:val="both"/>
        <w:rPr>
          <w:b/>
          <w:bCs/>
          <w:lang w:val="en"/>
        </w:rPr>
      </w:pPr>
    </w:p>
    <w:p w14:paraId="7E003873" w14:textId="77777777" w:rsidR="00994FBC" w:rsidRPr="000F4672" w:rsidRDefault="00994FBC" w:rsidP="00994FBC">
      <w:pPr>
        <w:suppressAutoHyphens/>
        <w:autoSpaceDE w:val="0"/>
        <w:autoSpaceDN w:val="0"/>
        <w:adjustRightInd w:val="0"/>
        <w:spacing w:line="360" w:lineRule="auto"/>
        <w:jc w:val="both"/>
        <w:rPr>
          <w:b/>
          <w:bCs/>
          <w:lang w:val="en"/>
        </w:rPr>
      </w:pPr>
    </w:p>
    <w:p w14:paraId="69829999" w14:textId="77777777" w:rsidR="00994FBC" w:rsidRPr="000F4672" w:rsidRDefault="00994FBC" w:rsidP="00994FBC">
      <w:pPr>
        <w:suppressAutoHyphens/>
        <w:autoSpaceDE w:val="0"/>
        <w:autoSpaceDN w:val="0"/>
        <w:adjustRightInd w:val="0"/>
        <w:spacing w:line="360" w:lineRule="auto"/>
        <w:jc w:val="both"/>
        <w:rPr>
          <w:b/>
          <w:bCs/>
          <w:lang w:val="en"/>
        </w:rPr>
      </w:pPr>
    </w:p>
    <w:p w14:paraId="524B6C4E" w14:textId="77777777" w:rsidR="00994FBC" w:rsidRPr="000F4672" w:rsidRDefault="00994FBC" w:rsidP="00994FBC">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Pr="000F4672">
        <w:rPr>
          <w:b/>
          <w:sz w:val="28"/>
          <w:szCs w:val="28"/>
        </w:rPr>
        <w:t>PGS.TS. LÊ ANH CƯỜNG</w:t>
      </w:r>
    </w:p>
    <w:p w14:paraId="3286D17E"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Pr="000F4672">
        <w:rPr>
          <w:b/>
          <w:bCs/>
          <w:sz w:val="28"/>
          <w:szCs w:val="28"/>
        </w:rPr>
        <w:t>HOÀNG ĐÌNH QUÝ VŨ – 521H0517</w:t>
      </w:r>
    </w:p>
    <w:p w14:paraId="791F8A7D"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02BC911A" w14:textId="77777777" w:rsidR="00994FBC" w:rsidRPr="000F4672" w:rsidRDefault="00994FBC" w:rsidP="00994FBC">
      <w:pPr>
        <w:suppressAutoHyphens/>
        <w:autoSpaceDE w:val="0"/>
        <w:autoSpaceDN w:val="0"/>
        <w:adjustRightInd w:val="0"/>
        <w:jc w:val="center"/>
        <w:rPr>
          <w:b/>
          <w:bCs/>
          <w:lang w:val="vi-VN"/>
        </w:rPr>
      </w:pPr>
    </w:p>
    <w:p w14:paraId="17173D28" w14:textId="77777777" w:rsidR="00994FBC" w:rsidRPr="000F4672" w:rsidRDefault="00994FBC" w:rsidP="00994FBC">
      <w:pPr>
        <w:suppressAutoHyphens/>
        <w:autoSpaceDE w:val="0"/>
        <w:autoSpaceDN w:val="0"/>
        <w:adjustRightInd w:val="0"/>
        <w:jc w:val="center"/>
        <w:rPr>
          <w:b/>
          <w:bCs/>
          <w:lang w:val="vi-VN"/>
        </w:rPr>
      </w:pPr>
    </w:p>
    <w:p w14:paraId="7191EF89" w14:textId="77777777" w:rsidR="00994FBC" w:rsidRPr="000F4672" w:rsidRDefault="00994FBC" w:rsidP="00994FBC">
      <w:pPr>
        <w:suppressAutoHyphens/>
        <w:autoSpaceDE w:val="0"/>
        <w:autoSpaceDN w:val="0"/>
        <w:adjustRightInd w:val="0"/>
        <w:jc w:val="center"/>
        <w:rPr>
          <w:b/>
          <w:bCs/>
          <w:lang w:val="vi-VN"/>
        </w:rPr>
      </w:pPr>
    </w:p>
    <w:p w14:paraId="069F60F8" w14:textId="77777777" w:rsidR="00994FBC" w:rsidRPr="000F4672" w:rsidRDefault="00994FBC" w:rsidP="00994FBC">
      <w:pPr>
        <w:suppressAutoHyphens/>
        <w:autoSpaceDE w:val="0"/>
        <w:autoSpaceDN w:val="0"/>
        <w:adjustRightInd w:val="0"/>
        <w:jc w:val="center"/>
        <w:rPr>
          <w:b/>
          <w:bCs/>
          <w:lang w:val="vi-VN"/>
        </w:rPr>
      </w:pPr>
    </w:p>
    <w:p w14:paraId="2B57C9DC" w14:textId="77777777" w:rsidR="00994FBC" w:rsidRPr="000F4672" w:rsidRDefault="00994FBC" w:rsidP="00994FBC">
      <w:pPr>
        <w:suppressAutoHyphens/>
        <w:autoSpaceDE w:val="0"/>
        <w:autoSpaceDN w:val="0"/>
        <w:adjustRightInd w:val="0"/>
        <w:jc w:val="center"/>
        <w:rPr>
          <w:b/>
          <w:bCs/>
          <w:iCs/>
          <w:sz w:val="28"/>
          <w:szCs w:val="28"/>
        </w:rPr>
        <w:sectPr w:rsidR="00994FBC" w:rsidRPr="000F4672" w:rsidSect="00994FBC">
          <w:headerReference w:type="default" r:id="rId10"/>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Pr="000F4672">
        <w:rPr>
          <w:b/>
          <w:bCs/>
          <w:iCs/>
          <w:sz w:val="28"/>
          <w:szCs w:val="28"/>
        </w:rPr>
        <w:t>024</w:t>
      </w:r>
    </w:p>
    <w:p w14:paraId="00BE2338" w14:textId="5B0C0408" w:rsidR="00B118C8" w:rsidRPr="000F4672" w:rsidRDefault="00B118C8" w:rsidP="003218FF">
      <w:pPr>
        <w:suppressAutoHyphens/>
        <w:autoSpaceDE w:val="0"/>
        <w:autoSpaceDN w:val="0"/>
        <w:adjustRightInd w:val="0"/>
        <w:jc w:val="center"/>
        <w:rPr>
          <w:b/>
          <w:bCs/>
          <w:iCs/>
          <w:sz w:val="28"/>
          <w:szCs w:val="28"/>
          <w:lang w:val="vi-VN"/>
        </w:rPr>
        <w:sectPr w:rsidR="00B118C8" w:rsidRPr="000F4672" w:rsidSect="005D5C20">
          <w:pgSz w:w="12240" w:h="15840"/>
          <w:pgMar w:top="1985" w:right="1134" w:bottom="1701" w:left="1985" w:header="720" w:footer="720" w:gutter="0"/>
          <w:cols w:space="720"/>
          <w:docGrid w:linePitch="360"/>
        </w:sectPr>
      </w:pPr>
    </w:p>
    <w:p w14:paraId="1959D232" w14:textId="77777777" w:rsidR="00BB2B2A" w:rsidRPr="000F4672" w:rsidRDefault="00BB2B2A" w:rsidP="002D796D">
      <w:pPr>
        <w:pStyle w:val="Chng"/>
        <w:jc w:val="center"/>
        <w:rPr>
          <w:lang w:val="vi-VN"/>
        </w:rPr>
      </w:pPr>
      <w:bookmarkStart w:id="0" w:name="_Toc387692905"/>
      <w:r w:rsidRPr="000F4672">
        <w:rPr>
          <w:lang w:val="vi-VN"/>
        </w:rPr>
        <w:lastRenderedPageBreak/>
        <w:t>LỜI CẢM ƠN</w:t>
      </w:r>
      <w:bookmarkEnd w:id="0"/>
    </w:p>
    <w:p w14:paraId="25E17A25" w14:textId="77777777" w:rsidR="00BB2B2A" w:rsidRPr="000F4672" w:rsidRDefault="00BB2B2A" w:rsidP="0064189C">
      <w:pPr>
        <w:pStyle w:val="Nidungvnbn"/>
        <w:rPr>
          <w:b/>
          <w:bCs/>
          <w:sz w:val="32"/>
          <w:szCs w:val="32"/>
          <w:lang w:val="vi-VN"/>
        </w:rPr>
      </w:pPr>
      <w:r w:rsidRPr="000F4672">
        <w:rPr>
          <w:lang w:val="vi-VN"/>
        </w:rPr>
        <w:t xml:space="preserve">Đây là phần tác giả </w:t>
      </w:r>
      <w:r w:rsidRPr="000F4672">
        <w:rPr>
          <w:b/>
          <w:lang w:val="vi-VN"/>
        </w:rPr>
        <w:t>tự viết</w:t>
      </w:r>
      <w:r w:rsidRPr="000F4672">
        <w:rPr>
          <w:lang w:val="vi-VN"/>
        </w:rPr>
        <w:t xml:space="preserve"> ngắn gọn, thể hiện sự biết ơn của mình đối với những người đã giúp mình hoàn thành Luận văn/Luận án. Tuyệt đối không sao chép theo mẫu những “lời cảm ơn” đã có.</w:t>
      </w:r>
      <w:r w:rsidRPr="000F4672">
        <w:rPr>
          <w:b/>
          <w:bCs/>
          <w:sz w:val="32"/>
          <w:szCs w:val="32"/>
          <w:lang w:val="vi-VN"/>
        </w:rPr>
        <w:t xml:space="preserve"> </w:t>
      </w:r>
      <w:r w:rsidRPr="000F4672">
        <w:rPr>
          <w:b/>
          <w:bCs/>
          <w:sz w:val="32"/>
          <w:szCs w:val="32"/>
          <w:lang w:val="vi-VN"/>
        </w:rPr>
        <w:br w:type="page"/>
      </w:r>
    </w:p>
    <w:p w14:paraId="5617A256" w14:textId="77777777" w:rsidR="003218FF" w:rsidRPr="000F4672" w:rsidRDefault="00B118C8" w:rsidP="002D796D">
      <w:pPr>
        <w:jc w:val="center"/>
        <w:rPr>
          <w:b/>
          <w:sz w:val="32"/>
          <w:szCs w:val="32"/>
          <w:lang w:val="vi-VN"/>
        </w:rPr>
      </w:pPr>
      <w:commentRangeStart w:id="1"/>
      <w:r w:rsidRPr="000F4672">
        <w:rPr>
          <w:b/>
          <w:sz w:val="32"/>
          <w:szCs w:val="32"/>
          <w:lang w:val="vi-VN"/>
        </w:rPr>
        <w:lastRenderedPageBreak/>
        <w:t>ĐỒ ÁN</w:t>
      </w:r>
      <w:r w:rsidR="003218FF" w:rsidRPr="000F4672">
        <w:rPr>
          <w:b/>
          <w:sz w:val="32"/>
          <w:szCs w:val="32"/>
          <w:lang w:val="vi-VN"/>
        </w:rPr>
        <w:t xml:space="preserve"> ĐƯỢC HOÀN THÀNH</w:t>
      </w:r>
    </w:p>
    <w:p w14:paraId="63BBAAF9" w14:textId="77777777" w:rsidR="003218FF" w:rsidRPr="000F4672" w:rsidRDefault="003218FF" w:rsidP="002D796D">
      <w:pPr>
        <w:jc w:val="center"/>
        <w:rPr>
          <w:b/>
          <w:sz w:val="32"/>
          <w:szCs w:val="32"/>
          <w:lang w:val="vi-VN"/>
        </w:rPr>
      </w:pPr>
      <w:r w:rsidRPr="000F4672">
        <w:rPr>
          <w:b/>
          <w:sz w:val="32"/>
          <w:szCs w:val="32"/>
          <w:lang w:val="vi-VN"/>
        </w:rPr>
        <w:t>TẠI TRƯỜNG ĐẠI HỌC TÔN ĐỨC THẮNG</w:t>
      </w:r>
      <w:commentRangeEnd w:id="1"/>
      <w:r w:rsidR="00291721" w:rsidRPr="000F4672">
        <w:rPr>
          <w:rStyle w:val="CommentReference"/>
          <w:b/>
          <w:sz w:val="32"/>
          <w:szCs w:val="32"/>
        </w:rPr>
        <w:commentReference w:id="1"/>
      </w:r>
    </w:p>
    <w:p w14:paraId="319B0001" w14:textId="77777777" w:rsidR="00291721" w:rsidRPr="000F4672" w:rsidRDefault="00291721" w:rsidP="003218FF">
      <w:pPr>
        <w:autoSpaceDE w:val="0"/>
        <w:autoSpaceDN w:val="0"/>
        <w:adjustRightInd w:val="0"/>
        <w:spacing w:line="360" w:lineRule="auto"/>
        <w:ind w:firstLine="720"/>
        <w:jc w:val="both"/>
        <w:rPr>
          <w:sz w:val="26"/>
          <w:szCs w:val="26"/>
          <w:lang w:val="vi-VN"/>
        </w:rPr>
      </w:pPr>
    </w:p>
    <w:p w14:paraId="225BEF45" w14:textId="02782FFF"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Tôi xin cam đoan đây là </w:t>
      </w:r>
      <w:r w:rsidR="00B118C8" w:rsidRPr="000F4672">
        <w:rPr>
          <w:sz w:val="26"/>
          <w:szCs w:val="26"/>
          <w:lang w:val="vi-VN"/>
        </w:rPr>
        <w:t>sản phẩm đồ án</w:t>
      </w:r>
      <w:r w:rsidRPr="000F4672">
        <w:rPr>
          <w:sz w:val="26"/>
          <w:szCs w:val="26"/>
          <w:lang w:val="vi-VN"/>
        </w:rPr>
        <w:t xml:space="preserve"> của riêng</w:t>
      </w:r>
      <w:r w:rsidR="00B118C8" w:rsidRPr="000F4672">
        <w:rPr>
          <w:sz w:val="26"/>
          <w:szCs w:val="26"/>
          <w:lang w:val="vi-VN"/>
        </w:rPr>
        <w:t xml:space="preserve"> chúng tôi</w:t>
      </w:r>
      <w:r w:rsidRPr="000F4672">
        <w:rPr>
          <w:sz w:val="26"/>
          <w:szCs w:val="26"/>
          <w:lang w:val="vi-VN"/>
        </w:rPr>
        <w:t xml:space="preserve"> và được sự hướng dẫn của</w:t>
      </w:r>
      <w:r w:rsidR="00994FBC" w:rsidRPr="000F4672">
        <w:rPr>
          <w:sz w:val="26"/>
          <w:szCs w:val="26"/>
        </w:rPr>
        <w:t xml:space="preserve"> </w:t>
      </w:r>
      <w:r w:rsidR="00994FBC" w:rsidRPr="000F4672">
        <w:rPr>
          <w:b/>
          <w:bCs/>
          <w:sz w:val="26"/>
          <w:szCs w:val="26"/>
        </w:rPr>
        <w:t>PGS.TS. Lê Anh Cường</w:t>
      </w:r>
      <w:r w:rsidRPr="000F467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BF6F9CA" w14:textId="77777777"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Ngoài ra, trong </w:t>
      </w:r>
      <w:r w:rsidR="00B118C8" w:rsidRPr="000F4672">
        <w:rPr>
          <w:sz w:val="26"/>
          <w:szCs w:val="26"/>
          <w:lang w:val="vi-VN"/>
        </w:rPr>
        <w:t>đồ án</w:t>
      </w:r>
      <w:r w:rsidRPr="000F4672">
        <w:rPr>
          <w:sz w:val="26"/>
          <w:szCs w:val="26"/>
          <w:lang w:val="vi-VN"/>
        </w:rPr>
        <w:t xml:space="preserve"> còn sử dụng một số nhận xét, đánh giá cũng như số liệu của các tác giả khác, cơ quan tổ chức khác đều có trích dẫn và chú thích nguồn gốc.</w:t>
      </w:r>
    </w:p>
    <w:p w14:paraId="0CD99E6A" w14:textId="77777777" w:rsidR="003218FF" w:rsidRPr="000F4672" w:rsidRDefault="003218FF" w:rsidP="003218FF">
      <w:pPr>
        <w:autoSpaceDE w:val="0"/>
        <w:autoSpaceDN w:val="0"/>
        <w:adjustRightInd w:val="0"/>
        <w:spacing w:line="360" w:lineRule="auto"/>
        <w:ind w:firstLine="720"/>
        <w:jc w:val="both"/>
        <w:rPr>
          <w:b/>
          <w:sz w:val="26"/>
          <w:szCs w:val="26"/>
          <w:lang w:val="vi-VN"/>
        </w:rPr>
      </w:pPr>
      <w:r w:rsidRPr="000F4672">
        <w:rPr>
          <w:b/>
          <w:sz w:val="26"/>
          <w:szCs w:val="26"/>
          <w:lang w:val="vi-VN"/>
        </w:rPr>
        <w:t xml:space="preserve">Nếu phát hiện có bất kỳ sự gian lận nào tôi xin hoàn toàn chịu trách nhiệm về nội dung </w:t>
      </w:r>
      <w:r w:rsidR="00B118C8" w:rsidRPr="000F4672">
        <w:rPr>
          <w:b/>
          <w:sz w:val="26"/>
          <w:szCs w:val="26"/>
          <w:lang w:val="vi-VN"/>
        </w:rPr>
        <w:t>đồ án</w:t>
      </w:r>
      <w:r w:rsidRPr="000F4672">
        <w:rPr>
          <w:b/>
          <w:sz w:val="26"/>
          <w:szCs w:val="26"/>
          <w:lang w:val="vi-VN"/>
        </w:rPr>
        <w:t xml:space="preserve"> của mình. </w:t>
      </w:r>
      <w:r w:rsidRPr="000F4672">
        <w:rPr>
          <w:sz w:val="26"/>
          <w:szCs w:val="26"/>
          <w:lang w:val="vi-VN"/>
        </w:rPr>
        <w:t>Trường đại học Tôn Đức Thắng không liên quan đến những vi phạm tác quyền, bản quyền do tôi gây ra trong quá trình thực hiện (nếu có).</w:t>
      </w:r>
    </w:p>
    <w:p w14:paraId="139F0ECB" w14:textId="77777777" w:rsidR="003218FF" w:rsidRPr="000F4672" w:rsidRDefault="003218FF" w:rsidP="003218FF">
      <w:pPr>
        <w:autoSpaceDE w:val="0"/>
        <w:autoSpaceDN w:val="0"/>
        <w:adjustRightInd w:val="0"/>
        <w:spacing w:line="360" w:lineRule="auto"/>
        <w:ind w:left="3600"/>
        <w:jc w:val="center"/>
        <w:rPr>
          <w:i/>
          <w:sz w:val="26"/>
          <w:szCs w:val="26"/>
          <w:lang w:val="vi-VN"/>
        </w:rPr>
      </w:pPr>
      <w:r w:rsidRPr="000F4672">
        <w:rPr>
          <w:i/>
          <w:sz w:val="26"/>
          <w:szCs w:val="26"/>
          <w:lang w:val="vi-VN"/>
        </w:rPr>
        <w:t xml:space="preserve">TP. Hồ Chí Minh, ngày   tháng   năm      </w:t>
      </w:r>
    </w:p>
    <w:p w14:paraId="580743C2" w14:textId="77777777" w:rsidR="003218FF" w:rsidRPr="000F4672" w:rsidRDefault="003218FF" w:rsidP="00BB2B2A">
      <w:pPr>
        <w:tabs>
          <w:tab w:val="center" w:pos="6521"/>
        </w:tabs>
        <w:autoSpaceDE w:val="0"/>
        <w:autoSpaceDN w:val="0"/>
        <w:adjustRightInd w:val="0"/>
        <w:spacing w:line="360" w:lineRule="auto"/>
        <w:ind w:left="3600"/>
        <w:jc w:val="center"/>
        <w:rPr>
          <w:i/>
          <w:sz w:val="26"/>
          <w:szCs w:val="26"/>
          <w:lang w:val="vi-VN"/>
        </w:rPr>
      </w:pPr>
      <w:r w:rsidRPr="000F4672">
        <w:rPr>
          <w:i/>
          <w:sz w:val="26"/>
          <w:szCs w:val="26"/>
          <w:lang w:val="vi-VN"/>
        </w:rPr>
        <w:t>Tác giả</w:t>
      </w:r>
    </w:p>
    <w:p w14:paraId="29BF444B" w14:textId="77777777" w:rsidR="001A35DF" w:rsidRPr="000F4672" w:rsidRDefault="00BB2B2A" w:rsidP="00BB2B2A">
      <w:pPr>
        <w:tabs>
          <w:tab w:val="center" w:pos="6379"/>
        </w:tabs>
        <w:spacing w:after="200" w:line="276" w:lineRule="auto"/>
        <w:rPr>
          <w:i/>
          <w:sz w:val="26"/>
          <w:szCs w:val="26"/>
          <w:lang w:val="vi-VN"/>
        </w:rPr>
      </w:pPr>
      <w:r w:rsidRPr="000F4672">
        <w:rPr>
          <w:i/>
          <w:sz w:val="26"/>
          <w:szCs w:val="26"/>
          <w:lang w:val="vi-VN"/>
        </w:rPr>
        <w:tab/>
      </w:r>
      <w:r w:rsidR="003218FF" w:rsidRPr="000F4672">
        <w:rPr>
          <w:i/>
          <w:sz w:val="26"/>
          <w:szCs w:val="26"/>
          <w:lang w:val="vi-VN"/>
        </w:rPr>
        <w:t>(ký tên và ghi rõ họ tên)</w:t>
      </w:r>
    </w:p>
    <w:p w14:paraId="29ABAA6B" w14:textId="77777777" w:rsidR="00BB2B2A" w:rsidRPr="000F4672" w:rsidRDefault="00BB2B2A" w:rsidP="00BB2B2A">
      <w:pPr>
        <w:tabs>
          <w:tab w:val="center" w:pos="6379"/>
        </w:tabs>
        <w:spacing w:after="200" w:line="276" w:lineRule="auto"/>
        <w:rPr>
          <w:i/>
          <w:sz w:val="26"/>
          <w:szCs w:val="26"/>
          <w:lang w:val="vi-VN"/>
        </w:rPr>
      </w:pPr>
    </w:p>
    <w:p w14:paraId="39B5950D" w14:textId="661C6C7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rPr>
        <w:t>Hoàng Đình Quý Vũ</w:t>
      </w:r>
      <w:r w:rsidR="00994FBC" w:rsidRPr="000F4672">
        <w:rPr>
          <w:i/>
          <w:sz w:val="26"/>
          <w:szCs w:val="26"/>
        </w:rPr>
        <w:tab/>
      </w:r>
    </w:p>
    <w:p w14:paraId="0623E6D2" w14:textId="77777777" w:rsidR="00BB2B2A" w:rsidRPr="000F4672" w:rsidRDefault="00BB2B2A" w:rsidP="00BB2B2A">
      <w:pPr>
        <w:tabs>
          <w:tab w:val="center" w:pos="6379"/>
        </w:tabs>
        <w:spacing w:after="200" w:line="276" w:lineRule="auto"/>
        <w:rPr>
          <w:i/>
          <w:sz w:val="26"/>
          <w:szCs w:val="26"/>
          <w:lang w:val="vi-VN"/>
        </w:rPr>
      </w:pPr>
    </w:p>
    <w:p w14:paraId="2A5ACAA0" w14:textId="77777777" w:rsidR="00BB2B2A" w:rsidRPr="000F4672" w:rsidRDefault="00BB2B2A" w:rsidP="00BB2B2A">
      <w:pPr>
        <w:tabs>
          <w:tab w:val="center" w:pos="6379"/>
        </w:tabs>
        <w:spacing w:after="200" w:line="276" w:lineRule="auto"/>
        <w:rPr>
          <w:i/>
          <w:sz w:val="26"/>
          <w:szCs w:val="26"/>
          <w:lang w:val="vi-VN"/>
        </w:rPr>
      </w:pPr>
    </w:p>
    <w:p w14:paraId="781C28C6" w14:textId="77777777" w:rsidR="00BB2B2A" w:rsidRPr="000F4672" w:rsidRDefault="00BB2B2A" w:rsidP="00BB2B2A">
      <w:pPr>
        <w:tabs>
          <w:tab w:val="center" w:pos="6379"/>
        </w:tabs>
        <w:spacing w:after="200" w:line="276" w:lineRule="auto"/>
        <w:rPr>
          <w:i/>
          <w:sz w:val="26"/>
          <w:szCs w:val="26"/>
          <w:lang w:val="vi-VN"/>
        </w:rPr>
      </w:pPr>
    </w:p>
    <w:p w14:paraId="6B552D29" w14:textId="378DDED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lang w:val="vi-VN"/>
        </w:rPr>
        <w:t>Lê Huỳnh Huyền Trang</w:t>
      </w:r>
    </w:p>
    <w:p w14:paraId="3DB27A33" w14:textId="77777777" w:rsidR="00BB2B2A" w:rsidRPr="000F4672" w:rsidRDefault="00BB2B2A">
      <w:pPr>
        <w:spacing w:after="200" w:line="276" w:lineRule="auto"/>
        <w:rPr>
          <w:i/>
          <w:sz w:val="26"/>
          <w:szCs w:val="26"/>
          <w:lang w:val="vi-VN"/>
        </w:rPr>
      </w:pPr>
      <w:r w:rsidRPr="000F4672">
        <w:rPr>
          <w:i/>
          <w:sz w:val="26"/>
          <w:szCs w:val="26"/>
          <w:lang w:val="vi-VN"/>
        </w:rPr>
        <w:br w:type="page"/>
      </w:r>
    </w:p>
    <w:p w14:paraId="0306DD8F" w14:textId="77777777" w:rsidR="00B118C8" w:rsidRPr="000F4672" w:rsidRDefault="00B118C8" w:rsidP="002D796D">
      <w:pPr>
        <w:pStyle w:val="Chng"/>
        <w:jc w:val="center"/>
        <w:rPr>
          <w:lang w:val="vi-VN"/>
        </w:rPr>
      </w:pPr>
      <w:bookmarkStart w:id="2" w:name="_Toc387692906"/>
      <w:r w:rsidRPr="000F4672">
        <w:rPr>
          <w:lang w:val="vi-VN"/>
        </w:rPr>
        <w:lastRenderedPageBreak/>
        <w:t>PHẦN XÁC NHẬN VÀ ĐÁNH GIÁ CỦA GIẢNG VIÊN</w:t>
      </w:r>
      <w:bookmarkEnd w:id="2"/>
    </w:p>
    <w:p w14:paraId="396E610F" w14:textId="77777777" w:rsidR="00B118C8" w:rsidRPr="000F4672" w:rsidRDefault="00B118C8" w:rsidP="002D796D">
      <w:pPr>
        <w:pStyle w:val="Nidungvnbn"/>
        <w:rPr>
          <w:b/>
          <w:lang w:val="vi-VN"/>
        </w:rPr>
      </w:pPr>
      <w:r w:rsidRPr="000F4672">
        <w:rPr>
          <w:b/>
          <w:lang w:val="vi-VN"/>
        </w:rPr>
        <w:t>Phần xác nhận của GV hướng dẫn</w:t>
      </w:r>
    </w:p>
    <w:p w14:paraId="5A8E5970"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09F821"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7380C6AD"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E52DFFF" w14:textId="77777777" w:rsidR="00B118C8" w:rsidRPr="000F4672" w:rsidRDefault="00B118C8">
      <w:pPr>
        <w:spacing w:after="200" w:line="276" w:lineRule="auto"/>
        <w:rPr>
          <w:lang w:val="vi-VN"/>
        </w:rPr>
      </w:pPr>
    </w:p>
    <w:p w14:paraId="3C680AEF" w14:textId="77777777" w:rsidR="00B118C8" w:rsidRPr="000F4672" w:rsidRDefault="00B118C8">
      <w:pPr>
        <w:spacing w:after="200" w:line="276" w:lineRule="auto"/>
        <w:rPr>
          <w:lang w:val="vi-VN"/>
        </w:rPr>
      </w:pPr>
    </w:p>
    <w:p w14:paraId="7E784FBB" w14:textId="77777777" w:rsidR="00B118C8" w:rsidRPr="000F4672" w:rsidRDefault="00B118C8">
      <w:pPr>
        <w:spacing w:after="200" w:line="276" w:lineRule="auto"/>
        <w:rPr>
          <w:lang w:val="vi-VN"/>
        </w:rPr>
      </w:pPr>
    </w:p>
    <w:p w14:paraId="6897C220" w14:textId="77777777" w:rsidR="00B118C8" w:rsidRPr="000F4672" w:rsidRDefault="00B118C8" w:rsidP="002D796D">
      <w:pPr>
        <w:pStyle w:val="Nidungvnbn"/>
        <w:rPr>
          <w:b/>
          <w:lang w:val="vi-VN"/>
        </w:rPr>
      </w:pPr>
      <w:r w:rsidRPr="000F4672">
        <w:rPr>
          <w:b/>
          <w:lang w:val="vi-VN"/>
        </w:rPr>
        <w:t>Phần đánh giá của GV chấm bài</w:t>
      </w:r>
    </w:p>
    <w:p w14:paraId="20FF35F2"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C5431A"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1FAC3382"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C40CDD5" w14:textId="77777777" w:rsidR="00B118C8" w:rsidRPr="000F4672" w:rsidRDefault="00B118C8" w:rsidP="00B118C8">
      <w:pPr>
        <w:spacing w:after="200" w:line="276" w:lineRule="auto"/>
        <w:rPr>
          <w:lang w:val="vi-VN"/>
        </w:rPr>
      </w:pPr>
    </w:p>
    <w:p w14:paraId="4D25226B" w14:textId="77777777" w:rsidR="00B118C8" w:rsidRPr="000F4672" w:rsidRDefault="00B118C8" w:rsidP="00B118C8">
      <w:pPr>
        <w:pStyle w:val="Tiumccp1"/>
        <w:rPr>
          <w:sz w:val="32"/>
          <w:szCs w:val="32"/>
          <w:lang w:val="vi-VN"/>
        </w:rPr>
      </w:pPr>
      <w:r w:rsidRPr="000F4672">
        <w:rPr>
          <w:lang w:val="vi-VN"/>
        </w:rPr>
        <w:br w:type="page"/>
      </w:r>
    </w:p>
    <w:p w14:paraId="1FAC8485" w14:textId="58AA55DD" w:rsidR="00DB7595" w:rsidRPr="000F4672" w:rsidRDefault="00BB2B2A" w:rsidP="00994FBC">
      <w:pPr>
        <w:pStyle w:val="Chng"/>
        <w:jc w:val="center"/>
        <w:rPr>
          <w:lang w:val="vi-VN"/>
        </w:rPr>
        <w:sectPr w:rsidR="00DB7595" w:rsidRPr="000F4672" w:rsidSect="00B118C8">
          <w:headerReference w:type="default" r:id="rId14"/>
          <w:pgSz w:w="12240" w:h="15840"/>
          <w:pgMar w:top="1985" w:right="1134" w:bottom="1701" w:left="1985" w:header="720" w:footer="720" w:gutter="0"/>
          <w:pgNumType w:fmt="lowerRoman" w:start="1"/>
          <w:cols w:space="720"/>
          <w:docGrid w:linePitch="360"/>
        </w:sectPr>
      </w:pPr>
      <w:bookmarkStart w:id="3" w:name="_Toc387692907"/>
      <w:r w:rsidRPr="000F4672">
        <w:rPr>
          <w:lang w:val="vi-VN"/>
        </w:rPr>
        <w:lastRenderedPageBreak/>
        <w:t>TÓM TẮT</w:t>
      </w:r>
      <w:bookmarkEnd w:id="3"/>
      <w:r w:rsidR="007E6AB9" w:rsidRPr="000F4672">
        <w:rPr>
          <w:sz w:val="26"/>
          <w:szCs w:val="26"/>
          <w:lang w:val="vi-VN"/>
        </w:rPr>
        <w:br w:type="page"/>
      </w:r>
    </w:p>
    <w:p w14:paraId="610FBC2B" w14:textId="77777777" w:rsidR="00F66CA1" w:rsidRDefault="007E6AB9" w:rsidP="00F66CA1">
      <w:pPr>
        <w:pStyle w:val="Chng1"/>
        <w:rPr>
          <w:noProof/>
        </w:rPr>
      </w:pPr>
      <w:bookmarkStart w:id="4" w:name="_Toc387692908"/>
      <w:bookmarkStart w:id="5" w:name="_Toc168732264"/>
      <w:bookmarkStart w:id="6" w:name="_Toc168848587"/>
      <w:r w:rsidRPr="000F4672">
        <w:lastRenderedPageBreak/>
        <w:t>MỤC LỤC</w:t>
      </w:r>
      <w:bookmarkEnd w:id="4"/>
      <w:bookmarkEnd w:id="5"/>
      <w:bookmarkEnd w:id="6"/>
      <w:r w:rsidR="00F66CA1">
        <w:rPr>
          <w:szCs w:val="26"/>
        </w:rPr>
        <w:fldChar w:fldCharType="begin"/>
      </w:r>
      <w:r w:rsidR="00F66CA1">
        <w:rPr>
          <w:szCs w:val="26"/>
        </w:rPr>
        <w:instrText xml:space="preserve"> TOC \o "1-4" \h \z \u </w:instrText>
      </w:r>
      <w:r w:rsidR="00F66CA1">
        <w:rPr>
          <w:szCs w:val="26"/>
        </w:rPr>
        <w:fldChar w:fldCharType="separate"/>
      </w:r>
    </w:p>
    <w:p w14:paraId="33B2B489" w14:textId="549A29C5" w:rsidR="00F66CA1"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68848587" w:history="1">
        <w:r w:rsidR="00F66CA1" w:rsidRPr="000D7062">
          <w:rPr>
            <w:rStyle w:val="Hyperlink"/>
            <w:noProof/>
          </w:rPr>
          <w:t>MỤC LỤC</w:t>
        </w:r>
        <w:r w:rsidR="00F66CA1">
          <w:rPr>
            <w:noProof/>
            <w:webHidden/>
          </w:rPr>
          <w:tab/>
        </w:r>
        <w:r w:rsidR="00F66CA1">
          <w:rPr>
            <w:noProof/>
            <w:webHidden/>
          </w:rPr>
          <w:fldChar w:fldCharType="begin"/>
        </w:r>
        <w:r w:rsidR="00F66CA1">
          <w:rPr>
            <w:noProof/>
            <w:webHidden/>
          </w:rPr>
          <w:instrText xml:space="preserve"> PAGEREF _Toc168848587 \h </w:instrText>
        </w:r>
        <w:r w:rsidR="00F66CA1">
          <w:rPr>
            <w:noProof/>
            <w:webHidden/>
          </w:rPr>
        </w:r>
        <w:r w:rsidR="00F66CA1">
          <w:rPr>
            <w:noProof/>
            <w:webHidden/>
          </w:rPr>
          <w:fldChar w:fldCharType="separate"/>
        </w:r>
        <w:r w:rsidR="00F66CA1">
          <w:rPr>
            <w:noProof/>
            <w:webHidden/>
          </w:rPr>
          <w:t>1</w:t>
        </w:r>
        <w:r w:rsidR="00F66CA1">
          <w:rPr>
            <w:noProof/>
            <w:webHidden/>
          </w:rPr>
          <w:fldChar w:fldCharType="end"/>
        </w:r>
      </w:hyperlink>
    </w:p>
    <w:p w14:paraId="69C4A95C" w14:textId="4B83EB07" w:rsidR="00F66CA1"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68848588" w:history="1">
        <w:r w:rsidR="00F66CA1" w:rsidRPr="000D7062">
          <w:rPr>
            <w:rStyle w:val="Hyperlink"/>
            <w:noProof/>
          </w:rPr>
          <w:t>CHƯƠNG 1 – Tổng Quan và Ứng Dụng Word2Vec trong Xử Lý Ngôn Ngữ Tự Nhiên</w:t>
        </w:r>
        <w:r w:rsidR="00F66CA1">
          <w:rPr>
            <w:noProof/>
            <w:webHidden/>
          </w:rPr>
          <w:tab/>
        </w:r>
        <w:r w:rsidR="00F66CA1">
          <w:rPr>
            <w:noProof/>
            <w:webHidden/>
          </w:rPr>
          <w:fldChar w:fldCharType="begin"/>
        </w:r>
        <w:r w:rsidR="00F66CA1">
          <w:rPr>
            <w:noProof/>
            <w:webHidden/>
          </w:rPr>
          <w:instrText xml:space="preserve"> PAGEREF _Toc168848588 \h </w:instrText>
        </w:r>
        <w:r w:rsidR="00F66CA1">
          <w:rPr>
            <w:noProof/>
            <w:webHidden/>
          </w:rPr>
        </w:r>
        <w:r w:rsidR="00F66CA1">
          <w:rPr>
            <w:noProof/>
            <w:webHidden/>
          </w:rPr>
          <w:fldChar w:fldCharType="separate"/>
        </w:r>
        <w:r w:rsidR="00F66CA1">
          <w:rPr>
            <w:noProof/>
            <w:webHidden/>
          </w:rPr>
          <w:t>6</w:t>
        </w:r>
        <w:r w:rsidR="00F66CA1">
          <w:rPr>
            <w:noProof/>
            <w:webHidden/>
          </w:rPr>
          <w:fldChar w:fldCharType="end"/>
        </w:r>
      </w:hyperlink>
    </w:p>
    <w:p w14:paraId="38A2141A" w14:textId="34B84E32" w:rsidR="00F66CA1"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8848589" w:history="1">
        <w:r w:rsidR="00F66CA1" w:rsidRPr="000D7062">
          <w:rPr>
            <w:rStyle w:val="Hyperlink"/>
            <w:noProof/>
          </w:rPr>
          <w:t>1.1 Word Embedding</w:t>
        </w:r>
        <w:r w:rsidR="00F66CA1">
          <w:rPr>
            <w:noProof/>
            <w:webHidden/>
          </w:rPr>
          <w:tab/>
        </w:r>
        <w:r w:rsidR="00F66CA1">
          <w:rPr>
            <w:noProof/>
            <w:webHidden/>
          </w:rPr>
          <w:fldChar w:fldCharType="begin"/>
        </w:r>
        <w:r w:rsidR="00F66CA1">
          <w:rPr>
            <w:noProof/>
            <w:webHidden/>
          </w:rPr>
          <w:instrText xml:space="preserve"> PAGEREF _Toc168848589 \h </w:instrText>
        </w:r>
        <w:r w:rsidR="00F66CA1">
          <w:rPr>
            <w:noProof/>
            <w:webHidden/>
          </w:rPr>
        </w:r>
        <w:r w:rsidR="00F66CA1">
          <w:rPr>
            <w:noProof/>
            <w:webHidden/>
          </w:rPr>
          <w:fldChar w:fldCharType="separate"/>
        </w:r>
        <w:r w:rsidR="00F66CA1">
          <w:rPr>
            <w:noProof/>
            <w:webHidden/>
          </w:rPr>
          <w:t>6</w:t>
        </w:r>
        <w:r w:rsidR="00F66CA1">
          <w:rPr>
            <w:noProof/>
            <w:webHidden/>
          </w:rPr>
          <w:fldChar w:fldCharType="end"/>
        </w:r>
      </w:hyperlink>
    </w:p>
    <w:p w14:paraId="3CE9EF94" w14:textId="066E6E7D"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590" w:history="1">
        <w:r w:rsidR="00F66CA1" w:rsidRPr="000D7062">
          <w:rPr>
            <w:rStyle w:val="Hyperlink"/>
            <w:noProof/>
          </w:rPr>
          <w:t>1.1.1 Tại sao chúng ta cần Word Embedding ?</w:t>
        </w:r>
        <w:r w:rsidR="00F66CA1">
          <w:rPr>
            <w:noProof/>
            <w:webHidden/>
          </w:rPr>
          <w:tab/>
        </w:r>
        <w:r w:rsidR="00F66CA1">
          <w:rPr>
            <w:noProof/>
            <w:webHidden/>
          </w:rPr>
          <w:fldChar w:fldCharType="begin"/>
        </w:r>
        <w:r w:rsidR="00F66CA1">
          <w:rPr>
            <w:noProof/>
            <w:webHidden/>
          </w:rPr>
          <w:instrText xml:space="preserve"> PAGEREF _Toc168848590 \h </w:instrText>
        </w:r>
        <w:r w:rsidR="00F66CA1">
          <w:rPr>
            <w:noProof/>
            <w:webHidden/>
          </w:rPr>
        </w:r>
        <w:r w:rsidR="00F66CA1">
          <w:rPr>
            <w:noProof/>
            <w:webHidden/>
          </w:rPr>
          <w:fldChar w:fldCharType="separate"/>
        </w:r>
        <w:r w:rsidR="00F66CA1">
          <w:rPr>
            <w:noProof/>
            <w:webHidden/>
          </w:rPr>
          <w:t>7</w:t>
        </w:r>
        <w:r w:rsidR="00F66CA1">
          <w:rPr>
            <w:noProof/>
            <w:webHidden/>
          </w:rPr>
          <w:fldChar w:fldCharType="end"/>
        </w:r>
      </w:hyperlink>
    </w:p>
    <w:p w14:paraId="7598DB33" w14:textId="76E4A234"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591" w:history="1">
        <w:r w:rsidR="00F66CA1" w:rsidRPr="000D7062">
          <w:rPr>
            <w:rStyle w:val="Hyperlink"/>
            <w:noProof/>
          </w:rPr>
          <w:t>1.1.1.1 One-hot-encoding</w:t>
        </w:r>
        <w:r w:rsidR="00F66CA1">
          <w:rPr>
            <w:noProof/>
            <w:webHidden/>
          </w:rPr>
          <w:tab/>
        </w:r>
        <w:r w:rsidR="00F66CA1">
          <w:rPr>
            <w:noProof/>
            <w:webHidden/>
          </w:rPr>
          <w:fldChar w:fldCharType="begin"/>
        </w:r>
        <w:r w:rsidR="00F66CA1">
          <w:rPr>
            <w:noProof/>
            <w:webHidden/>
          </w:rPr>
          <w:instrText xml:space="preserve"> PAGEREF _Toc168848591 \h </w:instrText>
        </w:r>
        <w:r w:rsidR="00F66CA1">
          <w:rPr>
            <w:noProof/>
            <w:webHidden/>
          </w:rPr>
        </w:r>
        <w:r w:rsidR="00F66CA1">
          <w:rPr>
            <w:noProof/>
            <w:webHidden/>
          </w:rPr>
          <w:fldChar w:fldCharType="separate"/>
        </w:r>
        <w:r w:rsidR="00F66CA1">
          <w:rPr>
            <w:noProof/>
            <w:webHidden/>
          </w:rPr>
          <w:t>7</w:t>
        </w:r>
        <w:r w:rsidR="00F66CA1">
          <w:rPr>
            <w:noProof/>
            <w:webHidden/>
          </w:rPr>
          <w:fldChar w:fldCharType="end"/>
        </w:r>
      </w:hyperlink>
    </w:p>
    <w:p w14:paraId="041E3CF3" w14:textId="09105FE0"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592" w:history="1">
        <w:r w:rsidR="00F66CA1" w:rsidRPr="000D7062">
          <w:rPr>
            <w:rStyle w:val="Hyperlink"/>
            <w:noProof/>
          </w:rPr>
          <w:t>1.1.1.2 TF-IDF (Term Frequency – Inverse Document Frequency)</w:t>
        </w:r>
        <w:r w:rsidR="00F66CA1">
          <w:rPr>
            <w:noProof/>
            <w:webHidden/>
          </w:rPr>
          <w:tab/>
        </w:r>
        <w:r w:rsidR="00F66CA1">
          <w:rPr>
            <w:noProof/>
            <w:webHidden/>
          </w:rPr>
          <w:fldChar w:fldCharType="begin"/>
        </w:r>
        <w:r w:rsidR="00F66CA1">
          <w:rPr>
            <w:noProof/>
            <w:webHidden/>
          </w:rPr>
          <w:instrText xml:space="preserve"> PAGEREF _Toc168848592 \h </w:instrText>
        </w:r>
        <w:r w:rsidR="00F66CA1">
          <w:rPr>
            <w:noProof/>
            <w:webHidden/>
          </w:rPr>
        </w:r>
        <w:r w:rsidR="00F66CA1">
          <w:rPr>
            <w:noProof/>
            <w:webHidden/>
          </w:rPr>
          <w:fldChar w:fldCharType="separate"/>
        </w:r>
        <w:r w:rsidR="00F66CA1">
          <w:rPr>
            <w:noProof/>
            <w:webHidden/>
          </w:rPr>
          <w:t>8</w:t>
        </w:r>
        <w:r w:rsidR="00F66CA1">
          <w:rPr>
            <w:noProof/>
            <w:webHidden/>
          </w:rPr>
          <w:fldChar w:fldCharType="end"/>
        </w:r>
      </w:hyperlink>
    </w:p>
    <w:p w14:paraId="1714EEDA" w14:textId="5AD2CD21"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593" w:history="1">
        <w:r w:rsidR="00F66CA1" w:rsidRPr="000D7062">
          <w:rPr>
            <w:rStyle w:val="Hyperlink"/>
            <w:noProof/>
          </w:rPr>
          <w:t>1.1.2 Mục tiêu</w:t>
        </w:r>
        <w:r w:rsidR="00F66CA1">
          <w:rPr>
            <w:noProof/>
            <w:webHidden/>
          </w:rPr>
          <w:tab/>
        </w:r>
        <w:r w:rsidR="00F66CA1">
          <w:rPr>
            <w:noProof/>
            <w:webHidden/>
          </w:rPr>
          <w:fldChar w:fldCharType="begin"/>
        </w:r>
        <w:r w:rsidR="00F66CA1">
          <w:rPr>
            <w:noProof/>
            <w:webHidden/>
          </w:rPr>
          <w:instrText xml:space="preserve"> PAGEREF _Toc168848593 \h </w:instrText>
        </w:r>
        <w:r w:rsidR="00F66CA1">
          <w:rPr>
            <w:noProof/>
            <w:webHidden/>
          </w:rPr>
        </w:r>
        <w:r w:rsidR="00F66CA1">
          <w:rPr>
            <w:noProof/>
            <w:webHidden/>
          </w:rPr>
          <w:fldChar w:fldCharType="separate"/>
        </w:r>
        <w:r w:rsidR="00F66CA1">
          <w:rPr>
            <w:noProof/>
            <w:webHidden/>
          </w:rPr>
          <w:t>9</w:t>
        </w:r>
        <w:r w:rsidR="00F66CA1">
          <w:rPr>
            <w:noProof/>
            <w:webHidden/>
          </w:rPr>
          <w:fldChar w:fldCharType="end"/>
        </w:r>
      </w:hyperlink>
    </w:p>
    <w:p w14:paraId="191BD9FE" w14:textId="336E24A4"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594" w:history="1">
        <w:r w:rsidR="00F66CA1" w:rsidRPr="000D7062">
          <w:rPr>
            <w:rStyle w:val="Hyperlink"/>
            <w:noProof/>
          </w:rPr>
          <w:t>1.1.3 Ý nghĩa</w:t>
        </w:r>
        <w:r w:rsidR="00F66CA1">
          <w:rPr>
            <w:noProof/>
            <w:webHidden/>
          </w:rPr>
          <w:tab/>
        </w:r>
        <w:r w:rsidR="00F66CA1">
          <w:rPr>
            <w:noProof/>
            <w:webHidden/>
          </w:rPr>
          <w:fldChar w:fldCharType="begin"/>
        </w:r>
        <w:r w:rsidR="00F66CA1">
          <w:rPr>
            <w:noProof/>
            <w:webHidden/>
          </w:rPr>
          <w:instrText xml:space="preserve"> PAGEREF _Toc168848594 \h </w:instrText>
        </w:r>
        <w:r w:rsidR="00F66CA1">
          <w:rPr>
            <w:noProof/>
            <w:webHidden/>
          </w:rPr>
        </w:r>
        <w:r w:rsidR="00F66CA1">
          <w:rPr>
            <w:noProof/>
            <w:webHidden/>
          </w:rPr>
          <w:fldChar w:fldCharType="separate"/>
        </w:r>
        <w:r w:rsidR="00F66CA1">
          <w:rPr>
            <w:noProof/>
            <w:webHidden/>
          </w:rPr>
          <w:t>10</w:t>
        </w:r>
        <w:r w:rsidR="00F66CA1">
          <w:rPr>
            <w:noProof/>
            <w:webHidden/>
          </w:rPr>
          <w:fldChar w:fldCharType="end"/>
        </w:r>
      </w:hyperlink>
    </w:p>
    <w:p w14:paraId="5C86B2F9" w14:textId="0C3EA44A" w:rsidR="00F66CA1"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8848595" w:history="1">
        <w:r w:rsidR="00F66CA1" w:rsidRPr="000D7062">
          <w:rPr>
            <w:rStyle w:val="Hyperlink"/>
            <w:noProof/>
          </w:rPr>
          <w:t>1.2 Các hàm giải thích thêm các hàm sử dụng.</w:t>
        </w:r>
        <w:r w:rsidR="00F66CA1">
          <w:rPr>
            <w:noProof/>
            <w:webHidden/>
          </w:rPr>
          <w:tab/>
        </w:r>
        <w:r w:rsidR="00F66CA1">
          <w:rPr>
            <w:noProof/>
            <w:webHidden/>
          </w:rPr>
          <w:fldChar w:fldCharType="begin"/>
        </w:r>
        <w:r w:rsidR="00F66CA1">
          <w:rPr>
            <w:noProof/>
            <w:webHidden/>
          </w:rPr>
          <w:instrText xml:space="preserve"> PAGEREF _Toc168848595 \h </w:instrText>
        </w:r>
        <w:r w:rsidR="00F66CA1">
          <w:rPr>
            <w:noProof/>
            <w:webHidden/>
          </w:rPr>
        </w:r>
        <w:r w:rsidR="00F66CA1">
          <w:rPr>
            <w:noProof/>
            <w:webHidden/>
          </w:rPr>
          <w:fldChar w:fldCharType="separate"/>
        </w:r>
        <w:r w:rsidR="00F66CA1">
          <w:rPr>
            <w:noProof/>
            <w:webHidden/>
          </w:rPr>
          <w:t>11</w:t>
        </w:r>
        <w:r w:rsidR="00F66CA1">
          <w:rPr>
            <w:noProof/>
            <w:webHidden/>
          </w:rPr>
          <w:fldChar w:fldCharType="end"/>
        </w:r>
      </w:hyperlink>
    </w:p>
    <w:p w14:paraId="368CE229" w14:textId="369C6B16"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596" w:history="1">
        <w:r w:rsidR="00F66CA1" w:rsidRPr="000D7062">
          <w:rPr>
            <w:rStyle w:val="Hyperlink"/>
            <w:noProof/>
          </w:rPr>
          <w:t>1.2.1  Softmax</w:t>
        </w:r>
        <w:r w:rsidR="00F66CA1">
          <w:rPr>
            <w:noProof/>
            <w:webHidden/>
          </w:rPr>
          <w:tab/>
        </w:r>
        <w:r w:rsidR="00F66CA1">
          <w:rPr>
            <w:noProof/>
            <w:webHidden/>
          </w:rPr>
          <w:fldChar w:fldCharType="begin"/>
        </w:r>
        <w:r w:rsidR="00F66CA1">
          <w:rPr>
            <w:noProof/>
            <w:webHidden/>
          </w:rPr>
          <w:instrText xml:space="preserve"> PAGEREF _Toc168848596 \h </w:instrText>
        </w:r>
        <w:r w:rsidR="00F66CA1">
          <w:rPr>
            <w:noProof/>
            <w:webHidden/>
          </w:rPr>
        </w:r>
        <w:r w:rsidR="00F66CA1">
          <w:rPr>
            <w:noProof/>
            <w:webHidden/>
          </w:rPr>
          <w:fldChar w:fldCharType="separate"/>
        </w:r>
        <w:r w:rsidR="00F66CA1">
          <w:rPr>
            <w:noProof/>
            <w:webHidden/>
          </w:rPr>
          <w:t>11</w:t>
        </w:r>
        <w:r w:rsidR="00F66CA1">
          <w:rPr>
            <w:noProof/>
            <w:webHidden/>
          </w:rPr>
          <w:fldChar w:fldCharType="end"/>
        </w:r>
      </w:hyperlink>
    </w:p>
    <w:p w14:paraId="55CD015B" w14:textId="449957FB"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597" w:history="1">
        <w:r w:rsidR="00F66CA1" w:rsidRPr="000D7062">
          <w:rPr>
            <w:rStyle w:val="Hyperlink"/>
            <w:noProof/>
          </w:rPr>
          <w:t>1.2.2  Gradient  Descent and Stochastic</w:t>
        </w:r>
        <w:r w:rsidR="00F66CA1">
          <w:rPr>
            <w:noProof/>
            <w:webHidden/>
          </w:rPr>
          <w:tab/>
        </w:r>
        <w:r w:rsidR="00F66CA1">
          <w:rPr>
            <w:noProof/>
            <w:webHidden/>
          </w:rPr>
          <w:fldChar w:fldCharType="begin"/>
        </w:r>
        <w:r w:rsidR="00F66CA1">
          <w:rPr>
            <w:noProof/>
            <w:webHidden/>
          </w:rPr>
          <w:instrText xml:space="preserve"> PAGEREF _Toc168848597 \h </w:instrText>
        </w:r>
        <w:r w:rsidR="00F66CA1">
          <w:rPr>
            <w:noProof/>
            <w:webHidden/>
          </w:rPr>
        </w:r>
        <w:r w:rsidR="00F66CA1">
          <w:rPr>
            <w:noProof/>
            <w:webHidden/>
          </w:rPr>
          <w:fldChar w:fldCharType="separate"/>
        </w:r>
        <w:r w:rsidR="00F66CA1">
          <w:rPr>
            <w:noProof/>
            <w:webHidden/>
          </w:rPr>
          <w:t>12</w:t>
        </w:r>
        <w:r w:rsidR="00F66CA1">
          <w:rPr>
            <w:noProof/>
            <w:webHidden/>
          </w:rPr>
          <w:fldChar w:fldCharType="end"/>
        </w:r>
      </w:hyperlink>
    </w:p>
    <w:p w14:paraId="34B9DE52" w14:textId="1FC04EEC"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598" w:history="1">
        <w:r w:rsidR="00F66CA1" w:rsidRPr="000D7062">
          <w:rPr>
            <w:rStyle w:val="Hyperlink"/>
            <w:noProof/>
          </w:rPr>
          <w:t xml:space="preserve">1.2.2  Sigmoid </w:t>
        </w:r>
        <m:oMath>
          <m:r>
            <m:rPr>
              <m:sty m:val="bi"/>
            </m:rPr>
            <w:rPr>
              <w:rStyle w:val="Hyperlink"/>
              <w:rFonts w:ascii="Cambria Math" w:hAnsi="Cambria Math"/>
              <w:noProof/>
            </w:rPr>
            <m:t>σx</m:t>
          </m:r>
        </m:oMath>
        <w:r w:rsidR="00F66CA1">
          <w:rPr>
            <w:noProof/>
            <w:webHidden/>
          </w:rPr>
          <w:tab/>
        </w:r>
        <w:r w:rsidR="00F66CA1">
          <w:rPr>
            <w:noProof/>
            <w:webHidden/>
          </w:rPr>
          <w:fldChar w:fldCharType="begin"/>
        </w:r>
        <w:r w:rsidR="00F66CA1">
          <w:rPr>
            <w:noProof/>
            <w:webHidden/>
          </w:rPr>
          <w:instrText xml:space="preserve"> PAGEREF _Toc168848598 \h </w:instrText>
        </w:r>
        <w:r w:rsidR="00F66CA1">
          <w:rPr>
            <w:noProof/>
            <w:webHidden/>
          </w:rPr>
        </w:r>
        <w:r w:rsidR="00F66CA1">
          <w:rPr>
            <w:noProof/>
            <w:webHidden/>
          </w:rPr>
          <w:fldChar w:fldCharType="separate"/>
        </w:r>
        <w:r w:rsidR="00F66CA1">
          <w:rPr>
            <w:noProof/>
            <w:webHidden/>
          </w:rPr>
          <w:t>13</w:t>
        </w:r>
        <w:r w:rsidR="00F66CA1">
          <w:rPr>
            <w:noProof/>
            <w:webHidden/>
          </w:rPr>
          <w:fldChar w:fldCharType="end"/>
        </w:r>
      </w:hyperlink>
    </w:p>
    <w:p w14:paraId="5992B698" w14:textId="534645A8" w:rsidR="00F66CA1"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8848599" w:history="1">
        <w:r w:rsidR="00F66CA1" w:rsidRPr="000D7062">
          <w:rPr>
            <w:rStyle w:val="Hyperlink"/>
            <w:noProof/>
          </w:rPr>
          <w:t>1.3 Skip-gram</w:t>
        </w:r>
        <w:r w:rsidR="00F66CA1">
          <w:rPr>
            <w:noProof/>
            <w:webHidden/>
          </w:rPr>
          <w:tab/>
        </w:r>
        <w:r w:rsidR="00F66CA1">
          <w:rPr>
            <w:noProof/>
            <w:webHidden/>
          </w:rPr>
          <w:fldChar w:fldCharType="begin"/>
        </w:r>
        <w:r w:rsidR="00F66CA1">
          <w:rPr>
            <w:noProof/>
            <w:webHidden/>
          </w:rPr>
          <w:instrText xml:space="preserve"> PAGEREF _Toc168848599 \h </w:instrText>
        </w:r>
        <w:r w:rsidR="00F66CA1">
          <w:rPr>
            <w:noProof/>
            <w:webHidden/>
          </w:rPr>
        </w:r>
        <w:r w:rsidR="00F66CA1">
          <w:rPr>
            <w:noProof/>
            <w:webHidden/>
          </w:rPr>
          <w:fldChar w:fldCharType="separate"/>
        </w:r>
        <w:r w:rsidR="00F66CA1">
          <w:rPr>
            <w:noProof/>
            <w:webHidden/>
          </w:rPr>
          <w:t>14</w:t>
        </w:r>
        <w:r w:rsidR="00F66CA1">
          <w:rPr>
            <w:noProof/>
            <w:webHidden/>
          </w:rPr>
          <w:fldChar w:fldCharType="end"/>
        </w:r>
      </w:hyperlink>
    </w:p>
    <w:p w14:paraId="6C73D802" w14:textId="4D3457CD"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00" w:history="1">
        <w:r w:rsidR="00F66CA1" w:rsidRPr="000D7062">
          <w:rPr>
            <w:rStyle w:val="Hyperlink"/>
            <w:noProof/>
          </w:rPr>
          <w:t>1.3.1  Cấu trúc mạng nơ-ron của Skip-Gram</w:t>
        </w:r>
        <w:r w:rsidR="00F66CA1">
          <w:rPr>
            <w:noProof/>
            <w:webHidden/>
          </w:rPr>
          <w:tab/>
        </w:r>
        <w:r w:rsidR="00F66CA1">
          <w:rPr>
            <w:noProof/>
            <w:webHidden/>
          </w:rPr>
          <w:fldChar w:fldCharType="begin"/>
        </w:r>
        <w:r w:rsidR="00F66CA1">
          <w:rPr>
            <w:noProof/>
            <w:webHidden/>
          </w:rPr>
          <w:instrText xml:space="preserve"> PAGEREF _Toc168848600 \h </w:instrText>
        </w:r>
        <w:r w:rsidR="00F66CA1">
          <w:rPr>
            <w:noProof/>
            <w:webHidden/>
          </w:rPr>
        </w:r>
        <w:r w:rsidR="00F66CA1">
          <w:rPr>
            <w:noProof/>
            <w:webHidden/>
          </w:rPr>
          <w:fldChar w:fldCharType="separate"/>
        </w:r>
        <w:r w:rsidR="00F66CA1">
          <w:rPr>
            <w:noProof/>
            <w:webHidden/>
          </w:rPr>
          <w:t>16</w:t>
        </w:r>
        <w:r w:rsidR="00F66CA1">
          <w:rPr>
            <w:noProof/>
            <w:webHidden/>
          </w:rPr>
          <w:fldChar w:fldCharType="end"/>
        </w:r>
      </w:hyperlink>
    </w:p>
    <w:p w14:paraId="3332A90F" w14:textId="4A6294C7"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01" w:history="1">
        <w:r w:rsidR="00F66CA1" w:rsidRPr="000D7062">
          <w:rPr>
            <w:rStyle w:val="Hyperlink"/>
            <w:noProof/>
          </w:rPr>
          <w:t>1.3.2 Training: forward propagation</w:t>
        </w:r>
        <w:r w:rsidR="00F66CA1">
          <w:rPr>
            <w:noProof/>
            <w:webHidden/>
          </w:rPr>
          <w:tab/>
        </w:r>
        <w:r w:rsidR="00F66CA1">
          <w:rPr>
            <w:noProof/>
            <w:webHidden/>
          </w:rPr>
          <w:fldChar w:fldCharType="begin"/>
        </w:r>
        <w:r w:rsidR="00F66CA1">
          <w:rPr>
            <w:noProof/>
            <w:webHidden/>
          </w:rPr>
          <w:instrText xml:space="preserve"> PAGEREF _Toc168848601 \h </w:instrText>
        </w:r>
        <w:r w:rsidR="00F66CA1">
          <w:rPr>
            <w:noProof/>
            <w:webHidden/>
          </w:rPr>
        </w:r>
        <w:r w:rsidR="00F66CA1">
          <w:rPr>
            <w:noProof/>
            <w:webHidden/>
          </w:rPr>
          <w:fldChar w:fldCharType="separate"/>
        </w:r>
        <w:r w:rsidR="00F66CA1">
          <w:rPr>
            <w:noProof/>
            <w:webHidden/>
          </w:rPr>
          <w:t>18</w:t>
        </w:r>
        <w:r w:rsidR="00F66CA1">
          <w:rPr>
            <w:noProof/>
            <w:webHidden/>
          </w:rPr>
          <w:fldChar w:fldCharType="end"/>
        </w:r>
      </w:hyperlink>
    </w:p>
    <w:p w14:paraId="398C6051" w14:textId="1CC250FE"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602" w:history="1">
        <w:r w:rsidR="00F66CA1" w:rsidRPr="000D7062">
          <w:rPr>
            <w:rStyle w:val="Hyperlink"/>
            <w:noProof/>
          </w:rPr>
          <w:t>1.3.2.1 Tầng đầu vào - Input layer (x)</w:t>
        </w:r>
        <w:r w:rsidR="00F66CA1">
          <w:rPr>
            <w:noProof/>
            <w:webHidden/>
          </w:rPr>
          <w:tab/>
        </w:r>
        <w:r w:rsidR="00F66CA1">
          <w:rPr>
            <w:noProof/>
            <w:webHidden/>
          </w:rPr>
          <w:fldChar w:fldCharType="begin"/>
        </w:r>
        <w:r w:rsidR="00F66CA1">
          <w:rPr>
            <w:noProof/>
            <w:webHidden/>
          </w:rPr>
          <w:instrText xml:space="preserve"> PAGEREF _Toc168848602 \h </w:instrText>
        </w:r>
        <w:r w:rsidR="00F66CA1">
          <w:rPr>
            <w:noProof/>
            <w:webHidden/>
          </w:rPr>
        </w:r>
        <w:r w:rsidR="00F66CA1">
          <w:rPr>
            <w:noProof/>
            <w:webHidden/>
          </w:rPr>
          <w:fldChar w:fldCharType="separate"/>
        </w:r>
        <w:r w:rsidR="00F66CA1">
          <w:rPr>
            <w:noProof/>
            <w:webHidden/>
          </w:rPr>
          <w:t>18</w:t>
        </w:r>
        <w:r w:rsidR="00F66CA1">
          <w:rPr>
            <w:noProof/>
            <w:webHidden/>
          </w:rPr>
          <w:fldChar w:fldCharType="end"/>
        </w:r>
      </w:hyperlink>
    </w:p>
    <w:p w14:paraId="5957E249" w14:textId="0E1156B3"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603" w:history="1">
        <w:r w:rsidR="00F66CA1" w:rsidRPr="000D7062">
          <w:rPr>
            <w:rStyle w:val="Hyperlink"/>
            <w:noProof/>
          </w:rPr>
          <w:t xml:space="preserve">1.3.2.2 </w:t>
        </w:r>
        <w:r w:rsidR="00F66CA1" w:rsidRPr="000D7062">
          <w:rPr>
            <w:rStyle w:val="Hyperlink"/>
            <w:b/>
            <w:bCs/>
            <w:noProof/>
          </w:rPr>
          <w:t>Ma trận trọng số đầu vào và đầu ra (</w:t>
        </w:r>
        <m:oMath>
          <m:r>
            <m:rPr>
              <m:sty m:val="p"/>
            </m:rPr>
            <w:rPr>
              <w:rStyle w:val="Hyperlink"/>
              <w:rFonts w:ascii="Cambria Math" w:hAnsi="Cambria Math"/>
              <w:noProof/>
            </w:rPr>
            <m:t>W</m:t>
          </m:r>
          <m:r>
            <w:rPr>
              <w:rStyle w:val="Hyperlink"/>
              <w:rFonts w:ascii="Cambria Math" w:hAnsi="Cambria Math"/>
              <w:noProof/>
            </w:rPr>
            <m:t xml:space="preserve">input, </m:t>
          </m:r>
          <m:r>
            <m:rPr>
              <m:sty m:val="p"/>
            </m:rPr>
            <w:rPr>
              <w:rStyle w:val="Hyperlink"/>
              <w:rFonts w:ascii="Cambria Math" w:hAnsi="Cambria Math"/>
              <w:noProof/>
            </w:rPr>
            <m:t>W</m:t>
          </m:r>
          <m:r>
            <w:rPr>
              <w:rStyle w:val="Hyperlink"/>
              <w:rFonts w:ascii="Cambria Math" w:hAnsi="Cambria Math"/>
              <w:noProof/>
            </w:rPr>
            <m:t>output</m:t>
          </m:r>
        </m:oMath>
        <w:r w:rsidR="00F66CA1" w:rsidRPr="000D7062">
          <w:rPr>
            <w:rStyle w:val="Hyperlink"/>
            <w:b/>
            <w:bCs/>
            <w:noProof/>
          </w:rPr>
          <w:t>)</w:t>
        </w:r>
        <w:r w:rsidR="00F66CA1">
          <w:rPr>
            <w:noProof/>
            <w:webHidden/>
          </w:rPr>
          <w:tab/>
        </w:r>
        <w:r w:rsidR="00F66CA1">
          <w:rPr>
            <w:noProof/>
            <w:webHidden/>
          </w:rPr>
          <w:fldChar w:fldCharType="begin"/>
        </w:r>
        <w:r w:rsidR="00F66CA1">
          <w:rPr>
            <w:noProof/>
            <w:webHidden/>
          </w:rPr>
          <w:instrText xml:space="preserve"> PAGEREF _Toc168848603 \h </w:instrText>
        </w:r>
        <w:r w:rsidR="00F66CA1">
          <w:rPr>
            <w:noProof/>
            <w:webHidden/>
          </w:rPr>
        </w:r>
        <w:r w:rsidR="00F66CA1">
          <w:rPr>
            <w:noProof/>
            <w:webHidden/>
          </w:rPr>
          <w:fldChar w:fldCharType="separate"/>
        </w:r>
        <w:r w:rsidR="00F66CA1">
          <w:rPr>
            <w:noProof/>
            <w:webHidden/>
          </w:rPr>
          <w:t>18</w:t>
        </w:r>
        <w:r w:rsidR="00F66CA1">
          <w:rPr>
            <w:noProof/>
            <w:webHidden/>
          </w:rPr>
          <w:fldChar w:fldCharType="end"/>
        </w:r>
      </w:hyperlink>
    </w:p>
    <w:p w14:paraId="1B90E2B6" w14:textId="743A4E6F"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604" w:history="1">
        <w:r w:rsidR="00F66CA1" w:rsidRPr="000D7062">
          <w:rPr>
            <w:rStyle w:val="Hyperlink"/>
            <w:noProof/>
          </w:rPr>
          <w:t>1.3.2.3 Tầng ẩn – Hidden (projection) layer (h)</w:t>
        </w:r>
        <w:r w:rsidR="00F66CA1">
          <w:rPr>
            <w:noProof/>
            <w:webHidden/>
          </w:rPr>
          <w:tab/>
        </w:r>
        <w:r w:rsidR="00F66CA1">
          <w:rPr>
            <w:noProof/>
            <w:webHidden/>
          </w:rPr>
          <w:fldChar w:fldCharType="begin"/>
        </w:r>
        <w:r w:rsidR="00F66CA1">
          <w:rPr>
            <w:noProof/>
            <w:webHidden/>
          </w:rPr>
          <w:instrText xml:space="preserve"> PAGEREF _Toc168848604 \h </w:instrText>
        </w:r>
        <w:r w:rsidR="00F66CA1">
          <w:rPr>
            <w:noProof/>
            <w:webHidden/>
          </w:rPr>
        </w:r>
        <w:r w:rsidR="00F66CA1">
          <w:rPr>
            <w:noProof/>
            <w:webHidden/>
          </w:rPr>
          <w:fldChar w:fldCharType="separate"/>
        </w:r>
        <w:r w:rsidR="00F66CA1">
          <w:rPr>
            <w:noProof/>
            <w:webHidden/>
          </w:rPr>
          <w:t>19</w:t>
        </w:r>
        <w:r w:rsidR="00F66CA1">
          <w:rPr>
            <w:noProof/>
            <w:webHidden/>
          </w:rPr>
          <w:fldChar w:fldCharType="end"/>
        </w:r>
      </w:hyperlink>
    </w:p>
    <w:p w14:paraId="205631F1" w14:textId="503BED16"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05" w:history="1">
        <w:r w:rsidR="00F66CA1" w:rsidRPr="000D7062">
          <w:rPr>
            <w:rStyle w:val="Hyperlink"/>
            <w:noProof/>
          </w:rPr>
          <w:t>1.3.3 Training: backward propagation</w:t>
        </w:r>
        <w:r w:rsidR="00F66CA1">
          <w:rPr>
            <w:noProof/>
            <w:webHidden/>
          </w:rPr>
          <w:tab/>
        </w:r>
        <w:r w:rsidR="00F66CA1">
          <w:rPr>
            <w:noProof/>
            <w:webHidden/>
          </w:rPr>
          <w:fldChar w:fldCharType="begin"/>
        </w:r>
        <w:r w:rsidR="00F66CA1">
          <w:rPr>
            <w:noProof/>
            <w:webHidden/>
          </w:rPr>
          <w:instrText xml:space="preserve"> PAGEREF _Toc168848605 \h </w:instrText>
        </w:r>
        <w:r w:rsidR="00F66CA1">
          <w:rPr>
            <w:noProof/>
            <w:webHidden/>
          </w:rPr>
        </w:r>
        <w:r w:rsidR="00F66CA1">
          <w:rPr>
            <w:noProof/>
            <w:webHidden/>
          </w:rPr>
          <w:fldChar w:fldCharType="separate"/>
        </w:r>
        <w:r w:rsidR="00F66CA1">
          <w:rPr>
            <w:noProof/>
            <w:webHidden/>
          </w:rPr>
          <w:t>20</w:t>
        </w:r>
        <w:r w:rsidR="00F66CA1">
          <w:rPr>
            <w:noProof/>
            <w:webHidden/>
          </w:rPr>
          <w:fldChar w:fldCharType="end"/>
        </w:r>
      </w:hyperlink>
    </w:p>
    <w:p w14:paraId="25C6AB84" w14:textId="60A89650"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06" w:history="1">
        <w:r w:rsidR="00F66CA1" w:rsidRPr="000D7062">
          <w:rPr>
            <w:rStyle w:val="Hyperlink"/>
            <w:noProof/>
          </w:rPr>
          <w:t>1.3.4</w:t>
        </w:r>
        <w:r w:rsidR="00F66CA1" w:rsidRPr="000D7062">
          <w:rPr>
            <w:rStyle w:val="Hyperlink"/>
            <w:bCs/>
            <w:noProof/>
          </w:rPr>
          <w:t xml:space="preserve"> Lỗi dự đoán – Prediction error (</w:t>
        </w:r>
        <m:oMath>
          <m:r>
            <m:rPr>
              <m:sty m:val="bi"/>
            </m:rPr>
            <w:rPr>
              <w:rStyle w:val="Hyperlink"/>
              <w:rFonts w:ascii="Cambria Math" w:hAnsi="Cambria Math"/>
              <w:noProof/>
            </w:rPr>
            <m:t>ec</m:t>
          </m:r>
          <m:r>
            <m:rPr>
              <m:sty m:val="p"/>
            </m:rPr>
            <w:rPr>
              <w:rStyle w:val="Hyperlink"/>
              <w:rFonts w:ascii="Cambria Math" w:hAnsi="Cambria Math"/>
              <w:noProof/>
            </w:rPr>
            <m:t xml:space="preserve">= </m:t>
          </m:r>
          <m:r>
            <m:rPr>
              <m:sty m:val="bi"/>
            </m:rPr>
            <w:rPr>
              <w:rStyle w:val="Hyperlink"/>
              <w:rFonts w:ascii="Cambria Math" w:hAnsi="Cambria Math"/>
              <w:noProof/>
            </w:rPr>
            <m:t>ypred</m:t>
          </m:r>
          <m:r>
            <m:rPr>
              <m:sty m:val="p"/>
            </m:rPr>
            <w:rPr>
              <w:rStyle w:val="Hyperlink"/>
              <w:rFonts w:ascii="Cambria Math" w:hAnsi="Cambria Math"/>
              <w:noProof/>
            </w:rPr>
            <m:t xml:space="preserve">- </m:t>
          </m:r>
          <m:r>
            <m:rPr>
              <m:sty m:val="bi"/>
            </m:rPr>
            <w:rPr>
              <w:rStyle w:val="Hyperlink"/>
              <w:rFonts w:ascii="Cambria Math" w:hAnsi="Cambria Math"/>
              <w:noProof/>
            </w:rPr>
            <m:t>ytrue</m:t>
          </m:r>
        </m:oMath>
        <w:r w:rsidR="00F66CA1" w:rsidRPr="000D7062">
          <w:rPr>
            <w:rStyle w:val="Hyperlink"/>
            <w:bCs/>
            <w:noProof/>
          </w:rPr>
          <w:t>)</w:t>
        </w:r>
        <w:r w:rsidR="00F66CA1">
          <w:rPr>
            <w:noProof/>
            <w:webHidden/>
          </w:rPr>
          <w:tab/>
        </w:r>
        <w:r w:rsidR="00F66CA1">
          <w:rPr>
            <w:noProof/>
            <w:webHidden/>
          </w:rPr>
          <w:fldChar w:fldCharType="begin"/>
        </w:r>
        <w:r w:rsidR="00F66CA1">
          <w:rPr>
            <w:noProof/>
            <w:webHidden/>
          </w:rPr>
          <w:instrText xml:space="preserve"> PAGEREF _Toc168848606 \h </w:instrText>
        </w:r>
        <w:r w:rsidR="00F66CA1">
          <w:rPr>
            <w:noProof/>
            <w:webHidden/>
          </w:rPr>
        </w:r>
        <w:r w:rsidR="00F66CA1">
          <w:rPr>
            <w:noProof/>
            <w:webHidden/>
          </w:rPr>
          <w:fldChar w:fldCharType="separate"/>
        </w:r>
        <w:r w:rsidR="00F66CA1">
          <w:rPr>
            <w:noProof/>
            <w:webHidden/>
          </w:rPr>
          <w:t>21</w:t>
        </w:r>
        <w:r w:rsidR="00F66CA1">
          <w:rPr>
            <w:noProof/>
            <w:webHidden/>
          </w:rPr>
          <w:fldChar w:fldCharType="end"/>
        </w:r>
      </w:hyperlink>
    </w:p>
    <w:p w14:paraId="51AEACEF" w14:textId="1DE2AC3A"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07" w:history="1">
        <w:r w:rsidR="00F66CA1" w:rsidRPr="000D7062">
          <w:rPr>
            <w:rStyle w:val="Hyperlink"/>
            <w:noProof/>
          </w:rPr>
          <w:t>1.3.5 Quá trình chạy của skip-gram</w:t>
        </w:r>
        <w:r w:rsidR="00F66CA1">
          <w:rPr>
            <w:noProof/>
            <w:webHidden/>
          </w:rPr>
          <w:tab/>
        </w:r>
        <w:r w:rsidR="00F66CA1">
          <w:rPr>
            <w:noProof/>
            <w:webHidden/>
          </w:rPr>
          <w:fldChar w:fldCharType="begin"/>
        </w:r>
        <w:r w:rsidR="00F66CA1">
          <w:rPr>
            <w:noProof/>
            <w:webHidden/>
          </w:rPr>
          <w:instrText xml:space="preserve"> PAGEREF _Toc168848607 \h </w:instrText>
        </w:r>
        <w:r w:rsidR="00F66CA1">
          <w:rPr>
            <w:noProof/>
            <w:webHidden/>
          </w:rPr>
        </w:r>
        <w:r w:rsidR="00F66CA1">
          <w:rPr>
            <w:noProof/>
            <w:webHidden/>
          </w:rPr>
          <w:fldChar w:fldCharType="separate"/>
        </w:r>
        <w:r w:rsidR="00F66CA1">
          <w:rPr>
            <w:noProof/>
            <w:webHidden/>
          </w:rPr>
          <w:t>22</w:t>
        </w:r>
        <w:r w:rsidR="00F66CA1">
          <w:rPr>
            <w:noProof/>
            <w:webHidden/>
          </w:rPr>
          <w:fldChar w:fldCharType="end"/>
        </w:r>
      </w:hyperlink>
    </w:p>
    <w:p w14:paraId="352D3FB1" w14:textId="186E8A80"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08" w:history="1">
        <w:r w:rsidR="00F66CA1" w:rsidRPr="000D7062">
          <w:rPr>
            <w:rStyle w:val="Hyperlink"/>
            <w:noProof/>
          </w:rPr>
          <w:t>1.3.6 Negative sampling</w:t>
        </w:r>
        <w:r w:rsidR="00F66CA1">
          <w:rPr>
            <w:noProof/>
            <w:webHidden/>
          </w:rPr>
          <w:tab/>
        </w:r>
        <w:r w:rsidR="00F66CA1">
          <w:rPr>
            <w:noProof/>
            <w:webHidden/>
          </w:rPr>
          <w:fldChar w:fldCharType="begin"/>
        </w:r>
        <w:r w:rsidR="00F66CA1">
          <w:rPr>
            <w:noProof/>
            <w:webHidden/>
          </w:rPr>
          <w:instrText xml:space="preserve"> PAGEREF _Toc168848608 \h </w:instrText>
        </w:r>
        <w:r w:rsidR="00F66CA1">
          <w:rPr>
            <w:noProof/>
            <w:webHidden/>
          </w:rPr>
        </w:r>
        <w:r w:rsidR="00F66CA1">
          <w:rPr>
            <w:noProof/>
            <w:webHidden/>
          </w:rPr>
          <w:fldChar w:fldCharType="separate"/>
        </w:r>
        <w:r w:rsidR="00F66CA1">
          <w:rPr>
            <w:noProof/>
            <w:webHidden/>
          </w:rPr>
          <w:t>25</w:t>
        </w:r>
        <w:r w:rsidR="00F66CA1">
          <w:rPr>
            <w:noProof/>
            <w:webHidden/>
          </w:rPr>
          <w:fldChar w:fldCharType="end"/>
        </w:r>
      </w:hyperlink>
    </w:p>
    <w:p w14:paraId="23F12E3D" w14:textId="60AA6B8D"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609" w:history="1">
        <w:r w:rsidR="00F66CA1" w:rsidRPr="000D7062">
          <w:rPr>
            <w:rStyle w:val="Hyperlink"/>
            <w:noProof/>
          </w:rPr>
          <w:t>1.3.6.1 Cách negative sampling hoạt động</w:t>
        </w:r>
        <w:r w:rsidR="00F66CA1">
          <w:rPr>
            <w:noProof/>
            <w:webHidden/>
          </w:rPr>
          <w:tab/>
        </w:r>
        <w:r w:rsidR="00F66CA1">
          <w:rPr>
            <w:noProof/>
            <w:webHidden/>
          </w:rPr>
          <w:fldChar w:fldCharType="begin"/>
        </w:r>
        <w:r w:rsidR="00F66CA1">
          <w:rPr>
            <w:noProof/>
            <w:webHidden/>
          </w:rPr>
          <w:instrText xml:space="preserve"> PAGEREF _Toc168848609 \h </w:instrText>
        </w:r>
        <w:r w:rsidR="00F66CA1">
          <w:rPr>
            <w:noProof/>
            <w:webHidden/>
          </w:rPr>
        </w:r>
        <w:r w:rsidR="00F66CA1">
          <w:rPr>
            <w:noProof/>
            <w:webHidden/>
          </w:rPr>
          <w:fldChar w:fldCharType="separate"/>
        </w:r>
        <w:r w:rsidR="00F66CA1">
          <w:rPr>
            <w:noProof/>
            <w:webHidden/>
          </w:rPr>
          <w:t>26</w:t>
        </w:r>
        <w:r w:rsidR="00F66CA1">
          <w:rPr>
            <w:noProof/>
            <w:webHidden/>
          </w:rPr>
          <w:fldChar w:fldCharType="end"/>
        </w:r>
      </w:hyperlink>
    </w:p>
    <w:p w14:paraId="768791D4" w14:textId="72D5F521"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610" w:history="1">
        <w:r w:rsidR="00F66CA1" w:rsidRPr="000D7062">
          <w:rPr>
            <w:rStyle w:val="Hyperlink"/>
            <w:noProof/>
          </w:rPr>
          <w:t>1.3.6.2 Ví dụ</w:t>
        </w:r>
        <w:r w:rsidR="00F66CA1">
          <w:rPr>
            <w:noProof/>
            <w:webHidden/>
          </w:rPr>
          <w:tab/>
        </w:r>
        <w:r w:rsidR="00F66CA1">
          <w:rPr>
            <w:noProof/>
            <w:webHidden/>
          </w:rPr>
          <w:fldChar w:fldCharType="begin"/>
        </w:r>
        <w:r w:rsidR="00F66CA1">
          <w:rPr>
            <w:noProof/>
            <w:webHidden/>
          </w:rPr>
          <w:instrText xml:space="preserve"> PAGEREF _Toc168848610 \h </w:instrText>
        </w:r>
        <w:r w:rsidR="00F66CA1">
          <w:rPr>
            <w:noProof/>
            <w:webHidden/>
          </w:rPr>
        </w:r>
        <w:r w:rsidR="00F66CA1">
          <w:rPr>
            <w:noProof/>
            <w:webHidden/>
          </w:rPr>
          <w:fldChar w:fldCharType="separate"/>
        </w:r>
        <w:r w:rsidR="00F66CA1">
          <w:rPr>
            <w:noProof/>
            <w:webHidden/>
          </w:rPr>
          <w:t>28</w:t>
        </w:r>
        <w:r w:rsidR="00F66CA1">
          <w:rPr>
            <w:noProof/>
            <w:webHidden/>
          </w:rPr>
          <w:fldChar w:fldCharType="end"/>
        </w:r>
      </w:hyperlink>
    </w:p>
    <w:p w14:paraId="49F270A5" w14:textId="5522E6BB" w:rsidR="00F66CA1"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8848611" w:history="1">
        <w:r w:rsidR="00F66CA1" w:rsidRPr="000D7062">
          <w:rPr>
            <w:rStyle w:val="Hyperlink"/>
            <w:noProof/>
          </w:rPr>
          <w:t>1.4 Continuous Bag Of Words – CBOW</w:t>
        </w:r>
        <w:r w:rsidR="00F66CA1">
          <w:rPr>
            <w:noProof/>
            <w:webHidden/>
          </w:rPr>
          <w:tab/>
        </w:r>
        <w:r w:rsidR="00F66CA1">
          <w:rPr>
            <w:noProof/>
            <w:webHidden/>
          </w:rPr>
          <w:fldChar w:fldCharType="begin"/>
        </w:r>
        <w:r w:rsidR="00F66CA1">
          <w:rPr>
            <w:noProof/>
            <w:webHidden/>
          </w:rPr>
          <w:instrText xml:space="preserve"> PAGEREF _Toc168848611 \h </w:instrText>
        </w:r>
        <w:r w:rsidR="00F66CA1">
          <w:rPr>
            <w:noProof/>
            <w:webHidden/>
          </w:rPr>
        </w:r>
        <w:r w:rsidR="00F66CA1">
          <w:rPr>
            <w:noProof/>
            <w:webHidden/>
          </w:rPr>
          <w:fldChar w:fldCharType="separate"/>
        </w:r>
        <w:r w:rsidR="00F66CA1">
          <w:rPr>
            <w:noProof/>
            <w:webHidden/>
          </w:rPr>
          <w:t>28</w:t>
        </w:r>
        <w:r w:rsidR="00F66CA1">
          <w:rPr>
            <w:noProof/>
            <w:webHidden/>
          </w:rPr>
          <w:fldChar w:fldCharType="end"/>
        </w:r>
      </w:hyperlink>
    </w:p>
    <w:p w14:paraId="74D842E1" w14:textId="0894873F" w:rsidR="00F66CA1"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8848612" w:history="1">
        <w:r w:rsidR="00F66CA1" w:rsidRPr="000D7062">
          <w:rPr>
            <w:rStyle w:val="Hyperlink"/>
            <w:noProof/>
          </w:rPr>
          <w:t>1.5 Các phương pháp Word2Vec khác: Fasttext, Glove</w:t>
        </w:r>
        <w:r w:rsidR="00F66CA1">
          <w:rPr>
            <w:noProof/>
            <w:webHidden/>
          </w:rPr>
          <w:tab/>
        </w:r>
        <w:r w:rsidR="00F66CA1">
          <w:rPr>
            <w:noProof/>
            <w:webHidden/>
          </w:rPr>
          <w:fldChar w:fldCharType="begin"/>
        </w:r>
        <w:r w:rsidR="00F66CA1">
          <w:rPr>
            <w:noProof/>
            <w:webHidden/>
          </w:rPr>
          <w:instrText xml:space="preserve"> PAGEREF _Toc168848612 \h </w:instrText>
        </w:r>
        <w:r w:rsidR="00F66CA1">
          <w:rPr>
            <w:noProof/>
            <w:webHidden/>
          </w:rPr>
        </w:r>
        <w:r w:rsidR="00F66CA1">
          <w:rPr>
            <w:noProof/>
            <w:webHidden/>
          </w:rPr>
          <w:fldChar w:fldCharType="separate"/>
        </w:r>
        <w:r w:rsidR="00F66CA1">
          <w:rPr>
            <w:noProof/>
            <w:webHidden/>
          </w:rPr>
          <w:t>29</w:t>
        </w:r>
        <w:r w:rsidR="00F66CA1">
          <w:rPr>
            <w:noProof/>
            <w:webHidden/>
          </w:rPr>
          <w:fldChar w:fldCharType="end"/>
        </w:r>
      </w:hyperlink>
    </w:p>
    <w:p w14:paraId="278AA2E2" w14:textId="7BF45462"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13" w:history="1">
        <w:r w:rsidR="00F66CA1" w:rsidRPr="000D7062">
          <w:rPr>
            <w:rStyle w:val="Hyperlink"/>
            <w:noProof/>
          </w:rPr>
          <w:t>1.5.1 Fasttext</w:t>
        </w:r>
        <w:r w:rsidR="00F66CA1">
          <w:rPr>
            <w:noProof/>
            <w:webHidden/>
          </w:rPr>
          <w:tab/>
        </w:r>
        <w:r w:rsidR="00F66CA1">
          <w:rPr>
            <w:noProof/>
            <w:webHidden/>
          </w:rPr>
          <w:fldChar w:fldCharType="begin"/>
        </w:r>
        <w:r w:rsidR="00F66CA1">
          <w:rPr>
            <w:noProof/>
            <w:webHidden/>
          </w:rPr>
          <w:instrText xml:space="preserve"> PAGEREF _Toc168848613 \h </w:instrText>
        </w:r>
        <w:r w:rsidR="00F66CA1">
          <w:rPr>
            <w:noProof/>
            <w:webHidden/>
          </w:rPr>
        </w:r>
        <w:r w:rsidR="00F66CA1">
          <w:rPr>
            <w:noProof/>
            <w:webHidden/>
          </w:rPr>
          <w:fldChar w:fldCharType="separate"/>
        </w:r>
        <w:r w:rsidR="00F66CA1">
          <w:rPr>
            <w:noProof/>
            <w:webHidden/>
          </w:rPr>
          <w:t>29</w:t>
        </w:r>
        <w:r w:rsidR="00F66CA1">
          <w:rPr>
            <w:noProof/>
            <w:webHidden/>
          </w:rPr>
          <w:fldChar w:fldCharType="end"/>
        </w:r>
      </w:hyperlink>
    </w:p>
    <w:p w14:paraId="0C97765F" w14:textId="7CDC2ADB"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14" w:history="1">
        <w:r w:rsidR="00F66CA1" w:rsidRPr="000D7062">
          <w:rPr>
            <w:rStyle w:val="Hyperlink"/>
            <w:noProof/>
          </w:rPr>
          <w:t>1.5.2 Glove</w:t>
        </w:r>
        <w:r w:rsidR="00F66CA1">
          <w:rPr>
            <w:noProof/>
            <w:webHidden/>
          </w:rPr>
          <w:tab/>
        </w:r>
        <w:r w:rsidR="00F66CA1">
          <w:rPr>
            <w:noProof/>
            <w:webHidden/>
          </w:rPr>
          <w:fldChar w:fldCharType="begin"/>
        </w:r>
        <w:r w:rsidR="00F66CA1">
          <w:rPr>
            <w:noProof/>
            <w:webHidden/>
          </w:rPr>
          <w:instrText xml:space="preserve"> PAGEREF _Toc168848614 \h </w:instrText>
        </w:r>
        <w:r w:rsidR="00F66CA1">
          <w:rPr>
            <w:noProof/>
            <w:webHidden/>
          </w:rPr>
        </w:r>
        <w:r w:rsidR="00F66CA1">
          <w:rPr>
            <w:noProof/>
            <w:webHidden/>
          </w:rPr>
          <w:fldChar w:fldCharType="separate"/>
        </w:r>
        <w:r w:rsidR="00F66CA1">
          <w:rPr>
            <w:noProof/>
            <w:webHidden/>
          </w:rPr>
          <w:t>30</w:t>
        </w:r>
        <w:r w:rsidR="00F66CA1">
          <w:rPr>
            <w:noProof/>
            <w:webHidden/>
          </w:rPr>
          <w:fldChar w:fldCharType="end"/>
        </w:r>
      </w:hyperlink>
    </w:p>
    <w:p w14:paraId="29A4CBD1" w14:textId="53DE8F77" w:rsidR="00F66CA1"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8848615" w:history="1">
        <w:r w:rsidR="00F66CA1" w:rsidRPr="000D7062">
          <w:rPr>
            <w:rStyle w:val="Hyperlink"/>
            <w:noProof/>
          </w:rPr>
          <w:t>1.6 Thư viện Gensim</w:t>
        </w:r>
        <w:r w:rsidR="00F66CA1">
          <w:rPr>
            <w:noProof/>
            <w:webHidden/>
          </w:rPr>
          <w:tab/>
        </w:r>
        <w:r w:rsidR="00F66CA1">
          <w:rPr>
            <w:noProof/>
            <w:webHidden/>
          </w:rPr>
          <w:fldChar w:fldCharType="begin"/>
        </w:r>
        <w:r w:rsidR="00F66CA1">
          <w:rPr>
            <w:noProof/>
            <w:webHidden/>
          </w:rPr>
          <w:instrText xml:space="preserve"> PAGEREF _Toc168848615 \h </w:instrText>
        </w:r>
        <w:r w:rsidR="00F66CA1">
          <w:rPr>
            <w:noProof/>
            <w:webHidden/>
          </w:rPr>
        </w:r>
        <w:r w:rsidR="00F66CA1">
          <w:rPr>
            <w:noProof/>
            <w:webHidden/>
          </w:rPr>
          <w:fldChar w:fldCharType="separate"/>
        </w:r>
        <w:r w:rsidR="00F66CA1">
          <w:rPr>
            <w:noProof/>
            <w:webHidden/>
          </w:rPr>
          <w:t>31</w:t>
        </w:r>
        <w:r w:rsidR="00F66CA1">
          <w:rPr>
            <w:noProof/>
            <w:webHidden/>
          </w:rPr>
          <w:fldChar w:fldCharType="end"/>
        </w:r>
      </w:hyperlink>
    </w:p>
    <w:p w14:paraId="322BD855" w14:textId="1854D81D" w:rsidR="00F66CA1"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8848616" w:history="1">
        <w:r w:rsidR="00F66CA1" w:rsidRPr="000D7062">
          <w:rPr>
            <w:rStyle w:val="Hyperlink"/>
            <w:noProof/>
          </w:rPr>
          <w:t>1.7 Biểu diễn Vector của 1 câu - Sentence2Vec</w:t>
        </w:r>
        <w:r w:rsidR="00F66CA1">
          <w:rPr>
            <w:noProof/>
            <w:webHidden/>
          </w:rPr>
          <w:tab/>
        </w:r>
        <w:r w:rsidR="00F66CA1">
          <w:rPr>
            <w:noProof/>
            <w:webHidden/>
          </w:rPr>
          <w:fldChar w:fldCharType="begin"/>
        </w:r>
        <w:r w:rsidR="00F66CA1">
          <w:rPr>
            <w:noProof/>
            <w:webHidden/>
          </w:rPr>
          <w:instrText xml:space="preserve"> PAGEREF _Toc168848616 \h </w:instrText>
        </w:r>
        <w:r w:rsidR="00F66CA1">
          <w:rPr>
            <w:noProof/>
            <w:webHidden/>
          </w:rPr>
        </w:r>
        <w:r w:rsidR="00F66CA1">
          <w:rPr>
            <w:noProof/>
            <w:webHidden/>
          </w:rPr>
          <w:fldChar w:fldCharType="separate"/>
        </w:r>
        <w:r w:rsidR="00F66CA1">
          <w:rPr>
            <w:noProof/>
            <w:webHidden/>
          </w:rPr>
          <w:t>32</w:t>
        </w:r>
        <w:r w:rsidR="00F66CA1">
          <w:rPr>
            <w:noProof/>
            <w:webHidden/>
          </w:rPr>
          <w:fldChar w:fldCharType="end"/>
        </w:r>
      </w:hyperlink>
    </w:p>
    <w:p w14:paraId="571712B0" w14:textId="73C182A6"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17" w:history="1">
        <w:r w:rsidR="00F66CA1" w:rsidRPr="000D7062">
          <w:rPr>
            <w:rStyle w:val="Hyperlink"/>
            <w:noProof/>
          </w:rPr>
          <w:t>1.7.1 Bag-of-words(BoW):</w:t>
        </w:r>
        <w:r w:rsidR="00F66CA1">
          <w:rPr>
            <w:noProof/>
            <w:webHidden/>
          </w:rPr>
          <w:tab/>
        </w:r>
        <w:r w:rsidR="00F66CA1">
          <w:rPr>
            <w:noProof/>
            <w:webHidden/>
          </w:rPr>
          <w:fldChar w:fldCharType="begin"/>
        </w:r>
        <w:r w:rsidR="00F66CA1">
          <w:rPr>
            <w:noProof/>
            <w:webHidden/>
          </w:rPr>
          <w:instrText xml:space="preserve"> PAGEREF _Toc168848617 \h </w:instrText>
        </w:r>
        <w:r w:rsidR="00F66CA1">
          <w:rPr>
            <w:noProof/>
            <w:webHidden/>
          </w:rPr>
        </w:r>
        <w:r w:rsidR="00F66CA1">
          <w:rPr>
            <w:noProof/>
            <w:webHidden/>
          </w:rPr>
          <w:fldChar w:fldCharType="separate"/>
        </w:r>
        <w:r w:rsidR="00F66CA1">
          <w:rPr>
            <w:noProof/>
            <w:webHidden/>
          </w:rPr>
          <w:t>32</w:t>
        </w:r>
        <w:r w:rsidR="00F66CA1">
          <w:rPr>
            <w:noProof/>
            <w:webHidden/>
          </w:rPr>
          <w:fldChar w:fldCharType="end"/>
        </w:r>
      </w:hyperlink>
    </w:p>
    <w:p w14:paraId="2B34D3AA" w14:textId="522B93E1"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18" w:history="1">
        <w:r w:rsidR="00F66CA1" w:rsidRPr="000D7062">
          <w:rPr>
            <w:rStyle w:val="Hyperlink"/>
            <w:noProof/>
          </w:rPr>
          <w:t>1.7.2 TF-IDF</w:t>
        </w:r>
        <w:r w:rsidR="00F66CA1">
          <w:rPr>
            <w:noProof/>
            <w:webHidden/>
          </w:rPr>
          <w:tab/>
        </w:r>
        <w:r w:rsidR="00F66CA1">
          <w:rPr>
            <w:noProof/>
            <w:webHidden/>
          </w:rPr>
          <w:fldChar w:fldCharType="begin"/>
        </w:r>
        <w:r w:rsidR="00F66CA1">
          <w:rPr>
            <w:noProof/>
            <w:webHidden/>
          </w:rPr>
          <w:instrText xml:space="preserve"> PAGEREF _Toc168848618 \h </w:instrText>
        </w:r>
        <w:r w:rsidR="00F66CA1">
          <w:rPr>
            <w:noProof/>
            <w:webHidden/>
          </w:rPr>
        </w:r>
        <w:r w:rsidR="00F66CA1">
          <w:rPr>
            <w:noProof/>
            <w:webHidden/>
          </w:rPr>
          <w:fldChar w:fldCharType="separate"/>
        </w:r>
        <w:r w:rsidR="00F66CA1">
          <w:rPr>
            <w:noProof/>
            <w:webHidden/>
          </w:rPr>
          <w:t>33</w:t>
        </w:r>
        <w:r w:rsidR="00F66CA1">
          <w:rPr>
            <w:noProof/>
            <w:webHidden/>
          </w:rPr>
          <w:fldChar w:fldCharType="end"/>
        </w:r>
      </w:hyperlink>
    </w:p>
    <w:p w14:paraId="24A8DF8D" w14:textId="4AC0F15E"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19" w:history="1">
        <w:r w:rsidR="00F66CA1" w:rsidRPr="000D7062">
          <w:rPr>
            <w:rStyle w:val="Hyperlink"/>
            <w:noProof/>
          </w:rPr>
          <w:t>1.7.3 Word2Vec</w:t>
        </w:r>
        <w:r w:rsidR="00F66CA1">
          <w:rPr>
            <w:noProof/>
            <w:webHidden/>
          </w:rPr>
          <w:tab/>
        </w:r>
        <w:r w:rsidR="00F66CA1">
          <w:rPr>
            <w:noProof/>
            <w:webHidden/>
          </w:rPr>
          <w:fldChar w:fldCharType="begin"/>
        </w:r>
        <w:r w:rsidR="00F66CA1">
          <w:rPr>
            <w:noProof/>
            <w:webHidden/>
          </w:rPr>
          <w:instrText xml:space="preserve"> PAGEREF _Toc168848619 \h </w:instrText>
        </w:r>
        <w:r w:rsidR="00F66CA1">
          <w:rPr>
            <w:noProof/>
            <w:webHidden/>
          </w:rPr>
        </w:r>
        <w:r w:rsidR="00F66CA1">
          <w:rPr>
            <w:noProof/>
            <w:webHidden/>
          </w:rPr>
          <w:fldChar w:fldCharType="separate"/>
        </w:r>
        <w:r w:rsidR="00F66CA1">
          <w:rPr>
            <w:noProof/>
            <w:webHidden/>
          </w:rPr>
          <w:t>34</w:t>
        </w:r>
        <w:r w:rsidR="00F66CA1">
          <w:rPr>
            <w:noProof/>
            <w:webHidden/>
          </w:rPr>
          <w:fldChar w:fldCharType="end"/>
        </w:r>
      </w:hyperlink>
    </w:p>
    <w:p w14:paraId="7D94DFF0" w14:textId="118290E4"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20" w:history="1">
        <w:r w:rsidR="00F66CA1" w:rsidRPr="000D7062">
          <w:rPr>
            <w:rStyle w:val="Hyperlink"/>
            <w:noProof/>
          </w:rPr>
          <w:t>1.7.4 Pre-trained Language Models:</w:t>
        </w:r>
        <w:r w:rsidR="00F66CA1">
          <w:rPr>
            <w:noProof/>
            <w:webHidden/>
          </w:rPr>
          <w:tab/>
        </w:r>
        <w:r w:rsidR="00F66CA1">
          <w:rPr>
            <w:noProof/>
            <w:webHidden/>
          </w:rPr>
          <w:fldChar w:fldCharType="begin"/>
        </w:r>
        <w:r w:rsidR="00F66CA1">
          <w:rPr>
            <w:noProof/>
            <w:webHidden/>
          </w:rPr>
          <w:instrText xml:space="preserve"> PAGEREF _Toc168848620 \h </w:instrText>
        </w:r>
        <w:r w:rsidR="00F66CA1">
          <w:rPr>
            <w:noProof/>
            <w:webHidden/>
          </w:rPr>
        </w:r>
        <w:r w:rsidR="00F66CA1">
          <w:rPr>
            <w:noProof/>
            <w:webHidden/>
          </w:rPr>
          <w:fldChar w:fldCharType="separate"/>
        </w:r>
        <w:r w:rsidR="00F66CA1">
          <w:rPr>
            <w:noProof/>
            <w:webHidden/>
          </w:rPr>
          <w:t>35</w:t>
        </w:r>
        <w:r w:rsidR="00F66CA1">
          <w:rPr>
            <w:noProof/>
            <w:webHidden/>
          </w:rPr>
          <w:fldChar w:fldCharType="end"/>
        </w:r>
      </w:hyperlink>
    </w:p>
    <w:p w14:paraId="535FF179" w14:textId="02684AE0" w:rsidR="00F66CA1"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68848621" w:history="1">
        <w:r w:rsidR="00F66CA1" w:rsidRPr="000D7062">
          <w:rPr>
            <w:rStyle w:val="Hyperlink"/>
            <w:noProof/>
          </w:rPr>
          <w:t>CHƯƠNG 2 – PHÂN LOẠI VĂN BẢN ĐA NHÃN BẰNG NEURAL NETWORK VÀ CÁC PHƯƠNG PHÁP TRUYỀN THỐNG</w:t>
        </w:r>
        <w:r w:rsidR="00F66CA1">
          <w:rPr>
            <w:noProof/>
            <w:webHidden/>
          </w:rPr>
          <w:tab/>
        </w:r>
        <w:r w:rsidR="00F66CA1">
          <w:rPr>
            <w:noProof/>
            <w:webHidden/>
          </w:rPr>
          <w:fldChar w:fldCharType="begin"/>
        </w:r>
        <w:r w:rsidR="00F66CA1">
          <w:rPr>
            <w:noProof/>
            <w:webHidden/>
          </w:rPr>
          <w:instrText xml:space="preserve"> PAGEREF _Toc168848621 \h </w:instrText>
        </w:r>
        <w:r w:rsidR="00F66CA1">
          <w:rPr>
            <w:noProof/>
            <w:webHidden/>
          </w:rPr>
        </w:r>
        <w:r w:rsidR="00F66CA1">
          <w:rPr>
            <w:noProof/>
            <w:webHidden/>
          </w:rPr>
          <w:fldChar w:fldCharType="separate"/>
        </w:r>
        <w:r w:rsidR="00F66CA1">
          <w:rPr>
            <w:noProof/>
            <w:webHidden/>
          </w:rPr>
          <w:t>36</w:t>
        </w:r>
        <w:r w:rsidR="00F66CA1">
          <w:rPr>
            <w:noProof/>
            <w:webHidden/>
          </w:rPr>
          <w:fldChar w:fldCharType="end"/>
        </w:r>
      </w:hyperlink>
    </w:p>
    <w:p w14:paraId="22BF8F64" w14:textId="3B1331C1" w:rsidR="00F66CA1" w:rsidRDefault="00000000">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8848622" w:history="1">
        <w:r w:rsidR="00F66CA1" w:rsidRPr="000D7062">
          <w:rPr>
            <w:rStyle w:val="Hyperlink"/>
            <w:noProof/>
          </w:rPr>
          <w:t>2.1</w:t>
        </w:r>
        <w:r w:rsidR="00F66CA1">
          <w:rPr>
            <w:rFonts w:asciiTheme="minorHAnsi" w:eastAsiaTheme="minorEastAsia" w:hAnsiTheme="minorHAnsi" w:cstheme="minorBidi"/>
            <w:noProof/>
            <w:kern w:val="2"/>
            <w:sz w:val="24"/>
            <w14:ligatures w14:val="standardContextual"/>
          </w:rPr>
          <w:tab/>
        </w:r>
        <w:r w:rsidR="00F66CA1" w:rsidRPr="000D7062">
          <w:rPr>
            <w:rStyle w:val="Hyperlink"/>
            <w:noProof/>
          </w:rPr>
          <w:t>Giới thiệu</w:t>
        </w:r>
        <w:r w:rsidR="00F66CA1">
          <w:rPr>
            <w:noProof/>
            <w:webHidden/>
          </w:rPr>
          <w:tab/>
        </w:r>
        <w:r w:rsidR="00F66CA1">
          <w:rPr>
            <w:noProof/>
            <w:webHidden/>
          </w:rPr>
          <w:fldChar w:fldCharType="begin"/>
        </w:r>
        <w:r w:rsidR="00F66CA1">
          <w:rPr>
            <w:noProof/>
            <w:webHidden/>
          </w:rPr>
          <w:instrText xml:space="preserve"> PAGEREF _Toc168848622 \h </w:instrText>
        </w:r>
        <w:r w:rsidR="00F66CA1">
          <w:rPr>
            <w:noProof/>
            <w:webHidden/>
          </w:rPr>
        </w:r>
        <w:r w:rsidR="00F66CA1">
          <w:rPr>
            <w:noProof/>
            <w:webHidden/>
          </w:rPr>
          <w:fldChar w:fldCharType="separate"/>
        </w:r>
        <w:r w:rsidR="00F66CA1">
          <w:rPr>
            <w:noProof/>
            <w:webHidden/>
          </w:rPr>
          <w:t>36</w:t>
        </w:r>
        <w:r w:rsidR="00F66CA1">
          <w:rPr>
            <w:noProof/>
            <w:webHidden/>
          </w:rPr>
          <w:fldChar w:fldCharType="end"/>
        </w:r>
      </w:hyperlink>
    </w:p>
    <w:p w14:paraId="29ECC067" w14:textId="321D480A" w:rsidR="00F66CA1" w:rsidRDefault="00000000">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68848623" w:history="1">
        <w:r w:rsidR="00F66CA1" w:rsidRPr="000D7062">
          <w:rPr>
            <w:rStyle w:val="Hyperlink"/>
            <w:noProof/>
          </w:rPr>
          <w:t>2.1.1</w:t>
        </w:r>
        <w:r w:rsidR="00F66CA1">
          <w:rPr>
            <w:rFonts w:asciiTheme="minorHAnsi" w:eastAsiaTheme="minorEastAsia" w:hAnsiTheme="minorHAnsi" w:cstheme="minorBidi"/>
            <w:noProof/>
            <w:kern w:val="2"/>
            <w:sz w:val="24"/>
            <w14:ligatures w14:val="standardContextual"/>
          </w:rPr>
          <w:tab/>
        </w:r>
        <w:r w:rsidR="00F66CA1" w:rsidRPr="000D7062">
          <w:rPr>
            <w:rStyle w:val="Hyperlink"/>
            <w:noProof/>
          </w:rPr>
          <w:t>Các thách thức</w:t>
        </w:r>
        <w:r w:rsidR="00F66CA1">
          <w:rPr>
            <w:noProof/>
            <w:webHidden/>
          </w:rPr>
          <w:tab/>
        </w:r>
        <w:r w:rsidR="00F66CA1">
          <w:rPr>
            <w:noProof/>
            <w:webHidden/>
          </w:rPr>
          <w:fldChar w:fldCharType="begin"/>
        </w:r>
        <w:r w:rsidR="00F66CA1">
          <w:rPr>
            <w:noProof/>
            <w:webHidden/>
          </w:rPr>
          <w:instrText xml:space="preserve"> PAGEREF _Toc168848623 \h </w:instrText>
        </w:r>
        <w:r w:rsidR="00F66CA1">
          <w:rPr>
            <w:noProof/>
            <w:webHidden/>
          </w:rPr>
        </w:r>
        <w:r w:rsidR="00F66CA1">
          <w:rPr>
            <w:noProof/>
            <w:webHidden/>
          </w:rPr>
          <w:fldChar w:fldCharType="separate"/>
        </w:r>
        <w:r w:rsidR="00F66CA1">
          <w:rPr>
            <w:noProof/>
            <w:webHidden/>
          </w:rPr>
          <w:t>36</w:t>
        </w:r>
        <w:r w:rsidR="00F66CA1">
          <w:rPr>
            <w:noProof/>
            <w:webHidden/>
          </w:rPr>
          <w:fldChar w:fldCharType="end"/>
        </w:r>
      </w:hyperlink>
    </w:p>
    <w:p w14:paraId="7A9DF76C" w14:textId="547608CA" w:rsidR="00F66CA1" w:rsidRDefault="00000000">
      <w:pPr>
        <w:pStyle w:val="TOC3"/>
        <w:tabs>
          <w:tab w:val="left" w:pos="2200"/>
          <w:tab w:val="right" w:leader="dot" w:pos="9111"/>
        </w:tabs>
        <w:rPr>
          <w:rFonts w:asciiTheme="minorHAnsi" w:eastAsiaTheme="minorEastAsia" w:hAnsiTheme="minorHAnsi" w:cstheme="minorBidi"/>
          <w:noProof/>
          <w:kern w:val="2"/>
          <w:sz w:val="24"/>
          <w14:ligatures w14:val="standardContextual"/>
        </w:rPr>
      </w:pPr>
      <w:hyperlink w:anchor="_Toc168848624" w:history="1">
        <w:r w:rsidR="00F66CA1" w:rsidRPr="000D7062">
          <w:rPr>
            <w:rStyle w:val="Hyperlink"/>
            <w:noProof/>
          </w:rPr>
          <w:t>2.1.2</w:t>
        </w:r>
        <w:r w:rsidR="00F66CA1">
          <w:rPr>
            <w:rFonts w:asciiTheme="minorHAnsi" w:eastAsiaTheme="minorEastAsia" w:hAnsiTheme="minorHAnsi" w:cstheme="minorBidi"/>
            <w:noProof/>
            <w:kern w:val="2"/>
            <w:sz w:val="24"/>
            <w14:ligatures w14:val="standardContextual"/>
          </w:rPr>
          <w:tab/>
        </w:r>
        <w:r w:rsidR="00F66CA1" w:rsidRPr="000D7062">
          <w:rPr>
            <w:rStyle w:val="Hyperlink"/>
            <w:noProof/>
          </w:rPr>
          <w:t>Ứng dụng</w:t>
        </w:r>
        <w:r w:rsidR="00F66CA1">
          <w:rPr>
            <w:noProof/>
            <w:webHidden/>
          </w:rPr>
          <w:tab/>
        </w:r>
        <w:r w:rsidR="00F66CA1">
          <w:rPr>
            <w:noProof/>
            <w:webHidden/>
          </w:rPr>
          <w:fldChar w:fldCharType="begin"/>
        </w:r>
        <w:r w:rsidR="00F66CA1">
          <w:rPr>
            <w:noProof/>
            <w:webHidden/>
          </w:rPr>
          <w:instrText xml:space="preserve"> PAGEREF _Toc168848624 \h </w:instrText>
        </w:r>
        <w:r w:rsidR="00F66CA1">
          <w:rPr>
            <w:noProof/>
            <w:webHidden/>
          </w:rPr>
        </w:r>
        <w:r w:rsidR="00F66CA1">
          <w:rPr>
            <w:noProof/>
            <w:webHidden/>
          </w:rPr>
          <w:fldChar w:fldCharType="separate"/>
        </w:r>
        <w:r w:rsidR="00F66CA1">
          <w:rPr>
            <w:noProof/>
            <w:webHidden/>
          </w:rPr>
          <w:t>37</w:t>
        </w:r>
        <w:r w:rsidR="00F66CA1">
          <w:rPr>
            <w:noProof/>
            <w:webHidden/>
          </w:rPr>
          <w:fldChar w:fldCharType="end"/>
        </w:r>
      </w:hyperlink>
    </w:p>
    <w:p w14:paraId="1929D96E" w14:textId="73B7032F" w:rsidR="00F66CA1" w:rsidRDefault="00000000">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8848625" w:history="1">
        <w:r w:rsidR="00F66CA1" w:rsidRPr="000D7062">
          <w:rPr>
            <w:rStyle w:val="Hyperlink"/>
            <w:noProof/>
          </w:rPr>
          <w:t>2.2</w:t>
        </w:r>
        <w:r w:rsidR="00F66CA1">
          <w:rPr>
            <w:rFonts w:asciiTheme="minorHAnsi" w:eastAsiaTheme="minorEastAsia" w:hAnsiTheme="minorHAnsi" w:cstheme="minorBidi"/>
            <w:noProof/>
            <w:kern w:val="2"/>
            <w:sz w:val="24"/>
            <w14:ligatures w14:val="standardContextual"/>
          </w:rPr>
          <w:tab/>
        </w:r>
        <w:r w:rsidR="00F66CA1" w:rsidRPr="000D7062">
          <w:rPr>
            <w:rStyle w:val="Hyperlink"/>
            <w:noProof/>
          </w:rPr>
          <w:t>Feed Forward Neural Network</w:t>
        </w:r>
        <w:r w:rsidR="00F66CA1">
          <w:rPr>
            <w:noProof/>
            <w:webHidden/>
          </w:rPr>
          <w:tab/>
        </w:r>
        <w:r w:rsidR="00F66CA1">
          <w:rPr>
            <w:noProof/>
            <w:webHidden/>
          </w:rPr>
          <w:fldChar w:fldCharType="begin"/>
        </w:r>
        <w:r w:rsidR="00F66CA1">
          <w:rPr>
            <w:noProof/>
            <w:webHidden/>
          </w:rPr>
          <w:instrText xml:space="preserve"> PAGEREF _Toc168848625 \h </w:instrText>
        </w:r>
        <w:r w:rsidR="00F66CA1">
          <w:rPr>
            <w:noProof/>
            <w:webHidden/>
          </w:rPr>
        </w:r>
        <w:r w:rsidR="00F66CA1">
          <w:rPr>
            <w:noProof/>
            <w:webHidden/>
          </w:rPr>
          <w:fldChar w:fldCharType="separate"/>
        </w:r>
        <w:r w:rsidR="00F66CA1">
          <w:rPr>
            <w:noProof/>
            <w:webHidden/>
          </w:rPr>
          <w:t>38</w:t>
        </w:r>
        <w:r w:rsidR="00F66CA1">
          <w:rPr>
            <w:noProof/>
            <w:webHidden/>
          </w:rPr>
          <w:fldChar w:fldCharType="end"/>
        </w:r>
      </w:hyperlink>
    </w:p>
    <w:p w14:paraId="758719B7" w14:textId="1D721861"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26" w:history="1">
        <w:r w:rsidR="00F66CA1" w:rsidRPr="000D7062">
          <w:rPr>
            <w:rStyle w:val="Hyperlink"/>
            <w:noProof/>
          </w:rPr>
          <w:t>2.2.1 Cấu trúc của FFNN:</w:t>
        </w:r>
        <w:r w:rsidR="00F66CA1">
          <w:rPr>
            <w:noProof/>
            <w:webHidden/>
          </w:rPr>
          <w:tab/>
        </w:r>
        <w:r w:rsidR="00F66CA1">
          <w:rPr>
            <w:noProof/>
            <w:webHidden/>
          </w:rPr>
          <w:fldChar w:fldCharType="begin"/>
        </w:r>
        <w:r w:rsidR="00F66CA1">
          <w:rPr>
            <w:noProof/>
            <w:webHidden/>
          </w:rPr>
          <w:instrText xml:space="preserve"> PAGEREF _Toc168848626 \h </w:instrText>
        </w:r>
        <w:r w:rsidR="00F66CA1">
          <w:rPr>
            <w:noProof/>
            <w:webHidden/>
          </w:rPr>
        </w:r>
        <w:r w:rsidR="00F66CA1">
          <w:rPr>
            <w:noProof/>
            <w:webHidden/>
          </w:rPr>
          <w:fldChar w:fldCharType="separate"/>
        </w:r>
        <w:r w:rsidR="00F66CA1">
          <w:rPr>
            <w:noProof/>
            <w:webHidden/>
          </w:rPr>
          <w:t>39</w:t>
        </w:r>
        <w:r w:rsidR="00F66CA1">
          <w:rPr>
            <w:noProof/>
            <w:webHidden/>
          </w:rPr>
          <w:fldChar w:fldCharType="end"/>
        </w:r>
      </w:hyperlink>
    </w:p>
    <w:p w14:paraId="5AF269A1" w14:textId="05B51858"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27" w:history="1">
        <w:r w:rsidR="00F66CA1" w:rsidRPr="000D7062">
          <w:rPr>
            <w:rStyle w:val="Hyperlink"/>
            <w:noProof/>
          </w:rPr>
          <w:t>2.2.2 Quá trình hoạt động của FFNN:</w:t>
        </w:r>
        <w:r w:rsidR="00F66CA1">
          <w:rPr>
            <w:noProof/>
            <w:webHidden/>
          </w:rPr>
          <w:tab/>
        </w:r>
        <w:r w:rsidR="00F66CA1">
          <w:rPr>
            <w:noProof/>
            <w:webHidden/>
          </w:rPr>
          <w:fldChar w:fldCharType="begin"/>
        </w:r>
        <w:r w:rsidR="00F66CA1">
          <w:rPr>
            <w:noProof/>
            <w:webHidden/>
          </w:rPr>
          <w:instrText xml:space="preserve"> PAGEREF _Toc168848627 \h </w:instrText>
        </w:r>
        <w:r w:rsidR="00F66CA1">
          <w:rPr>
            <w:noProof/>
            <w:webHidden/>
          </w:rPr>
        </w:r>
        <w:r w:rsidR="00F66CA1">
          <w:rPr>
            <w:noProof/>
            <w:webHidden/>
          </w:rPr>
          <w:fldChar w:fldCharType="separate"/>
        </w:r>
        <w:r w:rsidR="00F66CA1">
          <w:rPr>
            <w:noProof/>
            <w:webHidden/>
          </w:rPr>
          <w:t>39</w:t>
        </w:r>
        <w:r w:rsidR="00F66CA1">
          <w:rPr>
            <w:noProof/>
            <w:webHidden/>
          </w:rPr>
          <w:fldChar w:fldCharType="end"/>
        </w:r>
      </w:hyperlink>
    </w:p>
    <w:p w14:paraId="20CB31E9" w14:textId="678D263F"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28" w:history="1">
        <w:r w:rsidR="00F66CA1" w:rsidRPr="000D7062">
          <w:rPr>
            <w:rStyle w:val="Hyperlink"/>
            <w:noProof/>
          </w:rPr>
          <w:t>2.2.4 Lan truyền ngược (Backpropagation):</w:t>
        </w:r>
        <w:r w:rsidR="00F66CA1">
          <w:rPr>
            <w:noProof/>
            <w:webHidden/>
          </w:rPr>
          <w:tab/>
        </w:r>
        <w:r w:rsidR="00F66CA1">
          <w:rPr>
            <w:noProof/>
            <w:webHidden/>
          </w:rPr>
          <w:fldChar w:fldCharType="begin"/>
        </w:r>
        <w:r w:rsidR="00F66CA1">
          <w:rPr>
            <w:noProof/>
            <w:webHidden/>
          </w:rPr>
          <w:instrText xml:space="preserve"> PAGEREF _Toc168848628 \h </w:instrText>
        </w:r>
        <w:r w:rsidR="00F66CA1">
          <w:rPr>
            <w:noProof/>
            <w:webHidden/>
          </w:rPr>
        </w:r>
        <w:r w:rsidR="00F66CA1">
          <w:rPr>
            <w:noProof/>
            <w:webHidden/>
          </w:rPr>
          <w:fldChar w:fldCharType="separate"/>
        </w:r>
        <w:r w:rsidR="00F66CA1">
          <w:rPr>
            <w:noProof/>
            <w:webHidden/>
          </w:rPr>
          <w:t>41</w:t>
        </w:r>
        <w:r w:rsidR="00F66CA1">
          <w:rPr>
            <w:noProof/>
            <w:webHidden/>
          </w:rPr>
          <w:fldChar w:fldCharType="end"/>
        </w:r>
      </w:hyperlink>
    </w:p>
    <w:p w14:paraId="2E468B1E" w14:textId="28EE522C"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29" w:history="1">
        <w:r w:rsidR="00F66CA1" w:rsidRPr="000D7062">
          <w:rPr>
            <w:rStyle w:val="Hyperlink"/>
            <w:noProof/>
          </w:rPr>
          <w:t>2.2.5 Thuật toán tối ưu hóa</w:t>
        </w:r>
        <w:r w:rsidR="00F66CA1">
          <w:rPr>
            <w:noProof/>
            <w:webHidden/>
          </w:rPr>
          <w:tab/>
        </w:r>
        <w:r w:rsidR="00F66CA1">
          <w:rPr>
            <w:noProof/>
            <w:webHidden/>
          </w:rPr>
          <w:fldChar w:fldCharType="begin"/>
        </w:r>
        <w:r w:rsidR="00F66CA1">
          <w:rPr>
            <w:noProof/>
            <w:webHidden/>
          </w:rPr>
          <w:instrText xml:space="preserve"> PAGEREF _Toc168848629 \h </w:instrText>
        </w:r>
        <w:r w:rsidR="00F66CA1">
          <w:rPr>
            <w:noProof/>
            <w:webHidden/>
          </w:rPr>
        </w:r>
        <w:r w:rsidR="00F66CA1">
          <w:rPr>
            <w:noProof/>
            <w:webHidden/>
          </w:rPr>
          <w:fldChar w:fldCharType="separate"/>
        </w:r>
        <w:r w:rsidR="00F66CA1">
          <w:rPr>
            <w:noProof/>
            <w:webHidden/>
          </w:rPr>
          <w:t>41</w:t>
        </w:r>
        <w:r w:rsidR="00F66CA1">
          <w:rPr>
            <w:noProof/>
            <w:webHidden/>
          </w:rPr>
          <w:fldChar w:fldCharType="end"/>
        </w:r>
      </w:hyperlink>
    </w:p>
    <w:p w14:paraId="6353BEB6" w14:textId="310ACDBE" w:rsidR="00F66CA1" w:rsidRDefault="00000000">
      <w:pPr>
        <w:pStyle w:val="TOC2"/>
        <w:tabs>
          <w:tab w:val="left" w:pos="1440"/>
          <w:tab w:val="right" w:leader="dot" w:pos="9111"/>
        </w:tabs>
        <w:rPr>
          <w:rFonts w:asciiTheme="minorHAnsi" w:eastAsiaTheme="minorEastAsia" w:hAnsiTheme="minorHAnsi" w:cstheme="minorBidi"/>
          <w:noProof/>
          <w:kern w:val="2"/>
          <w:sz w:val="24"/>
          <w14:ligatures w14:val="standardContextual"/>
        </w:rPr>
      </w:pPr>
      <w:hyperlink w:anchor="_Toc168848630" w:history="1">
        <w:r w:rsidR="00F66CA1" w:rsidRPr="000D7062">
          <w:rPr>
            <w:rStyle w:val="Hyperlink"/>
            <w:noProof/>
          </w:rPr>
          <w:t>2.3</w:t>
        </w:r>
        <w:r w:rsidR="00F66CA1">
          <w:rPr>
            <w:rFonts w:asciiTheme="minorHAnsi" w:eastAsiaTheme="minorEastAsia" w:hAnsiTheme="minorHAnsi" w:cstheme="minorBidi"/>
            <w:noProof/>
            <w:kern w:val="2"/>
            <w:sz w:val="24"/>
            <w14:ligatures w14:val="standardContextual"/>
          </w:rPr>
          <w:tab/>
        </w:r>
        <w:r w:rsidR="00F66CA1" w:rsidRPr="000D7062">
          <w:rPr>
            <w:rStyle w:val="Hyperlink"/>
            <w:noProof/>
          </w:rPr>
          <w:t>RNN (Recurrent Neural Networks)</w:t>
        </w:r>
        <w:r w:rsidR="00F66CA1">
          <w:rPr>
            <w:noProof/>
            <w:webHidden/>
          </w:rPr>
          <w:tab/>
        </w:r>
        <w:r w:rsidR="00F66CA1">
          <w:rPr>
            <w:noProof/>
            <w:webHidden/>
          </w:rPr>
          <w:fldChar w:fldCharType="begin"/>
        </w:r>
        <w:r w:rsidR="00F66CA1">
          <w:rPr>
            <w:noProof/>
            <w:webHidden/>
          </w:rPr>
          <w:instrText xml:space="preserve"> PAGEREF _Toc168848630 \h </w:instrText>
        </w:r>
        <w:r w:rsidR="00F66CA1">
          <w:rPr>
            <w:noProof/>
            <w:webHidden/>
          </w:rPr>
        </w:r>
        <w:r w:rsidR="00F66CA1">
          <w:rPr>
            <w:noProof/>
            <w:webHidden/>
          </w:rPr>
          <w:fldChar w:fldCharType="separate"/>
        </w:r>
        <w:r w:rsidR="00F66CA1">
          <w:rPr>
            <w:noProof/>
            <w:webHidden/>
          </w:rPr>
          <w:t>42</w:t>
        </w:r>
        <w:r w:rsidR="00F66CA1">
          <w:rPr>
            <w:noProof/>
            <w:webHidden/>
          </w:rPr>
          <w:fldChar w:fldCharType="end"/>
        </w:r>
      </w:hyperlink>
    </w:p>
    <w:p w14:paraId="1EC82A87" w14:textId="12BCF75A"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31" w:history="1">
        <w:r w:rsidR="00F66CA1" w:rsidRPr="000D7062">
          <w:rPr>
            <w:rStyle w:val="Hyperlink"/>
            <w:noProof/>
          </w:rPr>
          <w:t>2.3.1. Cấu trúc của RNN</w:t>
        </w:r>
        <w:r w:rsidR="00F66CA1">
          <w:rPr>
            <w:noProof/>
            <w:webHidden/>
          </w:rPr>
          <w:tab/>
        </w:r>
        <w:r w:rsidR="00F66CA1">
          <w:rPr>
            <w:noProof/>
            <w:webHidden/>
          </w:rPr>
          <w:fldChar w:fldCharType="begin"/>
        </w:r>
        <w:r w:rsidR="00F66CA1">
          <w:rPr>
            <w:noProof/>
            <w:webHidden/>
          </w:rPr>
          <w:instrText xml:space="preserve"> PAGEREF _Toc168848631 \h </w:instrText>
        </w:r>
        <w:r w:rsidR="00F66CA1">
          <w:rPr>
            <w:noProof/>
            <w:webHidden/>
          </w:rPr>
        </w:r>
        <w:r w:rsidR="00F66CA1">
          <w:rPr>
            <w:noProof/>
            <w:webHidden/>
          </w:rPr>
          <w:fldChar w:fldCharType="separate"/>
        </w:r>
        <w:r w:rsidR="00F66CA1">
          <w:rPr>
            <w:noProof/>
            <w:webHidden/>
          </w:rPr>
          <w:t>43</w:t>
        </w:r>
        <w:r w:rsidR="00F66CA1">
          <w:rPr>
            <w:noProof/>
            <w:webHidden/>
          </w:rPr>
          <w:fldChar w:fldCharType="end"/>
        </w:r>
      </w:hyperlink>
    </w:p>
    <w:p w14:paraId="001451CB" w14:textId="4547A64D"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32" w:history="1">
        <w:r w:rsidR="00F66CA1" w:rsidRPr="000D7062">
          <w:rPr>
            <w:rStyle w:val="Hyperlink"/>
            <w:noProof/>
          </w:rPr>
          <w:t>2.3.2. Lan truyền tiến (Forward Propagation) trong RNN</w:t>
        </w:r>
        <w:r w:rsidR="00F66CA1">
          <w:rPr>
            <w:noProof/>
            <w:webHidden/>
          </w:rPr>
          <w:tab/>
        </w:r>
        <w:r w:rsidR="00F66CA1">
          <w:rPr>
            <w:noProof/>
            <w:webHidden/>
          </w:rPr>
          <w:fldChar w:fldCharType="begin"/>
        </w:r>
        <w:r w:rsidR="00F66CA1">
          <w:rPr>
            <w:noProof/>
            <w:webHidden/>
          </w:rPr>
          <w:instrText xml:space="preserve"> PAGEREF _Toc168848632 \h </w:instrText>
        </w:r>
        <w:r w:rsidR="00F66CA1">
          <w:rPr>
            <w:noProof/>
            <w:webHidden/>
          </w:rPr>
        </w:r>
        <w:r w:rsidR="00F66CA1">
          <w:rPr>
            <w:noProof/>
            <w:webHidden/>
          </w:rPr>
          <w:fldChar w:fldCharType="separate"/>
        </w:r>
        <w:r w:rsidR="00F66CA1">
          <w:rPr>
            <w:noProof/>
            <w:webHidden/>
          </w:rPr>
          <w:t>43</w:t>
        </w:r>
        <w:r w:rsidR="00F66CA1">
          <w:rPr>
            <w:noProof/>
            <w:webHidden/>
          </w:rPr>
          <w:fldChar w:fldCharType="end"/>
        </w:r>
      </w:hyperlink>
    </w:p>
    <w:p w14:paraId="26927692" w14:textId="366A5AF3"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33" w:history="1">
        <w:r w:rsidR="00F66CA1" w:rsidRPr="000D7062">
          <w:rPr>
            <w:rStyle w:val="Hyperlink"/>
            <w:noProof/>
          </w:rPr>
          <w:t>2.3.3. Hàm mất mát (Loss Function)</w:t>
        </w:r>
        <w:r w:rsidR="00F66CA1">
          <w:rPr>
            <w:noProof/>
            <w:webHidden/>
          </w:rPr>
          <w:tab/>
        </w:r>
        <w:r w:rsidR="00F66CA1">
          <w:rPr>
            <w:noProof/>
            <w:webHidden/>
          </w:rPr>
          <w:fldChar w:fldCharType="begin"/>
        </w:r>
        <w:r w:rsidR="00F66CA1">
          <w:rPr>
            <w:noProof/>
            <w:webHidden/>
          </w:rPr>
          <w:instrText xml:space="preserve"> PAGEREF _Toc168848633 \h </w:instrText>
        </w:r>
        <w:r w:rsidR="00F66CA1">
          <w:rPr>
            <w:noProof/>
            <w:webHidden/>
          </w:rPr>
        </w:r>
        <w:r w:rsidR="00F66CA1">
          <w:rPr>
            <w:noProof/>
            <w:webHidden/>
          </w:rPr>
          <w:fldChar w:fldCharType="separate"/>
        </w:r>
        <w:r w:rsidR="00F66CA1">
          <w:rPr>
            <w:noProof/>
            <w:webHidden/>
          </w:rPr>
          <w:t>44</w:t>
        </w:r>
        <w:r w:rsidR="00F66CA1">
          <w:rPr>
            <w:noProof/>
            <w:webHidden/>
          </w:rPr>
          <w:fldChar w:fldCharType="end"/>
        </w:r>
      </w:hyperlink>
    </w:p>
    <w:p w14:paraId="5BDB7DC1" w14:textId="281FC436"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34" w:history="1">
        <w:r w:rsidR="00F66CA1" w:rsidRPr="000D7062">
          <w:rPr>
            <w:rStyle w:val="Hyperlink"/>
            <w:noProof/>
          </w:rPr>
          <w:t>2.3.4. Lan truyền ngược qua thời gian (Backpropagation Through Time - BPTT)</w:t>
        </w:r>
        <w:r w:rsidR="00F66CA1">
          <w:rPr>
            <w:noProof/>
            <w:webHidden/>
          </w:rPr>
          <w:tab/>
        </w:r>
        <w:r w:rsidR="00F66CA1">
          <w:rPr>
            <w:noProof/>
            <w:webHidden/>
          </w:rPr>
          <w:fldChar w:fldCharType="begin"/>
        </w:r>
        <w:r w:rsidR="00F66CA1">
          <w:rPr>
            <w:noProof/>
            <w:webHidden/>
          </w:rPr>
          <w:instrText xml:space="preserve"> PAGEREF _Toc168848634 \h </w:instrText>
        </w:r>
        <w:r w:rsidR="00F66CA1">
          <w:rPr>
            <w:noProof/>
            <w:webHidden/>
          </w:rPr>
        </w:r>
        <w:r w:rsidR="00F66CA1">
          <w:rPr>
            <w:noProof/>
            <w:webHidden/>
          </w:rPr>
          <w:fldChar w:fldCharType="separate"/>
        </w:r>
        <w:r w:rsidR="00F66CA1">
          <w:rPr>
            <w:noProof/>
            <w:webHidden/>
          </w:rPr>
          <w:t>44</w:t>
        </w:r>
        <w:r w:rsidR="00F66CA1">
          <w:rPr>
            <w:noProof/>
            <w:webHidden/>
          </w:rPr>
          <w:fldChar w:fldCharType="end"/>
        </w:r>
      </w:hyperlink>
    </w:p>
    <w:p w14:paraId="0E743DDE" w14:textId="2EB15C98" w:rsidR="00F66CA1" w:rsidRDefault="00000000">
      <w:pPr>
        <w:pStyle w:val="TOC3"/>
        <w:tabs>
          <w:tab w:val="right" w:leader="dot" w:pos="9111"/>
        </w:tabs>
        <w:rPr>
          <w:rFonts w:asciiTheme="minorHAnsi" w:eastAsiaTheme="minorEastAsia" w:hAnsiTheme="minorHAnsi" w:cstheme="minorBidi"/>
          <w:noProof/>
          <w:kern w:val="2"/>
          <w:sz w:val="24"/>
          <w14:ligatures w14:val="standardContextual"/>
        </w:rPr>
      </w:pPr>
      <w:hyperlink w:anchor="_Toc168848635" w:history="1">
        <w:r w:rsidR="00F66CA1" w:rsidRPr="000D7062">
          <w:rPr>
            <w:rStyle w:val="Hyperlink"/>
            <w:noProof/>
          </w:rPr>
          <w:t>2.3.5. Các vấn đề và giải pháp trong RNN</w:t>
        </w:r>
        <w:r w:rsidR="00F66CA1">
          <w:rPr>
            <w:noProof/>
            <w:webHidden/>
          </w:rPr>
          <w:tab/>
        </w:r>
        <w:r w:rsidR="00F66CA1">
          <w:rPr>
            <w:noProof/>
            <w:webHidden/>
          </w:rPr>
          <w:fldChar w:fldCharType="begin"/>
        </w:r>
        <w:r w:rsidR="00F66CA1">
          <w:rPr>
            <w:noProof/>
            <w:webHidden/>
          </w:rPr>
          <w:instrText xml:space="preserve"> PAGEREF _Toc168848635 \h </w:instrText>
        </w:r>
        <w:r w:rsidR="00F66CA1">
          <w:rPr>
            <w:noProof/>
            <w:webHidden/>
          </w:rPr>
        </w:r>
        <w:r w:rsidR="00F66CA1">
          <w:rPr>
            <w:noProof/>
            <w:webHidden/>
          </w:rPr>
          <w:fldChar w:fldCharType="separate"/>
        </w:r>
        <w:r w:rsidR="00F66CA1">
          <w:rPr>
            <w:noProof/>
            <w:webHidden/>
          </w:rPr>
          <w:t>45</w:t>
        </w:r>
        <w:r w:rsidR="00F66CA1">
          <w:rPr>
            <w:noProof/>
            <w:webHidden/>
          </w:rPr>
          <w:fldChar w:fldCharType="end"/>
        </w:r>
      </w:hyperlink>
    </w:p>
    <w:p w14:paraId="1C761E94" w14:textId="3005A8E3" w:rsidR="00F66CA1"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8848636" w:history="1">
        <w:r w:rsidR="00F66CA1" w:rsidRPr="000D7062">
          <w:rPr>
            <w:rStyle w:val="Hyperlink"/>
            <w:noProof/>
          </w:rPr>
          <w:t>2.4 Các phương pháp truyền thống khác</w:t>
        </w:r>
        <w:r w:rsidR="00F66CA1">
          <w:rPr>
            <w:noProof/>
            <w:webHidden/>
          </w:rPr>
          <w:tab/>
        </w:r>
        <w:r w:rsidR="00F66CA1">
          <w:rPr>
            <w:noProof/>
            <w:webHidden/>
          </w:rPr>
          <w:fldChar w:fldCharType="begin"/>
        </w:r>
        <w:r w:rsidR="00F66CA1">
          <w:rPr>
            <w:noProof/>
            <w:webHidden/>
          </w:rPr>
          <w:instrText xml:space="preserve"> PAGEREF _Toc168848636 \h </w:instrText>
        </w:r>
        <w:r w:rsidR="00F66CA1">
          <w:rPr>
            <w:noProof/>
            <w:webHidden/>
          </w:rPr>
        </w:r>
        <w:r w:rsidR="00F66CA1">
          <w:rPr>
            <w:noProof/>
            <w:webHidden/>
          </w:rPr>
          <w:fldChar w:fldCharType="separate"/>
        </w:r>
        <w:r w:rsidR="00F66CA1">
          <w:rPr>
            <w:noProof/>
            <w:webHidden/>
          </w:rPr>
          <w:t>45</w:t>
        </w:r>
        <w:r w:rsidR="00F66CA1">
          <w:rPr>
            <w:noProof/>
            <w:webHidden/>
          </w:rPr>
          <w:fldChar w:fldCharType="end"/>
        </w:r>
      </w:hyperlink>
    </w:p>
    <w:p w14:paraId="7A7FDEB1" w14:textId="40294C36" w:rsidR="00F66CA1" w:rsidRDefault="00000000">
      <w:pPr>
        <w:pStyle w:val="TOC2"/>
        <w:tabs>
          <w:tab w:val="right" w:leader="dot" w:pos="9111"/>
        </w:tabs>
        <w:rPr>
          <w:rFonts w:asciiTheme="minorHAnsi" w:eastAsiaTheme="minorEastAsia" w:hAnsiTheme="minorHAnsi" w:cstheme="minorBidi"/>
          <w:noProof/>
          <w:kern w:val="2"/>
          <w:sz w:val="24"/>
          <w14:ligatures w14:val="standardContextual"/>
        </w:rPr>
      </w:pPr>
      <w:hyperlink w:anchor="_Toc168848637" w:history="1">
        <w:r w:rsidR="00F66CA1" w:rsidRPr="000D7062">
          <w:rPr>
            <w:rStyle w:val="Hyperlink"/>
            <w:noProof/>
          </w:rPr>
          <w:t>2.4.1 Chuyển đổi vấn đề</w:t>
        </w:r>
        <w:r w:rsidR="00F66CA1">
          <w:rPr>
            <w:noProof/>
            <w:webHidden/>
          </w:rPr>
          <w:tab/>
        </w:r>
        <w:r w:rsidR="00F66CA1">
          <w:rPr>
            <w:noProof/>
            <w:webHidden/>
          </w:rPr>
          <w:fldChar w:fldCharType="begin"/>
        </w:r>
        <w:r w:rsidR="00F66CA1">
          <w:rPr>
            <w:noProof/>
            <w:webHidden/>
          </w:rPr>
          <w:instrText xml:space="preserve"> PAGEREF _Toc168848637 \h </w:instrText>
        </w:r>
        <w:r w:rsidR="00F66CA1">
          <w:rPr>
            <w:noProof/>
            <w:webHidden/>
          </w:rPr>
        </w:r>
        <w:r w:rsidR="00F66CA1">
          <w:rPr>
            <w:noProof/>
            <w:webHidden/>
          </w:rPr>
          <w:fldChar w:fldCharType="separate"/>
        </w:r>
        <w:r w:rsidR="00F66CA1">
          <w:rPr>
            <w:noProof/>
            <w:webHidden/>
          </w:rPr>
          <w:t>45</w:t>
        </w:r>
        <w:r w:rsidR="00F66CA1">
          <w:rPr>
            <w:noProof/>
            <w:webHidden/>
          </w:rPr>
          <w:fldChar w:fldCharType="end"/>
        </w:r>
      </w:hyperlink>
    </w:p>
    <w:p w14:paraId="168F1EB8" w14:textId="30A4902A"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638" w:history="1">
        <w:r w:rsidR="00F66CA1" w:rsidRPr="000D7062">
          <w:rPr>
            <w:rStyle w:val="Hyperlink"/>
            <w:noProof/>
          </w:rPr>
          <w:t>2.4.1.1 Binary Relevance</w:t>
        </w:r>
        <w:r w:rsidR="00F66CA1">
          <w:rPr>
            <w:noProof/>
            <w:webHidden/>
          </w:rPr>
          <w:tab/>
        </w:r>
        <w:r w:rsidR="00F66CA1">
          <w:rPr>
            <w:noProof/>
            <w:webHidden/>
          </w:rPr>
          <w:fldChar w:fldCharType="begin"/>
        </w:r>
        <w:r w:rsidR="00F66CA1">
          <w:rPr>
            <w:noProof/>
            <w:webHidden/>
          </w:rPr>
          <w:instrText xml:space="preserve"> PAGEREF _Toc168848638 \h </w:instrText>
        </w:r>
        <w:r w:rsidR="00F66CA1">
          <w:rPr>
            <w:noProof/>
            <w:webHidden/>
          </w:rPr>
        </w:r>
        <w:r w:rsidR="00F66CA1">
          <w:rPr>
            <w:noProof/>
            <w:webHidden/>
          </w:rPr>
          <w:fldChar w:fldCharType="separate"/>
        </w:r>
        <w:r w:rsidR="00F66CA1">
          <w:rPr>
            <w:noProof/>
            <w:webHidden/>
          </w:rPr>
          <w:t>45</w:t>
        </w:r>
        <w:r w:rsidR="00F66CA1">
          <w:rPr>
            <w:noProof/>
            <w:webHidden/>
          </w:rPr>
          <w:fldChar w:fldCharType="end"/>
        </w:r>
      </w:hyperlink>
    </w:p>
    <w:p w14:paraId="0B9A3A69" w14:textId="774FE48F"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639" w:history="1">
        <w:r w:rsidR="00F66CA1" w:rsidRPr="000D7062">
          <w:rPr>
            <w:rStyle w:val="Hyperlink"/>
            <w:noProof/>
          </w:rPr>
          <w:t>2.4.1.1 Classifier Chains</w:t>
        </w:r>
        <w:r w:rsidR="00F66CA1">
          <w:rPr>
            <w:noProof/>
            <w:webHidden/>
          </w:rPr>
          <w:tab/>
        </w:r>
        <w:r w:rsidR="00F66CA1">
          <w:rPr>
            <w:noProof/>
            <w:webHidden/>
          </w:rPr>
          <w:fldChar w:fldCharType="begin"/>
        </w:r>
        <w:r w:rsidR="00F66CA1">
          <w:rPr>
            <w:noProof/>
            <w:webHidden/>
          </w:rPr>
          <w:instrText xml:space="preserve"> PAGEREF _Toc168848639 \h </w:instrText>
        </w:r>
        <w:r w:rsidR="00F66CA1">
          <w:rPr>
            <w:noProof/>
            <w:webHidden/>
          </w:rPr>
        </w:r>
        <w:r w:rsidR="00F66CA1">
          <w:rPr>
            <w:noProof/>
            <w:webHidden/>
          </w:rPr>
          <w:fldChar w:fldCharType="separate"/>
        </w:r>
        <w:r w:rsidR="00F66CA1">
          <w:rPr>
            <w:noProof/>
            <w:webHidden/>
          </w:rPr>
          <w:t>46</w:t>
        </w:r>
        <w:r w:rsidR="00F66CA1">
          <w:rPr>
            <w:noProof/>
            <w:webHidden/>
          </w:rPr>
          <w:fldChar w:fldCharType="end"/>
        </w:r>
      </w:hyperlink>
    </w:p>
    <w:p w14:paraId="36BF7F26" w14:textId="4DA3ADC2" w:rsidR="00F66CA1" w:rsidRDefault="00000000">
      <w:pPr>
        <w:pStyle w:val="TOC4"/>
        <w:tabs>
          <w:tab w:val="right" w:leader="dot" w:pos="9111"/>
        </w:tabs>
        <w:rPr>
          <w:rFonts w:asciiTheme="minorHAnsi" w:eastAsiaTheme="minorEastAsia" w:hAnsiTheme="minorHAnsi" w:cstheme="minorBidi"/>
          <w:noProof/>
          <w:kern w:val="2"/>
          <w:sz w:val="24"/>
          <w14:ligatures w14:val="standardContextual"/>
        </w:rPr>
      </w:pPr>
      <w:hyperlink w:anchor="_Toc168848640" w:history="1">
        <w:r w:rsidR="00F66CA1" w:rsidRPr="000D7062">
          <w:rPr>
            <w:rStyle w:val="Hyperlink"/>
            <w:noProof/>
          </w:rPr>
          <w:t>2.4.1.1 Label Powerset</w:t>
        </w:r>
        <w:r w:rsidR="00F66CA1">
          <w:rPr>
            <w:noProof/>
            <w:webHidden/>
          </w:rPr>
          <w:tab/>
        </w:r>
        <w:r w:rsidR="00F66CA1">
          <w:rPr>
            <w:noProof/>
            <w:webHidden/>
          </w:rPr>
          <w:fldChar w:fldCharType="begin"/>
        </w:r>
        <w:r w:rsidR="00F66CA1">
          <w:rPr>
            <w:noProof/>
            <w:webHidden/>
          </w:rPr>
          <w:instrText xml:space="preserve"> PAGEREF _Toc168848640 \h </w:instrText>
        </w:r>
        <w:r w:rsidR="00F66CA1">
          <w:rPr>
            <w:noProof/>
            <w:webHidden/>
          </w:rPr>
        </w:r>
        <w:r w:rsidR="00F66CA1">
          <w:rPr>
            <w:noProof/>
            <w:webHidden/>
          </w:rPr>
          <w:fldChar w:fldCharType="separate"/>
        </w:r>
        <w:r w:rsidR="00F66CA1">
          <w:rPr>
            <w:noProof/>
            <w:webHidden/>
          </w:rPr>
          <w:t>47</w:t>
        </w:r>
        <w:r w:rsidR="00F66CA1">
          <w:rPr>
            <w:noProof/>
            <w:webHidden/>
          </w:rPr>
          <w:fldChar w:fldCharType="end"/>
        </w:r>
      </w:hyperlink>
    </w:p>
    <w:p w14:paraId="6B7DA6B3" w14:textId="6D8AEBBF" w:rsidR="00F66CA1" w:rsidRDefault="00000000">
      <w:pPr>
        <w:pStyle w:val="TOC1"/>
        <w:tabs>
          <w:tab w:val="right" w:leader="dot" w:pos="9111"/>
        </w:tabs>
        <w:rPr>
          <w:rFonts w:asciiTheme="minorHAnsi" w:eastAsiaTheme="minorEastAsia" w:hAnsiTheme="minorHAnsi" w:cstheme="minorBidi"/>
          <w:noProof/>
          <w:kern w:val="2"/>
          <w:sz w:val="24"/>
          <w14:ligatures w14:val="standardContextual"/>
        </w:rPr>
      </w:pPr>
      <w:hyperlink w:anchor="_Toc168848641" w:history="1">
        <w:r w:rsidR="00F66CA1" w:rsidRPr="000D7062">
          <w:rPr>
            <w:rStyle w:val="Hyperlink"/>
            <w:noProof/>
          </w:rPr>
          <w:t>TÀI LIỆU THAM KHẢO</w:t>
        </w:r>
        <w:r w:rsidR="00F66CA1">
          <w:rPr>
            <w:noProof/>
            <w:webHidden/>
          </w:rPr>
          <w:tab/>
        </w:r>
        <w:r w:rsidR="00F66CA1">
          <w:rPr>
            <w:noProof/>
            <w:webHidden/>
          </w:rPr>
          <w:fldChar w:fldCharType="begin"/>
        </w:r>
        <w:r w:rsidR="00F66CA1">
          <w:rPr>
            <w:noProof/>
            <w:webHidden/>
          </w:rPr>
          <w:instrText xml:space="preserve"> PAGEREF _Toc168848641 \h </w:instrText>
        </w:r>
        <w:r w:rsidR="00F66CA1">
          <w:rPr>
            <w:noProof/>
            <w:webHidden/>
          </w:rPr>
        </w:r>
        <w:r w:rsidR="00F66CA1">
          <w:rPr>
            <w:noProof/>
            <w:webHidden/>
          </w:rPr>
          <w:fldChar w:fldCharType="separate"/>
        </w:r>
        <w:r w:rsidR="00F66CA1">
          <w:rPr>
            <w:noProof/>
            <w:webHidden/>
          </w:rPr>
          <w:t>48</w:t>
        </w:r>
        <w:r w:rsidR="00F66CA1">
          <w:rPr>
            <w:noProof/>
            <w:webHidden/>
          </w:rPr>
          <w:fldChar w:fldCharType="end"/>
        </w:r>
      </w:hyperlink>
    </w:p>
    <w:p w14:paraId="4E97FC76" w14:textId="6A65DE58" w:rsidR="007E6AB9" w:rsidRPr="003E7C26" w:rsidRDefault="00F66CA1" w:rsidP="00F66CA1">
      <w:pPr>
        <w:pStyle w:val="Chng1"/>
        <w:rPr>
          <w:rFonts w:asciiTheme="minorHAnsi" w:eastAsiaTheme="minorEastAsia" w:hAnsiTheme="minorHAnsi" w:cstheme="minorBidi"/>
          <w:noProof/>
          <w:kern w:val="2"/>
          <w:sz w:val="24"/>
          <w14:ligatures w14:val="standardContextual"/>
        </w:rPr>
      </w:pPr>
      <w:r>
        <w:rPr>
          <w:szCs w:val="26"/>
        </w:rPr>
        <w:fldChar w:fldCharType="end"/>
      </w:r>
      <w:r w:rsidR="007E6AB9" w:rsidRPr="000F4672">
        <w:rPr>
          <w:szCs w:val="26"/>
        </w:rPr>
        <w:br w:type="page"/>
      </w:r>
    </w:p>
    <w:p w14:paraId="37BD1EE6" w14:textId="77777777" w:rsidR="007E6AB9" w:rsidRPr="000F4672" w:rsidRDefault="007E6AB9" w:rsidP="007E6AB9">
      <w:pPr>
        <w:tabs>
          <w:tab w:val="center" w:pos="6379"/>
        </w:tabs>
        <w:spacing w:after="200" w:line="276" w:lineRule="auto"/>
        <w:jc w:val="center"/>
        <w:rPr>
          <w:b/>
          <w:sz w:val="32"/>
          <w:szCs w:val="32"/>
        </w:rPr>
      </w:pPr>
      <w:r w:rsidRPr="000F4672">
        <w:rPr>
          <w:b/>
          <w:sz w:val="32"/>
          <w:szCs w:val="32"/>
        </w:rPr>
        <w:lastRenderedPageBreak/>
        <w:t>DANH MỤC KÍ HIỆU VÀ CHỮ VIẾT TẮT</w:t>
      </w:r>
    </w:p>
    <w:p w14:paraId="6D5723D6" w14:textId="77777777" w:rsidR="00291721" w:rsidRPr="000F4672" w:rsidRDefault="00291721" w:rsidP="00291721">
      <w:pPr>
        <w:pStyle w:val="Nidungvnbn"/>
      </w:pPr>
    </w:p>
    <w:p w14:paraId="4306B11E" w14:textId="77777777" w:rsidR="00791EED" w:rsidRPr="000F4672" w:rsidRDefault="00791EED" w:rsidP="00791EED">
      <w:pPr>
        <w:spacing w:before="60" w:after="60" w:line="276" w:lineRule="auto"/>
        <w:jc w:val="both"/>
        <w:rPr>
          <w:b/>
          <w:sz w:val="28"/>
        </w:rPr>
      </w:pPr>
      <w:r w:rsidRPr="000F4672">
        <w:rPr>
          <w:b/>
          <w:sz w:val="28"/>
        </w:rPr>
        <w:t>CÁC KÝ HIỆU</w:t>
      </w:r>
    </w:p>
    <w:p w14:paraId="72C5A6C9" w14:textId="77777777" w:rsidR="00791EED" w:rsidRPr="000F4672" w:rsidRDefault="00791EED" w:rsidP="00791EED">
      <w:pPr>
        <w:spacing w:before="60" w:after="60" w:line="276" w:lineRule="auto"/>
        <w:ind w:firstLine="720"/>
        <w:jc w:val="both"/>
        <w:rPr>
          <w:i/>
        </w:rPr>
      </w:pPr>
      <w:r w:rsidRPr="000F4672">
        <w:rPr>
          <w:i/>
        </w:rPr>
        <w:t>f         Tần số của dòng điện và điện áp (Hz)</w:t>
      </w:r>
    </w:p>
    <w:p w14:paraId="239C5386" w14:textId="77777777" w:rsidR="00791EED" w:rsidRPr="000F4672" w:rsidRDefault="00791EED" w:rsidP="00791EED">
      <w:pPr>
        <w:spacing w:before="60" w:after="60" w:line="276" w:lineRule="auto"/>
        <w:ind w:firstLine="720"/>
        <w:jc w:val="both"/>
        <w:rPr>
          <w:i/>
        </w:rPr>
      </w:pPr>
      <w:r w:rsidRPr="000F4672">
        <w:rPr>
          <w:i/>
        </w:rPr>
        <w:t>p         Mật độ điện tích khối (C/m3)</w:t>
      </w:r>
    </w:p>
    <w:p w14:paraId="3F3D01BD" w14:textId="77777777" w:rsidR="00791EED" w:rsidRPr="000F4672" w:rsidRDefault="00791EED" w:rsidP="00791EED">
      <w:pPr>
        <w:spacing w:before="60" w:after="60" w:line="276" w:lineRule="auto"/>
        <w:ind w:firstLine="720"/>
        <w:jc w:val="both"/>
      </w:pPr>
    </w:p>
    <w:p w14:paraId="22788322" w14:textId="77777777" w:rsidR="00791EED" w:rsidRPr="000F4672" w:rsidRDefault="00791EED" w:rsidP="00791EED">
      <w:pPr>
        <w:spacing w:before="60" w:after="60" w:line="276" w:lineRule="auto"/>
        <w:jc w:val="both"/>
        <w:rPr>
          <w:b/>
          <w:sz w:val="28"/>
        </w:rPr>
      </w:pPr>
      <w:r w:rsidRPr="000F4672">
        <w:rPr>
          <w:b/>
          <w:sz w:val="28"/>
        </w:rPr>
        <w:t xml:space="preserve">CÁC CHỮ VIẾT TẮT </w:t>
      </w:r>
    </w:p>
    <w:p w14:paraId="044B702B" w14:textId="77777777" w:rsidR="00791EED" w:rsidRPr="000F4672" w:rsidRDefault="00791EED" w:rsidP="00791EED">
      <w:pPr>
        <w:spacing w:before="60" w:after="60" w:line="276" w:lineRule="auto"/>
        <w:ind w:firstLine="720"/>
        <w:jc w:val="both"/>
      </w:pPr>
      <w:r w:rsidRPr="000F4672">
        <w:t>CSTD    Công suất tác dụng</w:t>
      </w:r>
    </w:p>
    <w:p w14:paraId="5D1AD9AA" w14:textId="77777777" w:rsidR="00791EED" w:rsidRPr="000F4672" w:rsidRDefault="00791EED" w:rsidP="00791EED">
      <w:pPr>
        <w:spacing w:before="60" w:after="60" w:line="276" w:lineRule="auto"/>
        <w:ind w:firstLine="720"/>
        <w:jc w:val="both"/>
      </w:pPr>
      <w:r w:rsidRPr="000F4672">
        <w:t>MF        Máy phát điện</w:t>
      </w:r>
    </w:p>
    <w:p w14:paraId="6A1D49DD" w14:textId="77777777" w:rsidR="00791EED" w:rsidRPr="000F4672" w:rsidRDefault="00791EED" w:rsidP="00791EED">
      <w:pPr>
        <w:tabs>
          <w:tab w:val="left" w:pos="709"/>
          <w:tab w:val="left" w:pos="1560"/>
        </w:tabs>
        <w:spacing w:before="60" w:after="60" w:line="276" w:lineRule="auto"/>
        <w:jc w:val="both"/>
      </w:pPr>
      <w:r w:rsidRPr="000F4672">
        <w:tab/>
        <w:t>BER</w:t>
      </w:r>
      <w:r w:rsidRPr="000F4672">
        <w:tab/>
        <w:t>Tỷ lệ bít lỗi</w:t>
      </w:r>
    </w:p>
    <w:p w14:paraId="00A78DD6" w14:textId="77777777" w:rsidR="007E6AB9" w:rsidRPr="000F4672" w:rsidRDefault="007E6AB9" w:rsidP="00291721">
      <w:pPr>
        <w:pStyle w:val="Nidungvnbn"/>
      </w:pPr>
    </w:p>
    <w:p w14:paraId="36F90975" w14:textId="77777777" w:rsidR="007E6AB9" w:rsidRPr="000F4672" w:rsidRDefault="007E6AB9">
      <w:pPr>
        <w:spacing w:after="200" w:line="276" w:lineRule="auto"/>
        <w:rPr>
          <w:sz w:val="26"/>
          <w:szCs w:val="26"/>
        </w:rPr>
      </w:pPr>
      <w:r w:rsidRPr="000F4672">
        <w:rPr>
          <w:sz w:val="26"/>
          <w:szCs w:val="26"/>
        </w:rPr>
        <w:br w:type="page"/>
      </w:r>
    </w:p>
    <w:p w14:paraId="0AECA89F" w14:textId="77777777" w:rsidR="007E6AB9" w:rsidRPr="000F4672" w:rsidRDefault="007B1A23" w:rsidP="00DC2276">
      <w:pPr>
        <w:pStyle w:val="Chng"/>
        <w:jc w:val="center"/>
      </w:pPr>
      <w:bookmarkStart w:id="7" w:name="_Toc387692909"/>
      <w:commentRangeStart w:id="8"/>
      <w:r w:rsidRPr="000F4672">
        <w:lastRenderedPageBreak/>
        <w:t>DANH MỤC</w:t>
      </w:r>
      <w:commentRangeEnd w:id="8"/>
      <w:r w:rsidR="00CA1C39" w:rsidRPr="000F4672">
        <w:rPr>
          <w:rStyle w:val="CommentReference"/>
        </w:rPr>
        <w:commentReference w:id="8"/>
      </w:r>
      <w:r w:rsidRPr="000F4672">
        <w:t xml:space="preserve"> CÁC BẢNG BIỂU, HÌNH VẼ, ĐỒ THỊ</w:t>
      </w:r>
      <w:bookmarkEnd w:id="7"/>
    </w:p>
    <w:p w14:paraId="340D95E8" w14:textId="77777777" w:rsidR="007E6AB9" w:rsidRPr="000F4672" w:rsidRDefault="00791EED" w:rsidP="00DC2276">
      <w:pPr>
        <w:rPr>
          <w:b/>
          <w:sz w:val="28"/>
        </w:rPr>
      </w:pPr>
      <w:r w:rsidRPr="000F4672">
        <w:rPr>
          <w:b/>
          <w:sz w:val="28"/>
        </w:rPr>
        <w:t>DANH MỤC HÌNH</w:t>
      </w:r>
    </w:p>
    <w:p w14:paraId="083CBD53" w14:textId="77777777" w:rsidR="007B7FF5" w:rsidRPr="000F4672" w:rsidRDefault="00291721">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"Hình" </w:instrText>
      </w:r>
      <w:r w:rsidRPr="000F4672">
        <w:rPr>
          <w:szCs w:val="26"/>
        </w:rPr>
        <w:fldChar w:fldCharType="separate"/>
      </w:r>
      <w:hyperlink w:anchor="_Toc387689394" w:history="1">
        <w:r w:rsidR="007B7FF5" w:rsidRPr="000F4672">
          <w:rPr>
            <w:rStyle w:val="Hyperlink"/>
            <w:noProof/>
          </w:rPr>
          <w:t>Hình 2.1: Kiến trúc FTP</w:t>
        </w:r>
        <w:r w:rsidR="007B7FF5" w:rsidRPr="000F4672">
          <w:rPr>
            <w:noProof/>
            <w:webHidden/>
          </w:rPr>
          <w:tab/>
        </w:r>
        <w:r w:rsidR="007B7FF5" w:rsidRPr="000F4672">
          <w:rPr>
            <w:noProof/>
            <w:webHidden/>
          </w:rPr>
          <w:fldChar w:fldCharType="begin"/>
        </w:r>
        <w:r w:rsidR="007B7FF5" w:rsidRPr="000F4672">
          <w:rPr>
            <w:noProof/>
            <w:webHidden/>
          </w:rPr>
          <w:instrText xml:space="preserve"> PAGEREF _Toc387689394 \h </w:instrText>
        </w:r>
        <w:r w:rsidR="007B7FF5" w:rsidRPr="000F4672">
          <w:rPr>
            <w:noProof/>
            <w:webHidden/>
          </w:rPr>
        </w:r>
        <w:r w:rsidR="007B7FF5" w:rsidRPr="000F4672">
          <w:rPr>
            <w:noProof/>
            <w:webHidden/>
          </w:rPr>
          <w:fldChar w:fldCharType="separate"/>
        </w:r>
        <w:r w:rsidR="00E766EA" w:rsidRPr="000F4672">
          <w:rPr>
            <w:noProof/>
            <w:webHidden/>
          </w:rPr>
          <w:t>1</w:t>
        </w:r>
        <w:r w:rsidR="007B7FF5" w:rsidRPr="000F4672">
          <w:rPr>
            <w:noProof/>
            <w:webHidden/>
          </w:rPr>
          <w:fldChar w:fldCharType="end"/>
        </w:r>
      </w:hyperlink>
    </w:p>
    <w:p w14:paraId="1D37DD0A" w14:textId="77777777" w:rsidR="00867C2D" w:rsidRPr="000F4672" w:rsidRDefault="00291721" w:rsidP="007E6AB9">
      <w:pPr>
        <w:tabs>
          <w:tab w:val="center" w:pos="6379"/>
        </w:tabs>
        <w:spacing w:after="200" w:line="360" w:lineRule="auto"/>
        <w:rPr>
          <w:sz w:val="26"/>
          <w:szCs w:val="26"/>
        </w:rPr>
      </w:pPr>
      <w:r w:rsidRPr="000F4672">
        <w:rPr>
          <w:sz w:val="26"/>
          <w:szCs w:val="26"/>
        </w:rPr>
        <w:fldChar w:fldCharType="end"/>
      </w:r>
    </w:p>
    <w:p w14:paraId="032791D7" w14:textId="77777777" w:rsidR="007B7FF5" w:rsidRPr="000F4672" w:rsidRDefault="00791EED" w:rsidP="00DC2276">
      <w:pPr>
        <w:rPr>
          <w:b/>
          <w:sz w:val="28"/>
        </w:rPr>
      </w:pPr>
      <w:r w:rsidRPr="000F4672">
        <w:rPr>
          <w:b/>
          <w:sz w:val="28"/>
        </w:rPr>
        <w:t>DANH MỤC BẢNG</w:t>
      </w:r>
    </w:p>
    <w:p w14:paraId="2012AA57" w14:textId="77777777" w:rsidR="007B7FF5" w:rsidRPr="000F4672" w:rsidRDefault="007B7FF5">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"Bảng" </w:instrText>
      </w:r>
      <w:r w:rsidRPr="000F4672">
        <w:rPr>
          <w:szCs w:val="26"/>
        </w:rPr>
        <w:fldChar w:fldCharType="separate"/>
      </w:r>
      <w:hyperlink w:anchor="_Toc387689363" w:history="1">
        <w:r w:rsidRPr="000F4672">
          <w:rPr>
            <w:rStyle w:val="Hyperlink"/>
            <w:noProof/>
          </w:rPr>
          <w:t>Bảng 3.1 Ví dụ cho chèn bảng</w:t>
        </w:r>
        <w:r w:rsidRPr="000F4672">
          <w:rPr>
            <w:noProof/>
            <w:webHidden/>
          </w:rPr>
          <w:tab/>
        </w:r>
        <w:r w:rsidRPr="000F4672">
          <w:rPr>
            <w:noProof/>
            <w:webHidden/>
          </w:rPr>
          <w:fldChar w:fldCharType="begin"/>
        </w:r>
        <w:r w:rsidRPr="000F4672">
          <w:rPr>
            <w:noProof/>
            <w:webHidden/>
          </w:rPr>
          <w:instrText xml:space="preserve"> PAGEREF _Toc387689363 \h </w:instrText>
        </w:r>
        <w:r w:rsidRPr="000F4672">
          <w:rPr>
            <w:noProof/>
            <w:webHidden/>
          </w:rPr>
        </w:r>
        <w:r w:rsidRPr="000F4672">
          <w:rPr>
            <w:noProof/>
            <w:webHidden/>
          </w:rPr>
          <w:fldChar w:fldCharType="separate"/>
        </w:r>
        <w:r w:rsidR="00E766EA" w:rsidRPr="000F4672">
          <w:rPr>
            <w:noProof/>
            <w:webHidden/>
          </w:rPr>
          <w:t>1</w:t>
        </w:r>
        <w:r w:rsidRPr="000F4672">
          <w:rPr>
            <w:noProof/>
            <w:webHidden/>
          </w:rPr>
          <w:fldChar w:fldCharType="end"/>
        </w:r>
      </w:hyperlink>
    </w:p>
    <w:p w14:paraId="071D9F28" w14:textId="77777777" w:rsidR="007B1A23" w:rsidRPr="000F4672" w:rsidRDefault="007B7FF5">
      <w:pPr>
        <w:spacing w:after="200" w:line="276" w:lineRule="auto"/>
        <w:rPr>
          <w:sz w:val="26"/>
          <w:szCs w:val="26"/>
        </w:rPr>
      </w:pPr>
      <w:r w:rsidRPr="000F4672">
        <w:rPr>
          <w:sz w:val="26"/>
          <w:szCs w:val="26"/>
        </w:rPr>
        <w:fldChar w:fldCharType="end"/>
      </w:r>
      <w:r w:rsidR="007B1A23" w:rsidRPr="000F4672">
        <w:rPr>
          <w:sz w:val="26"/>
          <w:szCs w:val="26"/>
        </w:rPr>
        <w:br w:type="page"/>
      </w:r>
    </w:p>
    <w:p w14:paraId="166F79F5" w14:textId="36526958" w:rsidR="007B1A23" w:rsidRPr="000F4672" w:rsidRDefault="007B1A23" w:rsidP="00D8387E">
      <w:pPr>
        <w:pStyle w:val="Chng1"/>
      </w:pPr>
      <w:bookmarkStart w:id="9" w:name="_Toc387692910"/>
      <w:bookmarkStart w:id="10" w:name="_Toc168732265"/>
      <w:bookmarkStart w:id="11" w:name="_Toc168848588"/>
      <w:r w:rsidRPr="000F4672">
        <w:lastRenderedPageBreak/>
        <w:t>C</w:t>
      </w:r>
      <w:r w:rsidR="00CD13EC" w:rsidRPr="000F4672">
        <w:t>HƯƠNG 1</w:t>
      </w:r>
      <w:r w:rsidR="0064189C" w:rsidRPr="000F4672">
        <w:t xml:space="preserve"> – </w:t>
      </w:r>
      <w:bookmarkEnd w:id="9"/>
      <w:r w:rsidR="007A4AC9" w:rsidRPr="000F4672">
        <w:t>Tổng Quan và Ứng Dụng Word2Vec trong Xử Lý Ngôn Ngữ Tự Nhiên</w:t>
      </w:r>
      <w:bookmarkEnd w:id="10"/>
      <w:bookmarkEnd w:id="11"/>
    </w:p>
    <w:p w14:paraId="4DA656DD" w14:textId="18085C03" w:rsidR="00CD13EC" w:rsidRPr="000F4672" w:rsidRDefault="00CD13EC" w:rsidP="00D8387E">
      <w:pPr>
        <w:pStyle w:val="Mc2"/>
      </w:pPr>
      <w:bookmarkStart w:id="12" w:name="_Toc387692911"/>
      <w:bookmarkStart w:id="13" w:name="_Toc168732266"/>
      <w:bookmarkStart w:id="14" w:name="_Toc168848589"/>
      <w:r w:rsidRPr="000F4672">
        <w:t xml:space="preserve">1.1 </w:t>
      </w:r>
      <w:bookmarkEnd w:id="12"/>
      <w:r w:rsidR="00056689" w:rsidRPr="000F4672">
        <w:t>Word Embedding</w:t>
      </w:r>
      <w:bookmarkEnd w:id="13"/>
      <w:bookmarkEnd w:id="14"/>
      <w:r w:rsidR="00056689" w:rsidRPr="000F4672">
        <w:t xml:space="preserve"> </w:t>
      </w:r>
    </w:p>
    <w:p w14:paraId="3E898E3A" w14:textId="77777777" w:rsidR="00583E70" w:rsidRPr="000F4672" w:rsidRDefault="00056689" w:rsidP="0064189C">
      <w:pPr>
        <w:pStyle w:val="Nidungvnbn"/>
      </w:pPr>
      <w:r w:rsidRPr="000F4672">
        <w:t xml:space="preserve">Word Embedding là một không gian vector dùng để biểu diễn dữ liệu có khả năng miêu tả được mối liên hệ, sự tương đồng về mặt ngữ nghĩa, văn cảnh(context) của dữ liệu. Không gian này bao gồm nhiều chiều và các từ trong không gian đó mà có cùng văn cảnh hoặc ngữ nghĩa sẽ có vị trí gần nhau. </w:t>
      </w:r>
    </w:p>
    <w:p w14:paraId="6638A1FC" w14:textId="3AF0AF80" w:rsidR="00056689" w:rsidRPr="000F4672" w:rsidRDefault="00583E70" w:rsidP="0064189C">
      <w:pPr>
        <w:pStyle w:val="Nidungvnbn"/>
      </w:pPr>
      <w:r w:rsidRPr="000F4672">
        <w:t>Về cơ bản, thuật toán lấy một lượng lớn văn bản làm đầu vào và tạo ra một vectơ, được gọi là vectơ ngữ cảnh, làm đầu ra.</w:t>
      </w:r>
    </w:p>
    <w:p w14:paraId="3E555C51" w14:textId="7F0EEBEB" w:rsidR="00583E70" w:rsidRPr="000F4672" w:rsidRDefault="00583E70" w:rsidP="0064189C">
      <w:pPr>
        <w:pStyle w:val="Nidungvnbn"/>
      </w:pPr>
      <w:r w:rsidRPr="000F4672">
        <w:t>Ví dụ: “vua” và “nữ hoàng” có thể có ý nghĩa tương tự nhau, ở gần nhau trong tài liệu và có các từ liên quan như “đàn ông” hoặc “phụ nữ”.</w:t>
      </w:r>
    </w:p>
    <w:p w14:paraId="08F31D9A" w14:textId="5E71C90D" w:rsidR="00583E70" w:rsidRPr="000F4672" w:rsidRDefault="00583E70" w:rsidP="0064189C">
      <w:pPr>
        <w:pStyle w:val="Nidungvnbn"/>
      </w:pPr>
      <w:r w:rsidRPr="000F4672">
        <w:rPr>
          <w:noProof/>
        </w:rPr>
        <w:drawing>
          <wp:inline distT="0" distB="0" distL="0" distR="0" wp14:anchorId="6C04B2DD" wp14:editId="3EFB74D3">
            <wp:extent cx="5791835" cy="2866390"/>
            <wp:effectExtent l="0" t="0" r="0" b="0"/>
            <wp:docPr id="1365348722" name="Picture 1" descr="word2ve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2vec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866390"/>
                    </a:xfrm>
                    <a:prstGeom prst="rect">
                      <a:avLst/>
                    </a:prstGeom>
                    <a:noFill/>
                    <a:ln>
                      <a:noFill/>
                    </a:ln>
                  </pic:spPr>
                </pic:pic>
              </a:graphicData>
            </a:graphic>
          </wp:inline>
        </w:drawing>
      </w:r>
    </w:p>
    <w:p w14:paraId="7BE29F68" w14:textId="400A4CFF" w:rsidR="00056689" w:rsidRPr="000F4672" w:rsidRDefault="00056689" w:rsidP="0064189C">
      <w:pPr>
        <w:pStyle w:val="Nidungvnbn"/>
      </w:pPr>
      <w:r w:rsidRPr="000F4672">
        <w:t xml:space="preserve">Ví dụ như ta có hai </w:t>
      </w:r>
      <w:proofErr w:type="gramStart"/>
      <w:r w:rsidRPr="000F4672">
        <w:t>câu :</w:t>
      </w:r>
      <w:proofErr w:type="gramEnd"/>
      <w:r w:rsidRPr="000F4672">
        <w:t xml:space="preserve"> "Hôm nay ăn táo " và "Hôm nay ăn xoài ". Khi ta thực hiện Word Embedding, "táo" và "xoài" sẽ có vị trí gần nhau trong không gian chúng ta biễu diễn do chúng có vị trị giống nhau trong một câu .</w:t>
      </w:r>
    </w:p>
    <w:p w14:paraId="51968EAD" w14:textId="77777777" w:rsidR="00583E70" w:rsidRPr="000F4672" w:rsidRDefault="00583E70" w:rsidP="0064189C">
      <w:pPr>
        <w:pStyle w:val="Nidungvnbn"/>
      </w:pPr>
    </w:p>
    <w:p w14:paraId="5FEC31C8" w14:textId="77777777" w:rsidR="00583E70" w:rsidRPr="000F4672" w:rsidRDefault="00583E70" w:rsidP="0064189C">
      <w:pPr>
        <w:pStyle w:val="Nidungvnbn"/>
      </w:pPr>
    </w:p>
    <w:p w14:paraId="501E29AF" w14:textId="51D6C29C" w:rsidR="00CD13EC" w:rsidRPr="000F4672" w:rsidRDefault="00CD13EC" w:rsidP="00D8387E">
      <w:pPr>
        <w:pStyle w:val="mc3"/>
      </w:pPr>
      <w:bookmarkStart w:id="15" w:name="_Toc387692912"/>
      <w:bookmarkStart w:id="16" w:name="_Toc168732267"/>
      <w:bookmarkStart w:id="17" w:name="_Toc168848590"/>
      <w:r w:rsidRPr="000F4672">
        <w:lastRenderedPageBreak/>
        <w:t xml:space="preserve">1.1.1 </w:t>
      </w:r>
      <w:bookmarkEnd w:id="15"/>
      <w:r w:rsidR="00583E70" w:rsidRPr="000F4672">
        <w:t>Tại sao chúng ta cần Word Embedding ?</w:t>
      </w:r>
      <w:bookmarkEnd w:id="16"/>
      <w:bookmarkEnd w:id="17"/>
    </w:p>
    <w:p w14:paraId="581DAFC9" w14:textId="78456DE0" w:rsidR="00B70A68" w:rsidRPr="000F4672" w:rsidRDefault="00B70A68" w:rsidP="00D8387E">
      <w:pPr>
        <w:pStyle w:val="mc4"/>
      </w:pPr>
      <w:bookmarkStart w:id="18" w:name="_Toc168732268"/>
      <w:bookmarkStart w:id="19" w:name="_Toc168848591"/>
      <w:r w:rsidRPr="000F4672">
        <w:t>1.1.1.1 One-hot-encoding</w:t>
      </w:r>
      <w:bookmarkEnd w:id="18"/>
      <w:bookmarkEnd w:id="19"/>
    </w:p>
    <w:p w14:paraId="67C5F457" w14:textId="4BC877B6" w:rsidR="00583E70" w:rsidRPr="000F4672" w:rsidRDefault="00205439" w:rsidP="0064189C">
      <w:pPr>
        <w:pStyle w:val="Nidungvnbn"/>
      </w:pPr>
      <w:r w:rsidRPr="000F4672">
        <w:t>Dưới đây là một cách</w:t>
      </w:r>
      <w:r w:rsidR="00583E70" w:rsidRPr="000F4672">
        <w:t xml:space="preserve"> biểu diễn chúng ta thường sử dụng trong các bài toán multi-label, multi-task là one-hot encoding. Nếu chúng ta sử dụng one-hot encoding, dữ liệu sẽ được biểu diễn dưới dạng sau đây:</w:t>
      </w:r>
    </w:p>
    <w:tbl>
      <w:tblPr>
        <w:tblStyle w:val="TableGrid"/>
        <w:tblW w:w="0" w:type="auto"/>
        <w:tblLook w:val="04A0" w:firstRow="1" w:lastRow="0" w:firstColumn="1" w:lastColumn="0" w:noHBand="0" w:noVBand="1"/>
      </w:tblPr>
      <w:tblGrid>
        <w:gridCol w:w="3037"/>
        <w:gridCol w:w="3037"/>
        <w:gridCol w:w="3037"/>
      </w:tblGrid>
      <w:tr w:rsidR="00583E70" w:rsidRPr="000F4672" w14:paraId="1E9D0A7B" w14:textId="77777777" w:rsidTr="00583E70">
        <w:tc>
          <w:tcPr>
            <w:tcW w:w="3037" w:type="dxa"/>
          </w:tcPr>
          <w:p w14:paraId="6C72F62A" w14:textId="6F89B713" w:rsidR="00583E70" w:rsidRPr="000F4672" w:rsidRDefault="00583E70" w:rsidP="0064189C">
            <w:pPr>
              <w:pStyle w:val="Nidungvnbn"/>
              <w:ind w:firstLine="0"/>
            </w:pPr>
            <w:r w:rsidRPr="000F4672">
              <w:t xml:space="preserve">Document </w:t>
            </w:r>
          </w:p>
        </w:tc>
        <w:tc>
          <w:tcPr>
            <w:tcW w:w="3037" w:type="dxa"/>
          </w:tcPr>
          <w:p w14:paraId="115A9A54" w14:textId="2A6A1853" w:rsidR="00583E70" w:rsidRPr="000F4672" w:rsidRDefault="00583E70" w:rsidP="0064189C">
            <w:pPr>
              <w:pStyle w:val="Nidungvnbn"/>
              <w:ind w:firstLine="0"/>
            </w:pPr>
            <w:r w:rsidRPr="000F4672">
              <w:t>Index</w:t>
            </w:r>
          </w:p>
        </w:tc>
        <w:tc>
          <w:tcPr>
            <w:tcW w:w="3037" w:type="dxa"/>
          </w:tcPr>
          <w:p w14:paraId="5BDF3FBD" w14:textId="1BF11255" w:rsidR="00583E70" w:rsidRPr="000F4672" w:rsidRDefault="00583E70" w:rsidP="0064189C">
            <w:pPr>
              <w:pStyle w:val="Nidungvnbn"/>
              <w:ind w:firstLine="0"/>
            </w:pPr>
            <w:r w:rsidRPr="000F4672">
              <w:t>One-hot-encoding</w:t>
            </w:r>
          </w:p>
        </w:tc>
      </w:tr>
      <w:tr w:rsidR="00583E70" w:rsidRPr="000F4672" w14:paraId="43B2187A" w14:textId="77777777" w:rsidTr="00583E70">
        <w:tc>
          <w:tcPr>
            <w:tcW w:w="3037" w:type="dxa"/>
          </w:tcPr>
          <w:p w14:paraId="09A7DBD7" w14:textId="0A5908BF" w:rsidR="00583E70" w:rsidRPr="000F4672" w:rsidRDefault="00583E70" w:rsidP="0064189C">
            <w:pPr>
              <w:pStyle w:val="Nidungvnbn"/>
              <w:ind w:firstLine="0"/>
            </w:pPr>
            <w:r w:rsidRPr="000F4672">
              <w:t>a</w:t>
            </w:r>
          </w:p>
        </w:tc>
        <w:tc>
          <w:tcPr>
            <w:tcW w:w="3037" w:type="dxa"/>
          </w:tcPr>
          <w:p w14:paraId="07A981B4" w14:textId="25375719" w:rsidR="00583E70" w:rsidRPr="000F4672" w:rsidRDefault="00583E70" w:rsidP="0064189C">
            <w:pPr>
              <w:pStyle w:val="Nidungvnbn"/>
              <w:ind w:firstLine="0"/>
            </w:pPr>
            <w:r w:rsidRPr="000F4672">
              <w:t>1</w:t>
            </w:r>
          </w:p>
        </w:tc>
        <w:tc>
          <w:tcPr>
            <w:tcW w:w="3037" w:type="dxa"/>
          </w:tcPr>
          <w:p w14:paraId="0CE18B85" w14:textId="60938E28" w:rsidR="00583E70" w:rsidRPr="000F4672" w:rsidRDefault="00583E70" w:rsidP="0064189C">
            <w:pPr>
              <w:pStyle w:val="Nidungvnbn"/>
              <w:ind w:firstLine="0"/>
            </w:pPr>
            <w:r w:rsidRPr="000F4672">
              <w:t>[1, 0, 0, ...., 0] (9999 số 0)</w:t>
            </w:r>
          </w:p>
        </w:tc>
      </w:tr>
      <w:tr w:rsidR="00583E70" w:rsidRPr="000F4672" w14:paraId="37155F78" w14:textId="77777777" w:rsidTr="00583E70">
        <w:tc>
          <w:tcPr>
            <w:tcW w:w="3037" w:type="dxa"/>
          </w:tcPr>
          <w:p w14:paraId="2261CBC6" w14:textId="14B12DE7" w:rsidR="00583E70" w:rsidRPr="000F4672" w:rsidRDefault="00583E70" w:rsidP="0064189C">
            <w:pPr>
              <w:pStyle w:val="Nidungvnbn"/>
              <w:ind w:firstLine="0"/>
            </w:pPr>
            <w:r w:rsidRPr="000F4672">
              <w:t>b</w:t>
            </w:r>
          </w:p>
        </w:tc>
        <w:tc>
          <w:tcPr>
            <w:tcW w:w="3037" w:type="dxa"/>
          </w:tcPr>
          <w:p w14:paraId="1CD34166" w14:textId="57152443" w:rsidR="00583E70" w:rsidRPr="000F4672" w:rsidRDefault="00583E70" w:rsidP="0064189C">
            <w:pPr>
              <w:pStyle w:val="Nidungvnbn"/>
              <w:ind w:firstLine="0"/>
            </w:pPr>
            <w:r w:rsidRPr="000F4672">
              <w:t>2</w:t>
            </w:r>
          </w:p>
        </w:tc>
        <w:tc>
          <w:tcPr>
            <w:tcW w:w="3037" w:type="dxa"/>
          </w:tcPr>
          <w:p w14:paraId="6F80B10E" w14:textId="250C63F4" w:rsidR="00583E70" w:rsidRPr="000F4672" w:rsidRDefault="00583E70" w:rsidP="0064189C">
            <w:pPr>
              <w:pStyle w:val="Nidungvnbn"/>
              <w:ind w:firstLine="0"/>
            </w:pPr>
            <w:r w:rsidRPr="000F4672">
              <w:t>[0, 1, 0, ...., 0]</w:t>
            </w:r>
          </w:p>
        </w:tc>
      </w:tr>
      <w:tr w:rsidR="00583E70" w:rsidRPr="000F4672" w14:paraId="3808089C" w14:textId="77777777" w:rsidTr="00583E70">
        <w:tc>
          <w:tcPr>
            <w:tcW w:w="3037" w:type="dxa"/>
          </w:tcPr>
          <w:p w14:paraId="49FC6253" w14:textId="6C3AB854" w:rsidR="00583E70" w:rsidRPr="000F4672" w:rsidRDefault="00583E70" w:rsidP="0064189C">
            <w:pPr>
              <w:pStyle w:val="Nidungvnbn"/>
              <w:ind w:firstLine="0"/>
            </w:pPr>
            <w:r w:rsidRPr="000F4672">
              <w:t>c</w:t>
            </w:r>
          </w:p>
        </w:tc>
        <w:tc>
          <w:tcPr>
            <w:tcW w:w="3037" w:type="dxa"/>
          </w:tcPr>
          <w:p w14:paraId="7254DAEC" w14:textId="611CF16F" w:rsidR="00583E70" w:rsidRPr="000F4672" w:rsidRDefault="00583E70" w:rsidP="0064189C">
            <w:pPr>
              <w:pStyle w:val="Nidungvnbn"/>
              <w:ind w:firstLine="0"/>
            </w:pPr>
            <w:r w:rsidRPr="000F4672">
              <w:t>3</w:t>
            </w:r>
          </w:p>
        </w:tc>
        <w:tc>
          <w:tcPr>
            <w:tcW w:w="3037" w:type="dxa"/>
          </w:tcPr>
          <w:p w14:paraId="3C5F8898" w14:textId="4F9C671B" w:rsidR="00583E70" w:rsidRPr="000F4672" w:rsidRDefault="00583E70" w:rsidP="0064189C">
            <w:pPr>
              <w:pStyle w:val="Nidungvnbn"/>
              <w:ind w:firstLine="0"/>
            </w:pPr>
            <w:r w:rsidRPr="000F4672">
              <w:t>[0, 0, 1, ...., 0]</w:t>
            </w:r>
          </w:p>
        </w:tc>
      </w:tr>
      <w:tr w:rsidR="00583E70" w:rsidRPr="000F4672" w14:paraId="0423B0BC" w14:textId="77777777" w:rsidTr="00583E70">
        <w:tc>
          <w:tcPr>
            <w:tcW w:w="3037" w:type="dxa"/>
          </w:tcPr>
          <w:p w14:paraId="273F16E6" w14:textId="04B9106C" w:rsidR="00583E70" w:rsidRPr="000F4672" w:rsidRDefault="00583E70" w:rsidP="0064189C">
            <w:pPr>
              <w:pStyle w:val="Nidungvnbn"/>
              <w:ind w:firstLine="0"/>
            </w:pPr>
            <w:r w:rsidRPr="000F4672">
              <w:t>…</w:t>
            </w:r>
          </w:p>
        </w:tc>
        <w:tc>
          <w:tcPr>
            <w:tcW w:w="3037" w:type="dxa"/>
          </w:tcPr>
          <w:p w14:paraId="3A5E414F" w14:textId="74BFFA02" w:rsidR="00583E70" w:rsidRPr="000F4672" w:rsidRDefault="00583E70" w:rsidP="0064189C">
            <w:pPr>
              <w:pStyle w:val="Nidungvnbn"/>
              <w:ind w:firstLine="0"/>
            </w:pPr>
            <w:r w:rsidRPr="000F4672">
              <w:t>…</w:t>
            </w:r>
          </w:p>
        </w:tc>
        <w:tc>
          <w:tcPr>
            <w:tcW w:w="3037" w:type="dxa"/>
          </w:tcPr>
          <w:p w14:paraId="4CFC3FAD" w14:textId="30781DD4" w:rsidR="00583E70" w:rsidRPr="000F4672" w:rsidRDefault="00583E70" w:rsidP="0064189C">
            <w:pPr>
              <w:pStyle w:val="Nidungvnbn"/>
              <w:ind w:firstLine="0"/>
            </w:pPr>
            <w:r w:rsidRPr="000F4672">
              <w:t>…</w:t>
            </w:r>
          </w:p>
        </w:tc>
      </w:tr>
      <w:tr w:rsidR="00583E70" w:rsidRPr="000F4672" w14:paraId="57C6BC38" w14:textId="77777777" w:rsidTr="00583E70">
        <w:tc>
          <w:tcPr>
            <w:tcW w:w="3037" w:type="dxa"/>
          </w:tcPr>
          <w:p w14:paraId="683FCA73" w14:textId="3DD010CA" w:rsidR="00583E70" w:rsidRPr="000F4672" w:rsidRDefault="00583E70" w:rsidP="0064189C">
            <w:pPr>
              <w:pStyle w:val="Nidungvnbn"/>
              <w:ind w:firstLine="0"/>
            </w:pPr>
            <w:r w:rsidRPr="000F4672">
              <w:t>vũ</w:t>
            </w:r>
          </w:p>
        </w:tc>
        <w:tc>
          <w:tcPr>
            <w:tcW w:w="3037" w:type="dxa"/>
          </w:tcPr>
          <w:p w14:paraId="724699C8" w14:textId="3C01BF6C" w:rsidR="00583E70" w:rsidRPr="000F4672" w:rsidRDefault="00583E70" w:rsidP="0064189C">
            <w:pPr>
              <w:pStyle w:val="Nidungvnbn"/>
              <w:ind w:firstLine="0"/>
            </w:pPr>
            <w:r w:rsidRPr="000F4672">
              <w:t>999</w:t>
            </w:r>
          </w:p>
        </w:tc>
        <w:tc>
          <w:tcPr>
            <w:tcW w:w="3037" w:type="dxa"/>
          </w:tcPr>
          <w:p w14:paraId="19867F1A" w14:textId="0FAABB30" w:rsidR="00583E70" w:rsidRPr="000F4672" w:rsidRDefault="00583E70" w:rsidP="0064189C">
            <w:pPr>
              <w:pStyle w:val="Nidungvnbn"/>
              <w:ind w:firstLine="0"/>
            </w:pPr>
            <w:r w:rsidRPr="000F4672">
              <w:t>[0, 0, 0, ..., 1, 0]</w:t>
            </w:r>
          </w:p>
        </w:tc>
      </w:tr>
      <w:tr w:rsidR="00583E70" w:rsidRPr="000F4672" w14:paraId="6D35EBB7" w14:textId="77777777" w:rsidTr="00583E70">
        <w:tc>
          <w:tcPr>
            <w:tcW w:w="3037" w:type="dxa"/>
          </w:tcPr>
          <w:p w14:paraId="7E2F9DE3" w14:textId="6BE7A077" w:rsidR="00583E70" w:rsidRPr="000F4672" w:rsidRDefault="00C1414F" w:rsidP="0064189C">
            <w:pPr>
              <w:pStyle w:val="Nidungvnbn"/>
              <w:ind w:firstLine="0"/>
            </w:pPr>
            <w:r w:rsidRPr="000F4672">
              <w:t>mẹ</w:t>
            </w:r>
          </w:p>
        </w:tc>
        <w:tc>
          <w:tcPr>
            <w:tcW w:w="3037" w:type="dxa"/>
          </w:tcPr>
          <w:p w14:paraId="03C8FCBD" w14:textId="6BD19FB6" w:rsidR="00583E70" w:rsidRPr="000F4672" w:rsidRDefault="00583E70" w:rsidP="0064189C">
            <w:pPr>
              <w:pStyle w:val="Nidungvnbn"/>
              <w:ind w:firstLine="0"/>
            </w:pPr>
            <w:r w:rsidRPr="000F4672">
              <w:t>1000</w:t>
            </w:r>
          </w:p>
        </w:tc>
        <w:tc>
          <w:tcPr>
            <w:tcW w:w="3037" w:type="dxa"/>
          </w:tcPr>
          <w:p w14:paraId="50948818" w14:textId="644699F4" w:rsidR="00583E70" w:rsidRPr="000F4672" w:rsidRDefault="00583E70" w:rsidP="0064189C">
            <w:pPr>
              <w:pStyle w:val="Nidungvnbn"/>
              <w:ind w:firstLine="0"/>
            </w:pPr>
            <w:r w:rsidRPr="000F4672">
              <w:t>[0, 0, 0, ..., 0, 1]</w:t>
            </w:r>
          </w:p>
        </w:tc>
      </w:tr>
    </w:tbl>
    <w:p w14:paraId="777475A2" w14:textId="77777777" w:rsidR="00583E70" w:rsidRPr="000F4672" w:rsidRDefault="00583E70" w:rsidP="0064189C">
      <w:pPr>
        <w:pStyle w:val="Nidungvnbn"/>
      </w:pPr>
    </w:p>
    <w:p w14:paraId="5857A29D" w14:textId="34A8314F" w:rsidR="00583E70" w:rsidRPr="000F4672" w:rsidRDefault="00205439" w:rsidP="0064189C">
      <w:pPr>
        <w:pStyle w:val="Nidungvnbn"/>
      </w:pPr>
      <w:r w:rsidRPr="000F4672">
        <w:t>Nhìn vào bảng trên, chúng ta có thể nhận thấy 3 vấn đề khi biểu diễn dữ liệu dưới dạng one-hot encoding:</w:t>
      </w:r>
    </w:p>
    <w:p w14:paraId="2F3B96E7" w14:textId="33F99F24" w:rsidR="00205439" w:rsidRPr="000F4672" w:rsidRDefault="00205439">
      <w:pPr>
        <w:pStyle w:val="Nidungvnbn"/>
        <w:numPr>
          <w:ilvl w:val="0"/>
          <w:numId w:val="1"/>
        </w:numPr>
      </w:pPr>
      <w:r w:rsidRPr="000F4672">
        <w:t>Chi phí tính toán lớn: Khi số lượng từ trong dữ liệu tăng lên, độ dài của vector one-hot cũng tăng theo. Điều này có thể gây khó khăn trong việc tính toán và lưu trữ, đặc biệt khi dữ liệu có hàng triệu từ.</w:t>
      </w:r>
    </w:p>
    <w:p w14:paraId="6173B0E3" w14:textId="3F961BE7" w:rsidR="00205439" w:rsidRPr="000F4672" w:rsidRDefault="00205439">
      <w:pPr>
        <w:pStyle w:val="Nidungvnbn"/>
        <w:numPr>
          <w:ilvl w:val="0"/>
          <w:numId w:val="1"/>
        </w:numPr>
      </w:pPr>
      <w:r w:rsidRPr="000F4672">
        <w:t>Mang ít giá trị thông tin: Các vector hầu như toàn số 0. Đối với dữ liệu văn bản, giá trị thông tin không nằm trong các pixel như dữ liệu hình ảnh, mà chủ yếu nằm trong vị trí tương đối giữa các từ và quan hệ ngữ nghĩa giữa chúng. Tuy nhiên, vector one-hot không thể biểu diễn điều này vì nó chỉ đánh index theo thứ tự từ điển đầu vào, không phản ánh được vị trí các từ trong một ngữ cảnh cụ thể.</w:t>
      </w:r>
    </w:p>
    <w:p w14:paraId="2064B23F" w14:textId="7C4CC7C7" w:rsidR="00C1414F" w:rsidRPr="000F4672" w:rsidRDefault="00C1414F">
      <w:pPr>
        <w:pStyle w:val="Nidungvnbn"/>
        <w:numPr>
          <w:ilvl w:val="0"/>
          <w:numId w:val="1"/>
        </w:numPr>
      </w:pPr>
      <w:r w:rsidRPr="000F4672">
        <w:t xml:space="preserve">Độ khái quát yếu: Ví dụ, ta có bốn từ "bu", "u", "mẹ", và "má" đều chỉ người mẹ. Tuy nhiên, các từ "bu" và "u" khá hiếm gặp trong tiếng Việt. Khi biểu diễn bằng one-hot encoding, mỗi từ sẽ được biểu diễn bằng một </w:t>
      </w:r>
      <w:r w:rsidRPr="000F4672">
        <w:lastRenderedPageBreak/>
        <w:t>vector khác nhau, với chỉ một phần tử là 1 và phần còn lại là 0. Khi đưa vào mô hình huấn luyện, các từ "bu" và "u" sẽ bị coi là hoàn toàn khác biệt với "mẹ" và "má" do cách biểu diễn khác nhau, mặc dù cả bốn từ này đều chỉ người mẹ.</w:t>
      </w:r>
    </w:p>
    <w:p w14:paraId="0AE26BDA" w14:textId="215161B5" w:rsidR="00CD13EC" w:rsidRPr="000F4672" w:rsidRDefault="00CD13EC" w:rsidP="00D8387E">
      <w:pPr>
        <w:pStyle w:val="mc4"/>
      </w:pPr>
      <w:bookmarkStart w:id="20" w:name="_Toc387692913"/>
      <w:bookmarkStart w:id="21" w:name="_Toc168732269"/>
      <w:bookmarkStart w:id="22" w:name="_Toc168848592"/>
      <w:r w:rsidRPr="000F4672">
        <w:t>1.1.1.</w:t>
      </w:r>
      <w:r w:rsidR="00B70A68" w:rsidRPr="000F4672">
        <w:t>2</w:t>
      </w:r>
      <w:r w:rsidRPr="000F4672">
        <w:t xml:space="preserve"> </w:t>
      </w:r>
      <w:bookmarkEnd w:id="20"/>
      <w:r w:rsidR="00B70A68" w:rsidRPr="000F4672">
        <w:t>TF-IDF (Term Frequency – Inverse Document Frequency)</w:t>
      </w:r>
      <w:bookmarkEnd w:id="21"/>
      <w:bookmarkEnd w:id="22"/>
    </w:p>
    <w:p w14:paraId="02B42752" w14:textId="1A05FFE7" w:rsidR="00B70A68" w:rsidRPr="000F4672" w:rsidRDefault="00B70A68" w:rsidP="00B70A68">
      <w:pPr>
        <w:pStyle w:val="Nidungvnbn"/>
      </w:pPr>
      <w:r w:rsidRPr="000F4672">
        <w:t>TF-IDF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w:t>
      </w:r>
    </w:p>
    <w:p w14:paraId="1E58F7B8" w14:textId="199AB1C1" w:rsidR="00B70A68" w:rsidRPr="000F4672" w:rsidRDefault="00B70A68" w:rsidP="00B70A68">
      <w:pPr>
        <w:pStyle w:val="Nidungvnbn"/>
      </w:pPr>
      <w:r w:rsidRPr="000F4672">
        <w:t>TF: Term Frequency(Tần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bản( tổng số từ trong một văn bản).</w:t>
      </w:r>
    </w:p>
    <w:p w14:paraId="1764A690" w14:textId="1ACDA76A" w:rsidR="00B70A68" w:rsidRPr="000F4672" w:rsidRDefault="00B70A68" w:rsidP="00B70A68">
      <w:pPr>
        <w:pStyle w:val="Nidungvnbn"/>
      </w:pPr>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i/>
                </w:rPr>
              </m:ctrlPr>
            </m:fPr>
            <m:num>
              <m:r>
                <w:rPr>
                  <w:rFonts w:ascii="Cambria Math" w:hAnsi="Cambria Math"/>
                </w:rPr>
                <m:t>f(t,d)</m:t>
              </m:r>
            </m:num>
            <m:den>
              <m:r>
                <m:rPr>
                  <m:sty m:val="p"/>
                </m:rPr>
                <w:rPr>
                  <w:rFonts w:ascii="Cambria Math" w:hAnsi="Cambria Math"/>
                </w:rPr>
                <m:t>max⁡{</m:t>
              </m:r>
              <m:r>
                <w:rPr>
                  <w:rFonts w:ascii="Cambria Math" w:hAnsi="Cambria Math"/>
                </w:rPr>
                <m:t>(f</m:t>
              </m:r>
              <m:d>
                <m:dPr>
                  <m:ctrlPr>
                    <w:rPr>
                      <w:rFonts w:ascii="Cambria Math" w:hAnsi="Cambria Math"/>
                      <w:i/>
                    </w:rPr>
                  </m:ctrlPr>
                </m:dPr>
                <m:e>
                  <m:r>
                    <w:rPr>
                      <w:rFonts w:ascii="Cambria Math" w:hAnsi="Cambria Math"/>
                    </w:rPr>
                    <m:t>w,d</m:t>
                  </m:r>
                </m:e>
              </m:d>
              <m:r>
                <w:rPr>
                  <w:rFonts w:ascii="Cambria Math" w:hAnsi="Cambria Math"/>
                </w:rPr>
                <m:t xml:space="preserve"> :w ϵ d} )</m:t>
              </m:r>
            </m:den>
          </m:f>
        </m:oMath>
      </m:oMathPara>
    </w:p>
    <w:p w14:paraId="282D54E5" w14:textId="77777777" w:rsidR="00B70A68" w:rsidRPr="000F4672" w:rsidRDefault="00B70A68">
      <w:pPr>
        <w:pStyle w:val="Nidungvnbn"/>
        <w:numPr>
          <w:ilvl w:val="0"/>
          <w:numId w:val="2"/>
        </w:numPr>
      </w:pPr>
      <w:r w:rsidRPr="000F4672">
        <w:t>Trong đó:</w:t>
      </w:r>
    </w:p>
    <w:p w14:paraId="05157882" w14:textId="77777777" w:rsidR="00B70A68" w:rsidRPr="000F4672" w:rsidRDefault="00B70A68">
      <w:pPr>
        <w:pStyle w:val="Nidungvnbn"/>
        <w:numPr>
          <w:ilvl w:val="1"/>
          <w:numId w:val="2"/>
        </w:numPr>
      </w:pPr>
      <w:r w:rsidRPr="000F4672">
        <w:t>tf(t, d): tần suất xuất hiện của từ t trong văn bản d</w:t>
      </w:r>
    </w:p>
    <w:p w14:paraId="23BCD17E" w14:textId="77777777" w:rsidR="00B70A68" w:rsidRPr="000F4672" w:rsidRDefault="00B70A68">
      <w:pPr>
        <w:pStyle w:val="Nidungvnbn"/>
        <w:numPr>
          <w:ilvl w:val="1"/>
          <w:numId w:val="2"/>
        </w:numPr>
      </w:pPr>
      <w:r w:rsidRPr="000F4672">
        <w:t>f(t, d): Số lần xuất hiện của từ t trong văn bản d</w:t>
      </w:r>
    </w:p>
    <w:p w14:paraId="409208E7" w14:textId="524A3A13" w:rsidR="00B70A68" w:rsidRPr="000F4672" w:rsidRDefault="00B70A68">
      <w:pPr>
        <w:pStyle w:val="Nidungvnbn"/>
        <w:numPr>
          <w:ilvl w:val="1"/>
          <w:numId w:val="2"/>
        </w:numPr>
      </w:pPr>
      <w:r w:rsidRPr="000F4672">
        <w:t xml:space="preserve">max({f(w, d) : w </w:t>
      </w:r>
      <w:r w:rsidRPr="000F4672">
        <w:rPr>
          <w:rFonts w:ascii="Cambria Math" w:hAnsi="Cambria Math" w:cs="Cambria Math"/>
        </w:rPr>
        <w:t>∈</w:t>
      </w:r>
      <w:r w:rsidRPr="000F4672">
        <w:t xml:space="preserve"> d}): Số lần xuất hiện của từ có số lần xuất hiện nhiều nhất trong văn bản d. </w:t>
      </w:r>
    </w:p>
    <w:p w14:paraId="74816B1B" w14:textId="2BA9BD51" w:rsidR="00B70A68" w:rsidRPr="000F4672" w:rsidRDefault="00B70A68" w:rsidP="00B70A68">
      <w:pPr>
        <w:pStyle w:val="Nidungvnbn"/>
      </w:pPr>
      <w:r w:rsidRPr="000F4672">
        <w:t xml:space="preserve">IDF: </w:t>
      </w:r>
      <w:r w:rsidR="00435183" w:rsidRPr="000F4672">
        <w:t xml:space="preserve">Inverse Document Frequency - </w:t>
      </w:r>
      <w:r w:rsidRPr="000F4672">
        <w:t>Tần suất nghịch của văn bản giúp đánh giá mức độ quan trọng của một từ. Khi tính toán TF, tất cả các từ được coi là có độ quan trọng như nhau. Tuy nhiên, một số từ như "is", "of" và "that" thường xuất hiện rất nhiều lần nhưng không quan trọng. Do đó, chúng ta cần giảm độ quan trọng của những từ này.</w:t>
      </w:r>
    </w:p>
    <w:p w14:paraId="7DE066DA" w14:textId="01D8883F" w:rsidR="00435183" w:rsidRPr="000F4672" w:rsidRDefault="00435183" w:rsidP="00435183">
      <w:pPr>
        <w:pStyle w:val="Nidungvnbn"/>
      </w:pPr>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r>
                        <m:rPr>
                          <m:sty m:val="p"/>
                        </m:rPr>
                        <w:rPr>
                          <w:rFonts w:ascii="Cambria Math" w:hAnsi="Cambria Math"/>
                        </w:rPr>
                        <m:t>{</m:t>
                      </m:r>
                      <m:r>
                        <w:rPr>
                          <w:rFonts w:ascii="Cambria Math" w:hAnsi="Cambria Math"/>
                        </w:rPr>
                        <m:t>d ϵ D : t ϵ d}</m:t>
                      </m:r>
                    </m:e>
                  </m:d>
                </m:den>
              </m:f>
            </m:e>
          </m:func>
        </m:oMath>
      </m:oMathPara>
    </w:p>
    <w:p w14:paraId="24D6BAD3" w14:textId="77777777" w:rsidR="00435183" w:rsidRPr="000F4672" w:rsidRDefault="00435183">
      <w:pPr>
        <w:pStyle w:val="Nidungvnbn"/>
        <w:numPr>
          <w:ilvl w:val="0"/>
          <w:numId w:val="2"/>
        </w:numPr>
      </w:pPr>
      <w:r w:rsidRPr="000F4672">
        <w:lastRenderedPageBreak/>
        <w:t>Trong đó:</w:t>
      </w:r>
    </w:p>
    <w:p w14:paraId="39301400" w14:textId="77777777" w:rsidR="00435183" w:rsidRPr="000F4672" w:rsidRDefault="00435183">
      <w:pPr>
        <w:pStyle w:val="Nidungvnbn"/>
        <w:numPr>
          <w:ilvl w:val="0"/>
          <w:numId w:val="3"/>
        </w:numPr>
      </w:pPr>
      <w:r w:rsidRPr="000F4672">
        <w:t>idf(t, D): giá trị idf của từ t trong tập văn bản</w:t>
      </w:r>
    </w:p>
    <w:p w14:paraId="047C129B" w14:textId="77777777" w:rsidR="00435183" w:rsidRPr="000F4672" w:rsidRDefault="00435183">
      <w:pPr>
        <w:pStyle w:val="Nidungvnbn"/>
        <w:numPr>
          <w:ilvl w:val="0"/>
          <w:numId w:val="3"/>
        </w:numPr>
      </w:pPr>
      <w:r w:rsidRPr="000F4672">
        <w:t>|D|: Tổng số văn bản trong tập D</w:t>
      </w:r>
    </w:p>
    <w:p w14:paraId="5D29ECA5" w14:textId="26E2662E" w:rsidR="00435183" w:rsidRPr="000F4672" w:rsidRDefault="00435183">
      <w:pPr>
        <w:pStyle w:val="Nidungvnbn"/>
        <w:numPr>
          <w:ilvl w:val="0"/>
          <w:numId w:val="3"/>
        </w:numPr>
      </w:pPr>
      <w:r w:rsidRPr="000F4672">
        <w:t xml:space="preserve">|{d </w:t>
      </w:r>
      <w:r w:rsidRPr="000F4672">
        <w:rPr>
          <w:rFonts w:ascii="Cambria Math" w:hAnsi="Cambria Math" w:cs="Cambria Math"/>
        </w:rPr>
        <w:t>∈</w:t>
      </w:r>
      <w:r w:rsidRPr="000F4672">
        <w:t xml:space="preserve"> D : t </w:t>
      </w:r>
      <w:r w:rsidRPr="000F4672">
        <w:rPr>
          <w:rFonts w:ascii="Cambria Math" w:hAnsi="Cambria Math" w:cs="Cambria Math"/>
        </w:rPr>
        <w:t>∈</w:t>
      </w:r>
      <w:r w:rsidRPr="000F4672">
        <w:t xml:space="preserve"> d}|: thể hiện số văn bản trong tập D có chứa từ t.</w:t>
      </w:r>
    </w:p>
    <w:p w14:paraId="430341D6" w14:textId="5A293418" w:rsidR="00435183" w:rsidRPr="000F4672" w:rsidRDefault="00435183" w:rsidP="00435183">
      <w:pPr>
        <w:pStyle w:val="Nidungvnbn"/>
      </w:pPr>
      <w:r w:rsidRPr="000F4672">
        <w:t>Công thức hoàn chỉnh là :</w:t>
      </w:r>
    </w:p>
    <w:p w14:paraId="65661F5B" w14:textId="42D721EA" w:rsidR="00435183" w:rsidRPr="000F4672" w:rsidRDefault="00435183" w:rsidP="00435183">
      <w:pPr>
        <w:pStyle w:val="Nidungvnbn"/>
        <w:rPr>
          <w:rStyle w:val="Strong"/>
          <w:b w:val="0"/>
          <w:bCs w:val="0"/>
          <w:color w:val="2D3748"/>
          <w:shd w:val="clear" w:color="auto" w:fill="FFFFFF"/>
        </w:rPr>
      </w:pPr>
      <m:oMathPara>
        <m:oMath>
          <m:r>
            <m:rPr>
              <m:sty m:val="p"/>
            </m:rPr>
            <w:rPr>
              <w:rStyle w:val="Strong"/>
              <w:rFonts w:ascii="Cambria Math" w:hAnsi="Cambria Math"/>
              <w:color w:val="2D3748"/>
              <w:shd w:val="clear" w:color="auto" w:fill="FFFFFF"/>
            </w:rPr>
            <m:t>tfidf(t, d, D) = tf(t, d) x idf(t, D)</m:t>
          </m:r>
        </m:oMath>
      </m:oMathPara>
    </w:p>
    <w:p w14:paraId="5976F7D4" w14:textId="2715A75D" w:rsidR="00435183" w:rsidRPr="000F4672" w:rsidRDefault="00435183">
      <w:pPr>
        <w:pStyle w:val="Nidungvnbn"/>
        <w:numPr>
          <w:ilvl w:val="0"/>
          <w:numId w:val="2"/>
        </w:numPr>
        <w:rPr>
          <w:rStyle w:val="Strong"/>
          <w:b w:val="0"/>
          <w:bCs w:val="0"/>
          <w:color w:val="2D3748"/>
          <w:shd w:val="clear" w:color="auto" w:fill="FFFFFF"/>
        </w:rPr>
      </w:pPr>
      <w:r w:rsidRPr="000F4672">
        <w:rPr>
          <w:rStyle w:val="Strong"/>
          <w:b w:val="0"/>
          <w:bCs w:val="0"/>
          <w:color w:val="2D3748"/>
          <w:shd w:val="clear" w:color="auto" w:fill="FFFFFF"/>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1EAA9D29" w14:textId="77777777" w:rsidR="00B27729" w:rsidRPr="000F4672" w:rsidRDefault="00B27729" w:rsidP="00B27729">
      <w:pPr>
        <w:pStyle w:val="Nidungvnbn"/>
        <w:rPr>
          <w:rStyle w:val="Strong"/>
          <w:b w:val="0"/>
          <w:bCs w:val="0"/>
          <w:color w:val="2D3748"/>
          <w:shd w:val="clear" w:color="auto" w:fill="FFFFFF"/>
        </w:rPr>
      </w:pPr>
    </w:p>
    <w:p w14:paraId="56548244" w14:textId="1AD99B98" w:rsidR="00B27729" w:rsidRPr="000F4672" w:rsidRDefault="00B27729" w:rsidP="00B27729">
      <w:pPr>
        <w:pStyle w:val="Nidungvnbn"/>
        <w:ind w:left="360"/>
        <w:rPr>
          <w:rStyle w:val="Strong"/>
          <w:b w:val="0"/>
          <w:bCs w:val="0"/>
          <w:color w:val="2D3748"/>
          <w:shd w:val="clear" w:color="auto" w:fill="FFFFFF"/>
        </w:rPr>
      </w:pPr>
      <w:r w:rsidRPr="000F4672">
        <w:rPr>
          <w:noProof/>
        </w:rPr>
        <w:drawing>
          <wp:inline distT="0" distB="0" distL="0" distR="0" wp14:anchorId="4FF8F941" wp14:editId="43A23336">
            <wp:extent cx="5113020" cy="2143681"/>
            <wp:effectExtent l="0" t="0" r="0" b="9525"/>
            <wp:docPr id="1014514270" name="Picture 2" descr="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9413" cy="2150554"/>
                    </a:xfrm>
                    <a:prstGeom prst="rect">
                      <a:avLst/>
                    </a:prstGeom>
                    <a:noFill/>
                    <a:ln>
                      <a:noFill/>
                    </a:ln>
                  </pic:spPr>
                </pic:pic>
              </a:graphicData>
            </a:graphic>
          </wp:inline>
        </w:drawing>
      </w:r>
    </w:p>
    <w:p w14:paraId="744494E4" w14:textId="5F56EF37" w:rsidR="00B27729" w:rsidRPr="000F4672" w:rsidRDefault="00B27729" w:rsidP="003F3E20">
      <w:pPr>
        <w:pStyle w:val="Nidungvnbn"/>
        <w:rPr>
          <w:rStyle w:val="Strong"/>
          <w:b w:val="0"/>
          <w:bCs w:val="0"/>
          <w:color w:val="2D3748"/>
          <w:shd w:val="clear" w:color="auto" w:fill="FFFFFF"/>
        </w:rPr>
      </w:pPr>
      <w:r w:rsidRPr="000F4672">
        <w:rPr>
          <w:rStyle w:val="Strong"/>
          <w:b w:val="0"/>
          <w:bCs w:val="0"/>
          <w:color w:val="2D3748"/>
          <w:shd w:val="clear" w:color="auto" w:fill="FFFFFF"/>
        </w:rPr>
        <w:t>Nhược điểm:</w:t>
      </w:r>
    </w:p>
    <w:p w14:paraId="4C2F5F3F" w14:textId="77777777" w:rsidR="00B27729" w:rsidRPr="000F4672" w:rsidRDefault="00B27729">
      <w:pPr>
        <w:pStyle w:val="Nidungvnbn"/>
        <w:numPr>
          <w:ilvl w:val="0"/>
          <w:numId w:val="4"/>
        </w:numPr>
        <w:rPr>
          <w:rStyle w:val="Strong"/>
          <w:b w:val="0"/>
          <w:bCs w:val="0"/>
          <w:color w:val="2D3748"/>
          <w:shd w:val="clear" w:color="auto" w:fill="FFFFFF"/>
        </w:rPr>
      </w:pPr>
      <w:r w:rsidRPr="000F4672">
        <w:rPr>
          <w:rStyle w:val="Strong"/>
          <w:b w:val="0"/>
          <w:bCs w:val="0"/>
          <w:color w:val="2D3748"/>
          <w:shd w:val="clear" w:color="auto" w:fill="FFFFFF"/>
        </w:rPr>
        <w:t>Giống như one-hot encoding, TF-IDF không biểu diễn được ngữ nghĩa của từ. Nó chỉ dựa trên tần suất từ mà không phản ánh được các mối quan hệ ngữ nghĩa giữa các từ.</w:t>
      </w:r>
    </w:p>
    <w:p w14:paraId="5065D60B" w14:textId="77777777" w:rsidR="00B27729" w:rsidRPr="000F4672" w:rsidRDefault="00B27729">
      <w:pPr>
        <w:pStyle w:val="Nidungvnbn"/>
        <w:numPr>
          <w:ilvl w:val="0"/>
          <w:numId w:val="4"/>
        </w:numPr>
        <w:rPr>
          <w:rStyle w:val="Strong"/>
          <w:b w:val="0"/>
          <w:bCs w:val="0"/>
          <w:color w:val="2D3748"/>
          <w:shd w:val="clear" w:color="auto" w:fill="FFFFFF"/>
        </w:rPr>
      </w:pPr>
      <w:r w:rsidRPr="000F4672">
        <w:rPr>
          <w:rStyle w:val="Strong"/>
          <w:b w:val="0"/>
          <w:bCs w:val="0"/>
          <w:color w:val="2D3748"/>
          <w:shd w:val="clear" w:color="auto" w:fill="FFFFFF"/>
        </w:rPr>
        <w:t>TF-IDF không nắm bắt được ngữ cảnh của từ trong câu. Nó không thể phân biệt được các từ có nhiều nghĩa khác nhau dựa trên ngữ cảnh</w:t>
      </w:r>
    </w:p>
    <w:p w14:paraId="047A6442" w14:textId="6DD13BE2" w:rsidR="00B27729" w:rsidRPr="000F4672" w:rsidRDefault="00B27729">
      <w:pPr>
        <w:pStyle w:val="Nidungvnbn"/>
        <w:numPr>
          <w:ilvl w:val="0"/>
          <w:numId w:val="4"/>
        </w:numPr>
        <w:rPr>
          <w:rStyle w:val="Strong"/>
          <w:b w:val="0"/>
          <w:bCs w:val="0"/>
          <w:color w:val="2D3748"/>
          <w:shd w:val="clear" w:color="auto" w:fill="FFFFFF"/>
        </w:rPr>
      </w:pPr>
      <w:r w:rsidRPr="000F4672">
        <w:rPr>
          <w:rStyle w:val="Strong"/>
          <w:b w:val="0"/>
          <w:bCs w:val="0"/>
          <w:color w:val="2D3748"/>
          <w:shd w:val="clear" w:color="auto" w:fill="FFFFFF"/>
        </w:rPr>
        <w:t>Giá trị TF-IDF của một từ phụ thuộc vào tập tài liệu cụ thể mà nó được tính toán, do đó có thể không nhất quán giữa các tập dữ liệu khác nhau.</w:t>
      </w:r>
    </w:p>
    <w:p w14:paraId="1D03B7DA" w14:textId="15494E61" w:rsidR="004A7C39" w:rsidRPr="000F4672" w:rsidRDefault="004A7C39" w:rsidP="00D8387E">
      <w:pPr>
        <w:pStyle w:val="mc3"/>
      </w:pPr>
      <w:bookmarkStart w:id="23" w:name="_Toc387692915"/>
      <w:bookmarkStart w:id="24" w:name="_Toc168732270"/>
      <w:bookmarkStart w:id="25" w:name="_Toc168848593"/>
      <w:r w:rsidRPr="000F4672">
        <w:t>1.1.2</w:t>
      </w:r>
      <w:bookmarkEnd w:id="23"/>
      <w:r w:rsidR="00B27729" w:rsidRPr="000F4672">
        <w:t xml:space="preserve"> Mục tiêu</w:t>
      </w:r>
      <w:bookmarkEnd w:id="24"/>
      <w:bookmarkEnd w:id="25"/>
      <w:r w:rsidR="00B27729" w:rsidRPr="000F4672">
        <w:t xml:space="preserve"> </w:t>
      </w:r>
    </w:p>
    <w:p w14:paraId="08695F60" w14:textId="7C58543F" w:rsidR="001D6E74" w:rsidRPr="000F4672" w:rsidRDefault="001D6E74" w:rsidP="004A7C39">
      <w:pPr>
        <w:pStyle w:val="Tiumccp2"/>
      </w:pPr>
      <w:r w:rsidRPr="000F4672">
        <w:lastRenderedPageBreak/>
        <w:t xml:space="preserve">              </w:t>
      </w:r>
      <w:r w:rsidRPr="000F4672">
        <w:rPr>
          <w:noProof/>
        </w:rPr>
        <w:drawing>
          <wp:inline distT="0" distB="0" distL="0" distR="0" wp14:anchorId="2983590F" wp14:editId="5D8EC0B4">
            <wp:extent cx="4366260" cy="2349237"/>
            <wp:effectExtent l="0" t="0" r="0" b="0"/>
            <wp:docPr id="1930618870" name="Picture 3" descr="nhúng t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úng từ"/>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7679" cy="2355381"/>
                    </a:xfrm>
                    <a:prstGeom prst="rect">
                      <a:avLst/>
                    </a:prstGeom>
                    <a:noFill/>
                    <a:ln>
                      <a:noFill/>
                    </a:ln>
                  </pic:spPr>
                </pic:pic>
              </a:graphicData>
            </a:graphic>
          </wp:inline>
        </w:drawing>
      </w:r>
    </w:p>
    <w:p w14:paraId="52A39BE6" w14:textId="2CE81A29" w:rsidR="00C327A9" w:rsidRPr="000F4672" w:rsidRDefault="00C327A9">
      <w:pPr>
        <w:pStyle w:val="Nidungvnbn"/>
        <w:numPr>
          <w:ilvl w:val="1"/>
          <w:numId w:val="5"/>
        </w:numPr>
      </w:pPr>
      <w:r w:rsidRPr="000F4672">
        <w:t xml:space="preserve">Mục tiêu chính là xây dựng ma trận nhúng (word embedding) giúp nắm bắt tốt mối quan hệ giữa các từ  trong một vector không gian.   </w:t>
      </w:r>
    </w:p>
    <w:p w14:paraId="1C4FA973" w14:textId="328C7CFC" w:rsidR="001D6E74" w:rsidRPr="000F4672" w:rsidRDefault="001D6E74">
      <w:pPr>
        <w:pStyle w:val="Nidungvnbn"/>
        <w:numPr>
          <w:ilvl w:val="1"/>
          <w:numId w:val="5"/>
        </w:numPr>
      </w:pPr>
      <w:r w:rsidRPr="000F4672">
        <w:t>Biểu diễn từ vựng trong không gian liên tục: Word2Vec chuyển đổi các từ thành các vector số trong không gian nhiều chiều. Bằng cách này, các từ tương tự về ngữ nghĩa sẽ có các vector gần nhau trong không gian vector, giúp cho việc tính toán và so sánh giữa các từ trở nên hiệu quả hơn.</w:t>
      </w:r>
    </w:p>
    <w:p w14:paraId="09FFF96C" w14:textId="312B8091" w:rsidR="001D6E74" w:rsidRPr="000F4672" w:rsidRDefault="001D6E74">
      <w:pPr>
        <w:pStyle w:val="Nidungvnbn"/>
        <w:numPr>
          <w:ilvl w:val="1"/>
          <w:numId w:val="5"/>
        </w:numPr>
      </w:pPr>
      <w:r w:rsidRPr="000F4672">
        <w:t>Ghi nhận ngữ nghĩa của từ: Các vector nhúng từ tạo ra bởi Word2Vec cần phản ánh ngữ nghĩa và ngữ cảnh của từ trong văn bản. Điều này đảm bảo rằng các từ có ý nghĩa tương tự sẽ có các vector gần nhau trong không gian vector, giúp cho các mô hình có thể hiểu được mối quan hệ ngữ nghĩa giữa các từ.</w:t>
      </w:r>
    </w:p>
    <w:p w14:paraId="5997B109" w14:textId="3C106B0B" w:rsidR="001D6E74" w:rsidRPr="000F4672" w:rsidRDefault="001D6E74">
      <w:pPr>
        <w:pStyle w:val="Nidungvnbn"/>
        <w:numPr>
          <w:ilvl w:val="1"/>
          <w:numId w:val="5"/>
        </w:numPr>
      </w:pPr>
      <w:r w:rsidRPr="000F4672">
        <w:t>Cải thiện hiệu quả của các mô hình học máy: Các word embeddings tạo ra bởi Word2Vec có thể được sử dụng làm đầu vào cho các mô hình học máy khác. Việc này giúp cải thiện hiệu suất của các mô hình này, bởi vì thông tin ngữ nghĩa được biểu diễn dưới dạng các vector số, giúp cho mô hình hiểu được ngữ cảnh và mối quan hệ giữa các từ trong dữ liệu đầu vào.</w:t>
      </w:r>
    </w:p>
    <w:p w14:paraId="6EE31BCD" w14:textId="16704A96" w:rsidR="00B27729" w:rsidRPr="000F4672" w:rsidRDefault="00B27729" w:rsidP="000F4672">
      <w:pPr>
        <w:pStyle w:val="mc3"/>
      </w:pPr>
      <w:bookmarkStart w:id="26" w:name="_Toc168732271"/>
      <w:bookmarkStart w:id="27" w:name="_Toc168848594"/>
      <w:r w:rsidRPr="000F4672">
        <w:t>1.1.3 Ý nghĩa</w:t>
      </w:r>
      <w:bookmarkEnd w:id="26"/>
      <w:bookmarkEnd w:id="27"/>
      <w:r w:rsidRPr="000F4672">
        <w:t xml:space="preserve">  </w:t>
      </w:r>
    </w:p>
    <w:p w14:paraId="162FD26C" w14:textId="675DC975" w:rsidR="001D6E74" w:rsidRPr="000F4672" w:rsidRDefault="001D6E74" w:rsidP="001D6E74">
      <w:pPr>
        <w:pStyle w:val="Nidungvnbn"/>
      </w:pPr>
      <w:r w:rsidRPr="000F4672">
        <w:lastRenderedPageBreak/>
        <w:t xml:space="preserve">Word embeddings giúp giảm chiều dữ liệu so với phương pháp one-hot encoding bằng cách biểu diễn mỗi từ thành một vector có số chiều nhỏ hơn đáng kể. Đồng thời, chúng cũng cải thiện khả năng tổng quát hóa của mô hình bằng cách sử dụng ngữ cảnh để đặt các từ có ý nghĩa gần nhau trong không gian vector. </w:t>
      </w:r>
    </w:p>
    <w:p w14:paraId="2931EC7A" w14:textId="77777777" w:rsidR="001D6E74" w:rsidRPr="000F4672" w:rsidRDefault="001D6E74" w:rsidP="001D6E74">
      <w:pPr>
        <w:pStyle w:val="Nidungvnbn"/>
      </w:pPr>
      <w:r w:rsidRPr="000F4672">
        <w:t xml:space="preserve">Như vậy, từ có thể được dự đoán dựa trên các từ xung quanh trong câu, như trong ví dụ "Hà Nội là ... của Việt Nam", mô hình có thể dự đoán từ còn thiếu là "thủ đô" với xác suất cao. </w:t>
      </w:r>
    </w:p>
    <w:p w14:paraId="46DD5EAC" w14:textId="2CCF87ED" w:rsidR="00B118C8" w:rsidRPr="000F4672" w:rsidRDefault="001D6E74" w:rsidP="00FF6021">
      <w:pPr>
        <w:pStyle w:val="Nidungvnbn"/>
      </w:pPr>
      <w:r w:rsidRPr="000F4672">
        <w:t>Điều này giúp mô hình hiểu và ánh xạ ngữ nghĩa của từ một cách chính xác hơn, tạo ra các embedding có thể tổng quát hóa tốt hơn cho các từ không xuất hiện trong tập huấn luyện.</w:t>
      </w:r>
    </w:p>
    <w:p w14:paraId="1D0FDB77" w14:textId="51509864" w:rsidR="008B1399" w:rsidRPr="000F4672" w:rsidRDefault="008B1399" w:rsidP="000F4672">
      <w:pPr>
        <w:pStyle w:val="Mc2"/>
      </w:pPr>
      <w:bookmarkStart w:id="28" w:name="_Toc168732272"/>
      <w:bookmarkStart w:id="29" w:name="_Toc168848595"/>
      <w:r w:rsidRPr="000F4672">
        <w:t>1.2 Các hàm giải thích thêm các hàm sử dụng.</w:t>
      </w:r>
      <w:bookmarkEnd w:id="28"/>
      <w:bookmarkEnd w:id="29"/>
      <w:r w:rsidRPr="000F4672">
        <w:t xml:space="preserve"> </w:t>
      </w:r>
    </w:p>
    <w:p w14:paraId="530DBDFC" w14:textId="62B67AD7" w:rsidR="008B1399" w:rsidRPr="000F4672" w:rsidRDefault="008B1399" w:rsidP="000F4672">
      <w:pPr>
        <w:pStyle w:val="mc3"/>
      </w:pPr>
      <w:bookmarkStart w:id="30" w:name="_Toc168732273"/>
      <w:bookmarkStart w:id="31" w:name="_Toc168848596"/>
      <w:r w:rsidRPr="000F4672">
        <w:t>1.2.1  Softmax</w:t>
      </w:r>
      <w:bookmarkEnd w:id="30"/>
      <w:bookmarkEnd w:id="31"/>
      <w:r w:rsidRPr="000F4672">
        <w:t xml:space="preserve"> </w:t>
      </w:r>
    </w:p>
    <w:p w14:paraId="7DE0D234" w14:textId="68800A00" w:rsidR="008B1399" w:rsidRPr="000F4672" w:rsidRDefault="008B1399" w:rsidP="008B1399">
      <w:pPr>
        <w:pStyle w:val="Nidungvnbn"/>
      </w:pPr>
      <w:r w:rsidRPr="000F4672">
        <w:t>Softmax chuyển đổi một vector các giá trị thành một vector các xác suất, trong đó tổng tất cả các xác suất là 1. Đây là lý do tại sao Softmax thường được sử dụng ở đầu ra của các mô hình phân loại đa lớp.</w:t>
      </w:r>
    </w:p>
    <w:p w14:paraId="69E4C6A9" w14:textId="6B4D1490" w:rsidR="006A612D" w:rsidRPr="000F4672" w:rsidRDefault="006A612D" w:rsidP="006A612D">
      <w:pPr>
        <w:pStyle w:val="Nidungvnbn"/>
      </w:pPr>
      <w:r w:rsidRPr="000F4672">
        <w:t xml:space="preserve">Cho 1 vector đầu vào:  </w:t>
      </w:r>
      <m:oMath>
        <m:r>
          <w:rPr>
            <w:rFonts w:ascii="Cambria Math" w:hAnsi="Cambria Math"/>
          </w:rPr>
          <m:t>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p>
    <w:p w14:paraId="28C6762C" w14:textId="601341B1" w:rsidR="006A612D" w:rsidRPr="000F4672" w:rsidRDefault="006A612D" w:rsidP="006A612D">
      <w:pPr>
        <w:pStyle w:val="Nidungvnbn"/>
      </w:pPr>
      <w:r w:rsidRPr="000F4672">
        <w:t>Công thức Softmax:</w:t>
      </w:r>
    </w:p>
    <w:p w14:paraId="3018D97A" w14:textId="261D2D6F" w:rsidR="006A612D" w:rsidRPr="000F4672" w:rsidRDefault="00000000" w:rsidP="006A612D">
      <w:pPr>
        <w:pStyle w:val="Nidungvnbn"/>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r>
            <w:rPr>
              <w:rFonts w:ascii="Cambria Math" w:hAnsi="Cambria Math"/>
            </w:rPr>
            <m:t>, ∀i=1,2,...C</m:t>
          </m:r>
        </m:oMath>
      </m:oMathPara>
    </w:p>
    <w:p w14:paraId="75F49D29" w14:textId="610205EF" w:rsidR="006A612D" w:rsidRPr="000F4672" w:rsidRDefault="006A612D" w:rsidP="006A612D">
      <w:pPr>
        <w:pStyle w:val="Nidungvnbn"/>
      </w:pPr>
      <w:r w:rsidRPr="000F4672">
        <w:t>Trong đó :</w:t>
      </w:r>
    </w:p>
    <w:p w14:paraId="18067E0E" w14:textId="4B451A10" w:rsidR="006A612D" w:rsidRPr="000F4672" w:rsidRDefault="006A612D">
      <w:pPr>
        <w:pStyle w:val="Nidungvnbn"/>
        <w:numPr>
          <w:ilvl w:val="0"/>
          <w:numId w:val="5"/>
        </w:numPr>
      </w:pPr>
      <w:r w:rsidRPr="000F4672">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F4672">
        <w:t xml:space="preserve"> thể hiện xác suất để input đó rơi vào class i, với lớn hơn 0 và có tổng bằng 1</w:t>
      </w:r>
    </w:p>
    <w:p w14:paraId="4742ED21" w14:textId="2A9F2B2E" w:rsidR="006A612D" w:rsidRPr="000F4672" w:rsidRDefault="00000000">
      <w:pPr>
        <w:pStyle w:val="Nidungvnbn"/>
        <w:numPr>
          <w:ilvl w:val="0"/>
          <w:numId w:val="5"/>
        </w:numPr>
      </w:pP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oMath>
      <w:r w:rsidR="00B44617" w:rsidRPr="000F4672">
        <w:t xml:space="preserve">, càng lớn thì xác suất dữ liệu rơi vào class i càng cao.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oMath>
      <w:r w:rsidR="00B44617" w:rsidRPr="000F4672">
        <w:t xml:space="preserve">có thể nhận giá trị âm hoặc dương. </w:t>
      </w:r>
    </w:p>
    <w:p w14:paraId="5CFE94BC" w14:textId="3E3D2466" w:rsidR="00B44617" w:rsidRPr="000F4672" w:rsidRDefault="00B44617">
      <w:pPr>
        <w:pStyle w:val="Nidungvnbn"/>
        <w:numPr>
          <w:ilvl w:val="0"/>
          <w:numId w:val="5"/>
        </w:numPr>
      </w:pP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0F4672">
        <w:t xml:space="preserve"> là một hàm mượt, có nghĩa là nó liên tục và khả vi vô hạn. Nghĩ là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0F4672">
        <w:t xml:space="preserve"> là 1 giá trị dương thì sẽ trở thành 1 hàm đồng biến(đơn điệu tăng) với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0F4672">
        <w:t xml:space="preserve"> tăng thì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0F4672">
        <w:t xml:space="preserve"> tăng. </w:t>
      </w:r>
    </w:p>
    <w:p w14:paraId="040BE84E" w14:textId="3CCDC0CE" w:rsidR="00180374" w:rsidRPr="000F4672" w:rsidRDefault="00180374">
      <w:pPr>
        <w:pStyle w:val="Nidungvnbn"/>
        <w:numPr>
          <w:ilvl w:val="0"/>
          <w:numId w:val="5"/>
        </w:numPr>
      </w:pPr>
      <w:r w:rsidRPr="000F4672">
        <w:rPr>
          <w:noProof/>
        </w:rPr>
        <w:lastRenderedPageBreak/>
        <w:drawing>
          <wp:inline distT="0" distB="0" distL="0" distR="0" wp14:anchorId="3C6A60A0" wp14:editId="4F927192">
            <wp:extent cx="2406213" cy="2643188"/>
            <wp:effectExtent l="0" t="0" r="0" b="5080"/>
            <wp:docPr id="92602986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29862" name="Picture 1" descr="A graph of a function&#10;&#10;Description automatically generated"/>
                    <pic:cNvPicPr/>
                  </pic:nvPicPr>
                  <pic:blipFill>
                    <a:blip r:embed="rId18"/>
                    <a:stretch>
                      <a:fillRect/>
                    </a:stretch>
                  </pic:blipFill>
                  <pic:spPr>
                    <a:xfrm>
                      <a:off x="0" y="0"/>
                      <a:ext cx="2409173" cy="2646439"/>
                    </a:xfrm>
                    <a:prstGeom prst="rect">
                      <a:avLst/>
                    </a:prstGeom>
                  </pic:spPr>
                </pic:pic>
              </a:graphicData>
            </a:graphic>
          </wp:inline>
        </w:drawing>
      </w:r>
    </w:p>
    <w:p w14:paraId="5D5E6B6F" w14:textId="77424316" w:rsidR="003B0E7A" w:rsidRPr="000F4672" w:rsidRDefault="003B0E7A" w:rsidP="003B0E7A">
      <w:pPr>
        <w:pStyle w:val="Nidungvnbn"/>
      </w:pPr>
      <w:r w:rsidRPr="000F4672">
        <w:t xml:space="preserve">Ta có thể viết thành </w:t>
      </w:r>
    </w:p>
    <w:p w14:paraId="63530E8A" w14:textId="62A4E78F" w:rsidR="003B0E7A" w:rsidRPr="000F4672" w:rsidRDefault="003B0E7A" w:rsidP="003B0E7A">
      <w:pPr>
        <w:pStyle w:val="Nidungvnbn"/>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W</m:t>
              </m:r>
            </m:e>
          </m:d>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oMath>
      </m:oMathPara>
    </w:p>
    <w:p w14:paraId="35487C02" w14:textId="352FFFCC" w:rsidR="003B0E7A" w:rsidRPr="000F4672" w:rsidRDefault="003B0E7A">
      <w:pPr>
        <w:pStyle w:val="Nidungvnbn"/>
        <w:numPr>
          <w:ilvl w:val="0"/>
          <w:numId w:val="4"/>
        </w:numP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W</m:t>
            </m:r>
          </m:e>
        </m:d>
        <m:r>
          <w:rPr>
            <w:rFonts w:ascii="Cambria Math" w:hAnsi="Cambria Math"/>
          </w:rPr>
          <m:t xml:space="preserve"> </m:t>
        </m:r>
      </m:oMath>
      <w:r w:rsidRPr="000F4672">
        <w:t>được hiểu là xác suất để một điểm dữ liệu x rơi vào class thứ i nếu biết tham số mô hình (ma trận trọng số) là  W</w:t>
      </w:r>
    </w:p>
    <w:p w14:paraId="5F832BC8" w14:textId="2DAF331C" w:rsidR="00DD63E2" w:rsidRPr="000F4672" w:rsidRDefault="00DD63E2" w:rsidP="00DD63E2">
      <w:pPr>
        <w:pStyle w:val="Nidungvnbn"/>
      </w:pPr>
      <w:r w:rsidRPr="000F4672">
        <w:t xml:space="preserve">Hình vẽ dưới đây thể hiện mạng Softmax Regression dưới dạng neural network: </w:t>
      </w:r>
      <w:r w:rsidRPr="000F4672">
        <w:rPr>
          <w:noProof/>
        </w:rPr>
        <w:drawing>
          <wp:inline distT="0" distB="0" distL="0" distR="0" wp14:anchorId="3EE66330" wp14:editId="55D009B3">
            <wp:extent cx="5791835" cy="3068955"/>
            <wp:effectExtent l="0" t="0" r="0" b="0"/>
            <wp:docPr id="1398270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35" cy="3068955"/>
                    </a:xfrm>
                    <a:prstGeom prst="rect">
                      <a:avLst/>
                    </a:prstGeom>
                    <a:noFill/>
                    <a:ln>
                      <a:noFill/>
                    </a:ln>
                  </pic:spPr>
                </pic:pic>
              </a:graphicData>
            </a:graphic>
          </wp:inline>
        </w:drawing>
      </w:r>
    </w:p>
    <w:p w14:paraId="4957EEC1" w14:textId="6CE42AE3" w:rsidR="008B1399" w:rsidRPr="000F4672" w:rsidRDefault="008B1399" w:rsidP="000F4672">
      <w:pPr>
        <w:pStyle w:val="mc3"/>
      </w:pPr>
      <w:bookmarkStart w:id="32" w:name="_Toc168732274"/>
      <w:bookmarkStart w:id="33" w:name="_Toc168848597"/>
      <w:r w:rsidRPr="000F4672">
        <w:t>1.2.</w:t>
      </w:r>
      <w:r w:rsidR="00A66977" w:rsidRPr="000F4672">
        <w:t>2</w:t>
      </w:r>
      <w:r w:rsidRPr="000F4672">
        <w:t xml:space="preserve">  Gradient  </w:t>
      </w:r>
      <w:r w:rsidR="00A66977" w:rsidRPr="000F4672">
        <w:t>Descent and Stochastic</w:t>
      </w:r>
      <w:bookmarkEnd w:id="32"/>
      <w:bookmarkEnd w:id="33"/>
    </w:p>
    <w:p w14:paraId="1401EEBC" w14:textId="38E72BCC" w:rsidR="00D20515" w:rsidRPr="000F4672" w:rsidRDefault="00D20515" w:rsidP="00D20515">
      <w:pPr>
        <w:pStyle w:val="Nidungvnbn"/>
      </w:pPr>
      <w:r w:rsidRPr="000F4672">
        <w:lastRenderedPageBreak/>
        <w:t xml:space="preserve">Gradient Descent cổ điển: Cập nhật tham số sau khi tính toán gradient dựa trên toàn bộ tập dữ liệu. </w:t>
      </w:r>
    </w:p>
    <w:p w14:paraId="55A665A7" w14:textId="0E6FE35F" w:rsidR="00D20515" w:rsidRPr="000F4672" w:rsidRDefault="00D20515">
      <w:pPr>
        <w:pStyle w:val="Nidungvnbn"/>
        <w:numPr>
          <w:ilvl w:val="0"/>
          <w:numId w:val="4"/>
        </w:numPr>
      </w:pPr>
      <w:r w:rsidRPr="000F4672">
        <w:t xml:space="preserve">Dự đoán 1 điểm khởi tạo:  </w:t>
      </w:r>
      <m:oMath>
        <m:r>
          <w:rPr>
            <w:rFonts w:ascii="Cambria Math" w:hAnsi="Cambria Math"/>
          </w:rPr>
          <m:t xml:space="preserve">θ= </m:t>
        </m:r>
        <m:sSub>
          <m:sSubPr>
            <m:ctrlPr>
              <w:rPr>
                <w:rFonts w:ascii="Cambria Math" w:hAnsi="Cambria Math"/>
                <w:i/>
              </w:rPr>
            </m:ctrlPr>
          </m:sSubPr>
          <m:e>
            <m:r>
              <w:rPr>
                <w:rFonts w:ascii="Cambria Math" w:hAnsi="Cambria Math"/>
              </w:rPr>
              <m:t>θ</m:t>
            </m:r>
          </m:e>
          <m:sub>
            <m:r>
              <w:rPr>
                <w:rFonts w:ascii="Cambria Math" w:hAnsi="Cambria Math"/>
              </w:rPr>
              <m:t>0</m:t>
            </m:r>
          </m:sub>
        </m:sSub>
      </m:oMath>
    </w:p>
    <w:p w14:paraId="43724C3A" w14:textId="182F42AD" w:rsidR="00D20515" w:rsidRPr="000F4672" w:rsidRDefault="00D20515">
      <w:pPr>
        <w:pStyle w:val="Nidungvnbn"/>
        <w:numPr>
          <w:ilvl w:val="0"/>
          <w:numId w:val="4"/>
        </w:numPr>
      </w:pPr>
      <w:r w:rsidRPr="000F4672">
        <w:t xml:space="preserve">Cập nhật </w:t>
      </w:r>
      <m:oMath>
        <m:r>
          <w:rPr>
            <w:rFonts w:ascii="Cambria Math" w:hAnsi="Cambria Math"/>
          </w:rPr>
          <m:t>θ</m:t>
        </m:r>
      </m:oMath>
      <w:r w:rsidRPr="000F4672">
        <w:t xml:space="preserve"> đến khi đạt được kết quả chấp nhận được</w:t>
      </w:r>
      <w:r w:rsidR="00A175BB" w:rsidRPr="000F4672">
        <w:t xml:space="preserve">: </w:t>
      </w:r>
    </w:p>
    <w:p w14:paraId="64762D38" w14:textId="65A7B91C" w:rsidR="00D20515" w:rsidRPr="000F4672" w:rsidRDefault="00D20515">
      <w:pPr>
        <w:pStyle w:val="Nidungvnbn"/>
        <w:numPr>
          <w:ilvl w:val="0"/>
          <w:numId w:val="5"/>
        </w:numPr>
      </w:pPr>
      <m:oMath>
        <m:r>
          <w:rPr>
            <w:rFonts w:ascii="Cambria Math" w:hAnsi="Cambria Math"/>
          </w:rPr>
          <m:t xml:space="preserve">θ= θ-n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 </m:t>
        </m:r>
      </m:oMath>
    </w:p>
    <w:p w14:paraId="6A83312A" w14:textId="77923484" w:rsidR="00A175BB" w:rsidRPr="000F4672" w:rsidRDefault="00000000">
      <w:pPr>
        <w:pStyle w:val="Nidungvnbn"/>
        <w:numPr>
          <w:ilvl w:val="0"/>
          <w:numId w:val="5"/>
        </w:numPr>
      </w:pPr>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 xml:space="preserve"> </m:t>
        </m:r>
      </m:oMath>
      <w:r w:rsidR="00A175BB" w:rsidRPr="000F4672">
        <w:rPr>
          <w:color w:val="000000"/>
          <w:shd w:val="clear" w:color="auto" w:fill="FFFFFF"/>
        </w:rPr>
        <w:t xml:space="preserve">là đạo hàm của hàm mất mát tại </w:t>
      </w:r>
      <m:oMath>
        <m:r>
          <w:rPr>
            <w:rFonts w:ascii="Cambria Math" w:hAnsi="Cambria Math"/>
          </w:rPr>
          <m:t>θ</m:t>
        </m:r>
      </m:oMath>
      <w:r w:rsidR="00A175BB" w:rsidRPr="000F4672">
        <w:rPr>
          <w:color w:val="000000"/>
          <w:shd w:val="clear" w:color="auto" w:fill="FFFFFF"/>
        </w:rPr>
        <w:t> </w:t>
      </w:r>
    </w:p>
    <w:p w14:paraId="3B762D30" w14:textId="4F9597A3" w:rsidR="00A66977" w:rsidRPr="000F4672" w:rsidRDefault="00D20515" w:rsidP="00D20515">
      <w:pPr>
        <w:pStyle w:val="Nidungvnbn"/>
      </w:pPr>
      <w:r w:rsidRPr="000F4672">
        <w:t xml:space="preserve">Stochastic Gradient Descent: Cập nhật tham số dựa trên một mẫu ngẫu nhiên (mini-batch) từ tập dữ liệu. </w:t>
      </w:r>
    </w:p>
    <w:p w14:paraId="4544E3CE" w14:textId="5FB242C1" w:rsidR="00A175BB" w:rsidRPr="000F4672" w:rsidRDefault="00A175BB">
      <w:pPr>
        <w:pStyle w:val="Nidungvnbn"/>
        <w:numPr>
          <w:ilvl w:val="0"/>
          <w:numId w:val="4"/>
        </w:numPr>
      </w:pPr>
      <w:r w:rsidRPr="000F4672">
        <w:t xml:space="preserve">Mỗi lần duyệt một lượt qua tất cả các điểm trên toàn bộ dữ liệu được gọi là một </w:t>
      </w:r>
      <w:r w:rsidRPr="000F4672">
        <w:rPr>
          <w:b/>
          <w:bCs/>
        </w:rPr>
        <w:t>epoch</w:t>
      </w:r>
      <w:r w:rsidRPr="000F4672">
        <w:t xml:space="preserve">. Với </w:t>
      </w:r>
      <w:r w:rsidRPr="000F4672">
        <w:rPr>
          <w:b/>
          <w:bCs/>
        </w:rPr>
        <w:t>GD thông thường</w:t>
      </w:r>
      <w:r w:rsidRPr="000F4672">
        <w:t xml:space="preserve"> thì mỗi </w:t>
      </w:r>
      <w:r w:rsidRPr="000F4672">
        <w:rPr>
          <w:b/>
          <w:bCs/>
        </w:rPr>
        <w:t>epoch</w:t>
      </w:r>
      <w:r w:rsidRPr="000F4672">
        <w:t xml:space="preserve"> ứng với </w:t>
      </w:r>
      <w:r w:rsidRPr="000F4672">
        <w:rPr>
          <w:b/>
          <w:bCs/>
        </w:rPr>
        <w:t>1 lần</w:t>
      </w:r>
      <w:r w:rsidRPr="000F4672">
        <w:t xml:space="preserve"> cập nhật θ, với </w:t>
      </w:r>
      <w:r w:rsidRPr="000F4672">
        <w:rPr>
          <w:b/>
          <w:bCs/>
        </w:rPr>
        <w:t>SGD</w:t>
      </w:r>
      <w:r w:rsidRPr="000F4672">
        <w:t xml:space="preserve"> thì mỗi epoch ứng với </w:t>
      </w:r>
      <w:r w:rsidRPr="000F4672">
        <w:rPr>
          <w:b/>
          <w:bCs/>
        </w:rPr>
        <w:t>N lần cập nhật</w:t>
      </w:r>
      <w:r w:rsidRPr="000F4672">
        <w:t xml:space="preserve"> θ với N là số điểm dữ liệu (sau mỗi epoch, chúng ta cần shuffle (xáo trộn) thứ tự của các dữ liệu để đảm bảo tính ngẫu nhiên). </w:t>
      </w:r>
    </w:p>
    <w:p w14:paraId="1C110445" w14:textId="11035FAD" w:rsidR="00A175BB" w:rsidRPr="000F4672" w:rsidRDefault="00A175BB">
      <w:pPr>
        <w:pStyle w:val="Nidungvnbn"/>
        <w:numPr>
          <w:ilvl w:val="0"/>
          <w:numId w:val="4"/>
        </w:numPr>
      </w:pPr>
      <w:r w:rsidRPr="000F4672">
        <w:t xml:space="preserve">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w:t>
      </w:r>
    </w:p>
    <w:p w14:paraId="6D92F9DB" w14:textId="17007091" w:rsidR="00A175BB" w:rsidRPr="000F4672" w:rsidRDefault="00A175BB" w:rsidP="00A175BB">
      <w:pPr>
        <w:pStyle w:val="Nidungvnbn"/>
        <w:ind w:left="1440" w:firstLine="0"/>
      </w:pPr>
      <m:oMathPara>
        <m:oMath>
          <m:r>
            <w:rPr>
              <w:rFonts w:ascii="Cambria Math" w:hAnsi="Cambria Math"/>
            </w:rPr>
            <m:t xml:space="preserve">θ= θ-n </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 xml:space="preserve"> J(θ;</m:t>
          </m:r>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oMath>
      </m:oMathPara>
    </w:p>
    <w:p w14:paraId="5ACD2E35" w14:textId="35808DE7" w:rsidR="008B1399" w:rsidRDefault="00A175BB">
      <w:pPr>
        <w:pStyle w:val="Nidungvnbn"/>
        <w:numPr>
          <w:ilvl w:val="0"/>
          <w:numId w:val="5"/>
        </w:numPr>
      </w:pPr>
      <m:oMath>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e>
        </m:d>
      </m:oMath>
      <w:r w:rsidRPr="000F4672">
        <w:t xml:space="preserve"> là hàm mất mát với chỉ 1 cặp điểm dữ liệu (input, label) là </w:t>
      </w:r>
      <m:oMath>
        <m:d>
          <m:dPr>
            <m:ctrlPr>
              <w:rPr>
                <w:rFonts w:ascii="Cambria Math" w:hAnsi="Cambria Math"/>
                <w:i/>
              </w:rPr>
            </m:ctrlPr>
          </m:dPr>
          <m:e>
            <m:sSub>
              <m:sSubPr>
                <m:ctrlPr>
                  <w:rPr>
                    <w:rFonts w:ascii="Cambria Math" w:hAnsi="Cambria Math"/>
                    <w:i/>
                  </w:rPr>
                </m:ctrlPr>
              </m:sSubPr>
              <m:e>
                <m:r>
                  <m:rPr>
                    <m:sty m:val="p"/>
                  </m:rP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y</m:t>
                </m:r>
              </m:e>
              <m:sub>
                <m:r>
                  <w:rPr>
                    <w:rFonts w:ascii="Cambria Math" w:hAnsi="Cambria Math"/>
                  </w:rPr>
                  <m:t>i</m:t>
                </m:r>
              </m:sub>
            </m:sSub>
            <m:r>
              <w:rPr>
                <w:rFonts w:ascii="Cambria Math" w:hAnsi="Cambria Math"/>
              </w:rPr>
              <m:t xml:space="preserve"> </m:t>
            </m:r>
          </m:e>
        </m:d>
      </m:oMath>
    </w:p>
    <w:p w14:paraId="677F1D25" w14:textId="719C33E8" w:rsidR="00815091" w:rsidRDefault="00815091" w:rsidP="00815091">
      <w:pPr>
        <w:pStyle w:val="mc3"/>
      </w:pPr>
      <w:bookmarkStart w:id="34" w:name="_Toc168732275"/>
      <w:bookmarkStart w:id="35" w:name="_Toc168848598"/>
      <w:r w:rsidRPr="000F4672">
        <w:t xml:space="preserve">1.2.2  </w:t>
      </w:r>
      <w:r>
        <w:t>Sigmoid</w:t>
      </w:r>
      <w:r w:rsidR="00EC720B">
        <w:t xml:space="preserve"> </w:t>
      </w:r>
      <m:oMath>
        <m:r>
          <m:rPr>
            <m:sty m:val="bi"/>
          </m:rPr>
          <w:rPr>
            <w:rFonts w:ascii="Cambria Math" w:hAnsi="Cambria Math"/>
          </w:rPr>
          <m:t>σ</m:t>
        </m:r>
        <m:d>
          <m:dPr>
            <m:ctrlPr>
              <w:rPr>
                <w:rFonts w:ascii="Cambria Math" w:hAnsi="Cambria Math"/>
                <w:i w:val="0"/>
              </w:rPr>
            </m:ctrlPr>
          </m:dPr>
          <m:e>
            <m:r>
              <m:rPr>
                <m:sty m:val="bi"/>
              </m:rPr>
              <w:rPr>
                <w:rFonts w:ascii="Cambria Math" w:hAnsi="Cambria Math"/>
              </w:rPr>
              <m:t>x</m:t>
            </m:r>
          </m:e>
        </m:d>
      </m:oMath>
      <w:bookmarkEnd w:id="34"/>
      <w:bookmarkEnd w:id="35"/>
    </w:p>
    <w:p w14:paraId="376F5FC1" w14:textId="1ADD2422" w:rsidR="00EC720B" w:rsidRDefault="00EC720B" w:rsidP="00EC720B">
      <w:pPr>
        <w:pStyle w:val="Nidungvnbn"/>
      </w:pPr>
      <w:r w:rsidRPr="00EC720B">
        <w:t>Hàm sigmoid được sử dụng cho hồi quy logistic hai lớp.Nó được sử dụng để phân loại xem một mẫu nhất định là Đúng hay Sai dựa trên xác suất được tính toán. Mẫu được phân loại là True nếu giá trị lớn hơn 0,5 và ngược lại</w:t>
      </w:r>
      <w:r>
        <w:t>.</w:t>
      </w:r>
    </w:p>
    <w:p w14:paraId="4DDD83F6" w14:textId="73FAF3C7" w:rsidR="00EC720B" w:rsidRPr="000F4672" w:rsidRDefault="00EC720B" w:rsidP="00EC720B">
      <w:pPr>
        <w:pStyle w:val="Nidungvnbn"/>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02147FFF" w14:textId="24AB2332" w:rsidR="00815091" w:rsidRPr="000F4672" w:rsidRDefault="00E903C3" w:rsidP="00815091">
      <w:pPr>
        <w:pStyle w:val="Nidungvnbn"/>
        <w:ind w:firstLine="0"/>
      </w:pPr>
      <w:r>
        <w:rPr>
          <w:noProof/>
        </w:rPr>
        <w:lastRenderedPageBreak/>
        <w:drawing>
          <wp:inline distT="0" distB="0" distL="0" distR="0" wp14:anchorId="5E2C18BE" wp14:editId="378E0AC3">
            <wp:extent cx="5791835" cy="3542030"/>
            <wp:effectExtent l="0" t="0" r="0" b="1270"/>
            <wp:docPr id="1525900016" name="Picture 2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0016" name="Picture 21" descr="A graph of a func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835" cy="3542030"/>
                    </a:xfrm>
                    <a:prstGeom prst="rect">
                      <a:avLst/>
                    </a:prstGeom>
                    <a:noFill/>
                    <a:ln>
                      <a:noFill/>
                    </a:ln>
                  </pic:spPr>
                </pic:pic>
              </a:graphicData>
            </a:graphic>
          </wp:inline>
        </w:drawing>
      </w:r>
    </w:p>
    <w:p w14:paraId="3585C4AD" w14:textId="13468A44" w:rsidR="007B1A23" w:rsidRPr="000F4672" w:rsidRDefault="0064189C" w:rsidP="000F4672">
      <w:pPr>
        <w:pStyle w:val="Mc2"/>
      </w:pPr>
      <w:bookmarkStart w:id="36" w:name="_Toc387692916"/>
      <w:bookmarkStart w:id="37" w:name="_Toc168732276"/>
      <w:bookmarkStart w:id="38" w:name="_Toc168848599"/>
      <w:r w:rsidRPr="000F4672">
        <w:t>1.</w:t>
      </w:r>
      <w:r w:rsidR="003B0E7A" w:rsidRPr="000F4672">
        <w:t>3</w:t>
      </w:r>
      <w:r w:rsidRPr="000F4672">
        <w:t xml:space="preserve"> </w:t>
      </w:r>
      <w:bookmarkEnd w:id="36"/>
      <w:r w:rsidR="003B0E7A" w:rsidRPr="000F4672">
        <w:t>Skip-gram</w:t>
      </w:r>
      <w:bookmarkEnd w:id="37"/>
      <w:bookmarkEnd w:id="38"/>
    </w:p>
    <w:p w14:paraId="7EAC6578" w14:textId="3E13A267" w:rsidR="00E2460C" w:rsidRPr="000F4672" w:rsidRDefault="00E2460C" w:rsidP="004A7C39">
      <w:pPr>
        <w:pStyle w:val="Nidungvnbn"/>
      </w:pPr>
      <w:r w:rsidRPr="000F4672">
        <w:t>Mô hình Skip-Gram cố gắng tối ưu hóa ma trận trọng số từ (nhúng) bằng cách dự đoán chính xác các từ ngữ cảnh</w:t>
      </w:r>
      <w:r w:rsidR="006E33FF" w:rsidRPr="000F4672">
        <w:t>(context)</w:t>
      </w:r>
      <w:r w:rsidRPr="000F4672">
        <w:t>, dựa trên một từ trung tâm</w:t>
      </w:r>
      <w:r w:rsidR="006E33FF" w:rsidRPr="000F4672">
        <w:t>(center)</w:t>
      </w:r>
      <w:r w:rsidRPr="000F4672">
        <w:t>. Nói cách khác, mô hình muốn tối đa hóa xác suất dự đoán chính xác tất cả các từ ngữ cảnh cùng một lúc, dựa trên một từ trung tâm.</w:t>
      </w:r>
    </w:p>
    <w:p w14:paraId="5F359C9B" w14:textId="5CF42584" w:rsidR="00E2460C" w:rsidRPr="000F4672" w:rsidRDefault="006260BF" w:rsidP="006260BF">
      <w:pPr>
        <w:pStyle w:val="Nidungvnbn"/>
      </w:pPr>
      <w:r w:rsidRPr="000F4672">
        <w:t>Tối đa hóa xác suất dự đoán các từ ngữ cảnh dẫn đến việc tối ưu hóa ma trận trọng số (θ) thể hiện tốt nhất các từ trong không gian vectơ. θ là sự kết hợp của ma trận trọng số đầu vào và đầu ra - [</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oMath>
      <w:r w:rsidRPr="000F4672">
        <w:t xml:space="preserve">, </w:t>
      </w:r>
      <m:oMath>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t>]</w:t>
      </w:r>
    </w:p>
    <w:p w14:paraId="288292A8" w14:textId="7A47331F" w:rsidR="006260BF" w:rsidRPr="000F4672" w:rsidRDefault="006260BF" w:rsidP="006260BF">
      <w:pPr>
        <w:pStyle w:val="Nidungvnbn"/>
      </w:pPr>
      <w:r w:rsidRPr="000F4672">
        <w:t>Và nó được biểu dưới công thức:</w:t>
      </w:r>
    </w:p>
    <w:p w14:paraId="2F823852" w14:textId="20EDD6BF" w:rsidR="006260BF" w:rsidRPr="000F4672" w:rsidRDefault="00000000" w:rsidP="006260BF">
      <w:pPr>
        <w:pStyle w:val="Nidungvnbn"/>
      </w:pPr>
      <m:oMathPara>
        <m:oMath>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θ</m:t>
                    </m:r>
                  </m:e>
                </m:mr>
              </m:m>
              <m:r>
                <w:rPr>
                  <w:rFonts w:ascii="Cambria Math" w:hAnsi="Cambria Math"/>
                </w:rPr>
                <m:t xml:space="preserve"> p</m:t>
              </m:r>
              <m:d>
                <m:dPr>
                  <m:endChr m:val="|"/>
                  <m:ctrlPr>
                    <w:rPr>
                      <w:rFonts w:ascii="Cambria Math" w:hAnsi="Cambria Math"/>
                      <w:i/>
                    </w:rPr>
                  </m:ctrlPr>
                </m:dPr>
                <m:e>
                  <m:sSub>
                    <m:sSubPr>
                      <m:ctrlPr>
                        <w:rPr>
                          <w:rFonts w:ascii="Cambria Math" w:hAnsi="Cambria Math"/>
                          <w:i/>
                        </w:rPr>
                      </m:ctrlPr>
                    </m:sSubPr>
                    <m:e>
                      <m:r>
                        <m:rPr>
                          <m:sty m:val="p"/>
                        </m:rP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w:rPr>
                          <w:rFonts w:ascii="Cambria Math" w:hAnsi="Cambria Math"/>
                        </w:rPr>
                        <m:t>1</m:t>
                      </m:r>
                    </m:sub>
                  </m:sSub>
                  <m:sSub>
                    <m:sSubPr>
                      <m:ctrlPr>
                        <w:rPr>
                          <w:rFonts w:ascii="Cambria Math" w:hAnsi="Cambria Math"/>
                          <w:i/>
                        </w:rPr>
                      </m:ctrlPr>
                    </m:sSubPr>
                    <m:e>
                      <m:r>
                        <m:rPr>
                          <m:sty m:val="p"/>
                        </m:rPr>
                        <w:rPr>
                          <w:rFonts w:ascii="Cambria Math" w:hAnsi="Cambria Math"/>
                        </w:rPr>
                        <m:t>,…, w</m:t>
                      </m:r>
                    </m:e>
                    <m:sub>
                      <m:r>
                        <w:rPr>
                          <w:rFonts w:ascii="Cambria Math" w:hAnsi="Cambria Math"/>
                        </w:rPr>
                        <m:t>C</m:t>
                      </m:r>
                    </m:sub>
                  </m:sSub>
                </m:e>
              </m:d>
              <m:sSub>
                <m:sSubPr>
                  <m:ctrlPr>
                    <w:rPr>
                      <w:rFonts w:ascii="Cambria Math" w:hAnsi="Cambria Math"/>
                      <w:i/>
                    </w:rPr>
                  </m:ctrlPr>
                </m:sSubPr>
                <m:e>
                  <m:r>
                    <m:rPr>
                      <m:sty m:val="p"/>
                    </m:rPr>
                    <w:rPr>
                      <w:rFonts w:ascii="Cambria Math" w:hAnsi="Cambria Math"/>
                    </w:rPr>
                    <m:t>w</m:t>
                  </m:r>
                </m:e>
                <m:sub>
                  <m:r>
                    <w:rPr>
                      <w:rFonts w:ascii="Cambria Math" w:hAnsi="Cambria Math"/>
                    </w:rPr>
                    <m:t>center</m:t>
                  </m:r>
                </m:sub>
              </m:sSub>
              <m:r>
                <w:rPr>
                  <w:rFonts w:ascii="Cambria Math" w:hAnsi="Cambria Math"/>
                </w:rPr>
                <m:t xml:space="preserve">; θ) </m:t>
              </m:r>
            </m:e>
            <m:sub>
              <m:r>
                <w:rPr>
                  <w:rFonts w:ascii="Cambria Math" w:hAnsi="Cambria Math"/>
                </w:rPr>
                <m:t xml:space="preserve"> </m:t>
              </m:r>
            </m:sub>
          </m:sSub>
        </m:oMath>
      </m:oMathPara>
    </w:p>
    <w:p w14:paraId="23B9DA6D" w14:textId="122B2478" w:rsidR="009F43A5" w:rsidRPr="000F4672" w:rsidRDefault="009F43A5" w:rsidP="006260BF">
      <w:pPr>
        <w:pStyle w:val="Nidungvnbn"/>
      </w:pPr>
      <w:r w:rsidRPr="000F4672">
        <w:t>Trong thực tế phổ biến là lấy log tự nhiên của hàm mục tiêu để đơn giản hóa việc lấy đạo hàm. Và công thức sẽ trở thành:</w:t>
      </w:r>
    </w:p>
    <w:p w14:paraId="489EA116" w14:textId="21E97177" w:rsidR="009F43A5" w:rsidRPr="001F7216" w:rsidRDefault="00000000" w:rsidP="009F43A5">
      <w:pPr>
        <w:pStyle w:val="Nidungvnbn"/>
      </w:pPr>
      <m:oMathPara>
        <m:oMath>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θ</m:t>
                    </m:r>
                  </m:e>
                </m:mr>
              </m:m>
              <m:r>
                <w:rPr>
                  <w:rFonts w:ascii="Cambria Math" w:hAnsi="Cambria Math"/>
                </w:rPr>
                <m:t xml:space="preserve"> log</m:t>
              </m:r>
              <m:d>
                <m:dPr>
                  <m:endChr m:val="|"/>
                  <m:ctrlPr>
                    <w:rPr>
                      <w:rFonts w:ascii="Cambria Math" w:hAnsi="Cambria Math"/>
                      <w:i/>
                    </w:rPr>
                  </m:ctrlPr>
                </m:dPr>
                <m:e>
                  <m:sSub>
                    <m:sSubPr>
                      <m:ctrlPr>
                        <w:rPr>
                          <w:rFonts w:ascii="Cambria Math" w:hAnsi="Cambria Math"/>
                          <w:i/>
                        </w:rPr>
                      </m:ctrlPr>
                    </m:sSubPr>
                    <m:e>
                      <m:r>
                        <m:rPr>
                          <m:sty m:val="p"/>
                        </m:rP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w:rPr>
                          <w:rFonts w:ascii="Cambria Math" w:hAnsi="Cambria Math"/>
                        </w:rPr>
                        <m:t>1</m:t>
                      </m:r>
                    </m:sub>
                  </m:sSub>
                  <m:sSub>
                    <m:sSubPr>
                      <m:ctrlPr>
                        <w:rPr>
                          <w:rFonts w:ascii="Cambria Math" w:hAnsi="Cambria Math"/>
                          <w:i/>
                        </w:rPr>
                      </m:ctrlPr>
                    </m:sSubPr>
                    <m:e>
                      <m:r>
                        <m:rPr>
                          <m:sty m:val="p"/>
                        </m:rPr>
                        <w:rPr>
                          <w:rFonts w:ascii="Cambria Math" w:hAnsi="Cambria Math"/>
                        </w:rPr>
                        <m:t>,…, w</m:t>
                      </m:r>
                    </m:e>
                    <m:sub>
                      <m:r>
                        <w:rPr>
                          <w:rFonts w:ascii="Cambria Math" w:hAnsi="Cambria Math"/>
                        </w:rPr>
                        <m:t>C</m:t>
                      </m:r>
                    </m:sub>
                  </m:sSub>
                </m:e>
              </m:d>
              <m:sSub>
                <m:sSubPr>
                  <m:ctrlPr>
                    <w:rPr>
                      <w:rFonts w:ascii="Cambria Math" w:hAnsi="Cambria Math"/>
                      <w:i/>
                    </w:rPr>
                  </m:ctrlPr>
                </m:sSubPr>
                <m:e>
                  <m:r>
                    <m:rPr>
                      <m:sty m:val="p"/>
                    </m:rPr>
                    <w:rPr>
                      <w:rFonts w:ascii="Cambria Math" w:hAnsi="Cambria Math"/>
                    </w:rPr>
                    <m:t>w</m:t>
                  </m:r>
                </m:e>
                <m:sub>
                  <m:r>
                    <w:rPr>
                      <w:rFonts w:ascii="Cambria Math" w:hAnsi="Cambria Math"/>
                    </w:rPr>
                    <m:t>center</m:t>
                  </m:r>
                </m:sub>
              </m:sSub>
              <m:r>
                <w:rPr>
                  <w:rFonts w:ascii="Cambria Math" w:hAnsi="Cambria Math"/>
                </w:rPr>
                <m:t xml:space="preserve">; θ) </m:t>
              </m:r>
            </m:e>
            <m:sub>
              <m:r>
                <w:rPr>
                  <w:rFonts w:ascii="Cambria Math" w:hAnsi="Cambria Math"/>
                </w:rPr>
                <m:t xml:space="preserve"> </m:t>
              </m:r>
            </m:sub>
          </m:sSub>
        </m:oMath>
      </m:oMathPara>
    </w:p>
    <w:p w14:paraId="5893EE08" w14:textId="77777777" w:rsidR="001F7216" w:rsidRDefault="001F7216" w:rsidP="009F43A5">
      <w:pPr>
        <w:pStyle w:val="Nidungvnbn"/>
      </w:pPr>
      <w:r>
        <w:lastRenderedPageBreak/>
        <w:t>Ứng với công thức của 1 center và 1 context, Công thức softmax:</w:t>
      </w:r>
    </w:p>
    <w:p w14:paraId="4CBC9C7A" w14:textId="2BC27BD9" w:rsidR="001F7216" w:rsidRDefault="001F7216" w:rsidP="009F43A5">
      <w:pPr>
        <w:pStyle w:val="Nidungvnbn"/>
      </w:pPr>
      <w:r w:rsidRPr="001F7216">
        <w:rPr>
          <w:noProof/>
        </w:rPr>
        <w:drawing>
          <wp:inline distT="0" distB="0" distL="0" distR="0" wp14:anchorId="5F15FCD0" wp14:editId="77DC42D5">
            <wp:extent cx="4815840" cy="903997"/>
            <wp:effectExtent l="0" t="0" r="3810" b="0"/>
            <wp:docPr id="304270079"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70079" name="Picture 1" descr="A mathematical equation with numbers and symbols&#10;&#10;Description automatically generated"/>
                    <pic:cNvPicPr/>
                  </pic:nvPicPr>
                  <pic:blipFill>
                    <a:blip r:embed="rId21"/>
                    <a:stretch>
                      <a:fillRect/>
                    </a:stretch>
                  </pic:blipFill>
                  <pic:spPr>
                    <a:xfrm>
                      <a:off x="0" y="0"/>
                      <a:ext cx="4857032" cy="911729"/>
                    </a:xfrm>
                    <a:prstGeom prst="rect">
                      <a:avLst/>
                    </a:prstGeom>
                  </pic:spPr>
                </pic:pic>
              </a:graphicData>
            </a:graphic>
          </wp:inline>
        </w:drawing>
      </w:r>
      <w:r>
        <w:t xml:space="preserve"> </w:t>
      </w:r>
    </w:p>
    <w:p w14:paraId="1B2E8065" w14:textId="243F6689" w:rsidR="001F7216" w:rsidRDefault="001F7216" w:rsidP="009F43A5">
      <w:pPr>
        <w:pStyle w:val="Nidungvnbn"/>
      </w:pPr>
      <w:r>
        <w:t>Tổng quát hóa lên với công thức sau:</w:t>
      </w:r>
    </w:p>
    <w:p w14:paraId="4527AEBA" w14:textId="5F1B4E55" w:rsidR="001F7216" w:rsidRDefault="001F7216" w:rsidP="009F43A5">
      <w:pPr>
        <w:pStyle w:val="Nidungvnbn"/>
      </w:pPr>
      <w:r>
        <w:tab/>
      </w:r>
      <w:r w:rsidRPr="001F7216">
        <w:rPr>
          <w:noProof/>
        </w:rPr>
        <w:drawing>
          <wp:inline distT="0" distB="0" distL="0" distR="0" wp14:anchorId="3598FDCD" wp14:editId="449A6208">
            <wp:extent cx="3893820" cy="828958"/>
            <wp:effectExtent l="0" t="0" r="0" b="9525"/>
            <wp:docPr id="168463574"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3574" name="Picture 1" descr="A black text with black letters&#10;&#10;Description automatically generated with medium confidence"/>
                    <pic:cNvPicPr/>
                  </pic:nvPicPr>
                  <pic:blipFill>
                    <a:blip r:embed="rId22"/>
                    <a:stretch>
                      <a:fillRect/>
                    </a:stretch>
                  </pic:blipFill>
                  <pic:spPr>
                    <a:xfrm>
                      <a:off x="0" y="0"/>
                      <a:ext cx="3905920" cy="831534"/>
                    </a:xfrm>
                    <a:prstGeom prst="rect">
                      <a:avLst/>
                    </a:prstGeom>
                  </pic:spPr>
                </pic:pic>
              </a:graphicData>
            </a:graphic>
          </wp:inline>
        </w:drawing>
      </w:r>
    </w:p>
    <w:p w14:paraId="78359ABB" w14:textId="2752A2AF" w:rsidR="001F7216" w:rsidRDefault="001F7216" w:rsidP="009F43A5">
      <w:pPr>
        <w:pStyle w:val="Nidungvnbn"/>
      </w:pPr>
      <w:r>
        <w:t>Lưu ý:</w:t>
      </w:r>
    </w:p>
    <w:p w14:paraId="7FEA433C" w14:textId="308F4297" w:rsidR="001F7216" w:rsidRDefault="001F7216">
      <w:pPr>
        <w:pStyle w:val="Nidungvnbn"/>
        <w:numPr>
          <w:ilvl w:val="0"/>
          <w:numId w:val="4"/>
        </w:numPr>
      </w:pPr>
      <w:r>
        <w:t xml:space="preserve">Sử dụng natural log để cho công thức trở nên dễ dàng hơn mà cũng sẽ không ảnh hưởng đến trọng số. </w:t>
      </w:r>
    </w:p>
    <w:p w14:paraId="5B89F749" w14:textId="567B4E9B" w:rsidR="001F7216" w:rsidRDefault="001140FC">
      <w:pPr>
        <w:pStyle w:val="Nidungvnbn"/>
        <w:numPr>
          <w:ilvl w:val="0"/>
          <w:numId w:val="4"/>
        </w:numPr>
      </w:pPr>
      <w:r>
        <w:t xml:space="preserve">Với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 x</m:t>
                </m:r>
              </m:e>
              <m:sub>
                <m:r>
                  <w:rPr>
                    <w:rFonts w:ascii="Cambria Math" w:hAnsi="Cambria Math"/>
                  </w:rPr>
                  <m:t>c</m:t>
                </m:r>
              </m:sub>
            </m:sSub>
          </m:e>
        </m:d>
        <m:r>
          <w:rPr>
            <w:rFonts w:ascii="Cambria Math" w:hAnsi="Cambria Math"/>
          </w:rPr>
          <m:t xml:space="preserve">= </m:t>
        </m:r>
      </m:oMath>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 xml:space="preserve"> </m:t>
        </m:r>
      </m:oMath>
    </w:p>
    <w:p w14:paraId="3E81E6F3" w14:textId="648E5B01" w:rsidR="001F7216" w:rsidRDefault="001140FC">
      <w:pPr>
        <w:pStyle w:val="Nidungvnbn"/>
        <w:numPr>
          <w:ilvl w:val="0"/>
          <w:numId w:val="5"/>
        </w:numPr>
      </w:pPr>
      <w:r>
        <w:t xml:space="preserve">Nó sẽ được viết lại: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 x</m:t>
                </m:r>
              </m:e>
              <m:sub>
                <m:r>
                  <w:rPr>
                    <w:rFonts w:ascii="Cambria Math" w:hAnsi="Cambria Math"/>
                  </w:rPr>
                  <m:t>c</m:t>
                </m:r>
              </m:sub>
            </m:sSub>
          </m:e>
        </m:d>
      </m:oMath>
      <w:r>
        <w:t xml:space="preserve">= </w:t>
      </w:r>
      <m:oMath>
        <m:nary>
          <m:naryPr>
            <m:chr m:val="∏"/>
            <m:limLoc m:val="undOvr"/>
            <m:ctrlPr>
              <w:rPr>
                <w:rFonts w:ascii="Cambria Math" w:hAnsi="Cambria Math"/>
                <w:i/>
                <w:sz w:val="28"/>
                <w:szCs w:val="28"/>
              </w:rPr>
            </m:ctrlPr>
          </m:naryPr>
          <m:sub>
            <m:r>
              <w:rPr>
                <w:rFonts w:ascii="Cambria Math" w:hAnsi="Cambria Math"/>
                <w:sz w:val="28"/>
                <w:szCs w:val="28"/>
              </w:rPr>
              <m:t>c=1</m:t>
            </m:r>
          </m:sub>
          <m:sup>
            <m:r>
              <w:rPr>
                <w:rFonts w:ascii="Cambria Math" w:hAnsi="Cambria Math"/>
                <w:sz w:val="28"/>
                <w:szCs w:val="28"/>
              </w:rPr>
              <m:t>C</m:t>
            </m:r>
          </m:sup>
          <m:e>
            <m:r>
              <w:rPr>
                <w:rFonts w:ascii="Cambria Math" w:hAnsi="Cambria Math"/>
                <w:sz w:val="28"/>
                <w:szCs w:val="28"/>
              </w:rPr>
              <m:t>p(xC)</m:t>
            </m:r>
          </m:e>
        </m:nary>
      </m:oMath>
    </w:p>
    <w:p w14:paraId="78AE8020" w14:textId="06F732B5" w:rsidR="001140FC" w:rsidRPr="000F4672" w:rsidRDefault="001140FC" w:rsidP="001140FC">
      <w:pPr>
        <w:pStyle w:val="Nidungvnbn"/>
        <w:ind w:left="1800" w:firstLine="0"/>
      </w:pPr>
    </w:p>
    <w:p w14:paraId="4DF8C667" w14:textId="6D0EE365" w:rsidR="006E33FF" w:rsidRPr="000F4672" w:rsidRDefault="006E33FF" w:rsidP="009F43A5">
      <w:pPr>
        <w:pStyle w:val="Nidungvnbn"/>
      </w:pPr>
      <w:r w:rsidRPr="000F4672">
        <w:rPr>
          <w:noProof/>
          <w:color w:val="000000"/>
          <w:bdr w:val="none" w:sz="0" w:space="0" w:color="auto" w:frame="1"/>
        </w:rPr>
        <w:lastRenderedPageBreak/>
        <w:drawing>
          <wp:inline distT="0" distB="0" distL="0" distR="0" wp14:anchorId="31199523" wp14:editId="33018B48">
            <wp:extent cx="3692570" cy="5150901"/>
            <wp:effectExtent l="0" t="0" r="3175" b="0"/>
            <wp:docPr id="1197320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1338" cy="5163132"/>
                    </a:xfrm>
                    <a:prstGeom prst="rect">
                      <a:avLst/>
                    </a:prstGeom>
                    <a:noFill/>
                    <a:ln>
                      <a:noFill/>
                    </a:ln>
                  </pic:spPr>
                </pic:pic>
              </a:graphicData>
            </a:graphic>
          </wp:inline>
        </w:drawing>
      </w:r>
    </w:p>
    <w:p w14:paraId="7BA84675" w14:textId="74530479" w:rsidR="009F43A5" w:rsidRPr="000F4672" w:rsidRDefault="006E33FF" w:rsidP="000F4672">
      <w:pPr>
        <w:pStyle w:val="mc3"/>
      </w:pPr>
      <w:bookmarkStart w:id="39" w:name="_Toc168732277"/>
      <w:bookmarkStart w:id="40" w:name="_Toc168848600"/>
      <w:r w:rsidRPr="000F4672">
        <w:t>1.3.1  Cấu trúc mạng nơ-ron của Skip-Gram</w:t>
      </w:r>
      <w:bookmarkEnd w:id="39"/>
      <w:bookmarkEnd w:id="40"/>
    </w:p>
    <w:p w14:paraId="277AEA56" w14:textId="2B9418E4" w:rsidR="00E2460C" w:rsidRPr="000F4672" w:rsidRDefault="006E33FF" w:rsidP="006E33FF">
      <w:pPr>
        <w:pStyle w:val="Nidungvnbn"/>
      </w:pPr>
      <w:r w:rsidRPr="000F4672">
        <w:t>Ví dụ được trích dẫn từ Game of Thrones, "The man who passes the sentence should swing the sword", của Ned Stark. Có 10 từ (T=10), và 8 từ duy nhất (V=8).</w:t>
      </w:r>
    </w:p>
    <w:p w14:paraId="3C44A393" w14:textId="02E83971" w:rsidR="00D03BEA" w:rsidRPr="000F4672" w:rsidRDefault="00D03BEA" w:rsidP="00D03BEA">
      <w:r w:rsidRPr="000F4672">
        <w:rPr>
          <w:noProof/>
        </w:rPr>
        <w:lastRenderedPageBreak/>
        <w:drawing>
          <wp:inline distT="0" distB="0" distL="0" distR="0" wp14:anchorId="136D423D" wp14:editId="29EFE595">
            <wp:extent cx="6137031" cy="3452374"/>
            <wp:effectExtent l="0" t="0" r="0" b="0"/>
            <wp:docPr id="19619154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5423" name="Picture 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8994" cy="3453478"/>
                    </a:xfrm>
                    <a:prstGeom prst="rect">
                      <a:avLst/>
                    </a:prstGeom>
                    <a:noFill/>
                    <a:ln>
                      <a:noFill/>
                    </a:ln>
                  </pic:spPr>
                </pic:pic>
              </a:graphicData>
            </a:graphic>
          </wp:inline>
        </w:drawing>
      </w:r>
    </w:p>
    <w:p w14:paraId="0DA46530" w14:textId="501F6E1E" w:rsidR="009419F9" w:rsidRPr="000F4672" w:rsidRDefault="009419F9" w:rsidP="00D03BEA">
      <w:pPr>
        <w:pStyle w:val="Nidungvnbn"/>
        <w:ind w:firstLine="0"/>
      </w:pPr>
      <w:r w:rsidRPr="000F4672">
        <w:t xml:space="preserve">Một số giải thích trước khi đi vào quá trình chạy của thuật toán. Nhìn hình có thể thấy rằng: </w:t>
      </w:r>
    </w:p>
    <w:p w14:paraId="35211B09" w14:textId="7048DA6A" w:rsidR="009419F9" w:rsidRPr="000F4672" w:rsidRDefault="009419F9">
      <w:pPr>
        <w:pStyle w:val="Nidungvnbn"/>
        <w:numPr>
          <w:ilvl w:val="0"/>
          <w:numId w:val="4"/>
        </w:numPr>
      </w:pPr>
      <w:r w:rsidRPr="000F4672">
        <w:t>Chúng ta cho chiều của tầng ẩn là 3  (N = 3)</w:t>
      </w:r>
    </w:p>
    <w:p w14:paraId="1F9E5593" w14:textId="232E6BF4" w:rsidR="009419F9" w:rsidRPr="000F4672" w:rsidRDefault="00000000">
      <w:pPr>
        <w:pStyle w:val="Nidungvnbn"/>
        <w:numPr>
          <w:ilvl w:val="0"/>
          <w:numId w:val="4"/>
        </w:numPr>
      </w:pP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oMath>
      <w:r w:rsidR="009419F9" w:rsidRPr="000F4672">
        <w:t xml:space="preserve"> có kích thước là 8x3 và </w:t>
      </w:r>
      <m:oMath>
        <m:sSubSup>
          <m:sSubSupPr>
            <m:ctrlPr>
              <w:rPr>
                <w:rFonts w:ascii="Cambria Math" w:hAnsi="Cambria Math"/>
                <w:i/>
              </w:rPr>
            </m:ctrlPr>
          </m:sSubSupPr>
          <m:e>
            <m:r>
              <w:rPr>
                <w:rFonts w:ascii="Cambria Math" w:hAnsi="Cambria Math"/>
              </w:rPr>
              <m:t>W</m:t>
            </m:r>
          </m:e>
          <m:sub>
            <m:r>
              <w:rPr>
                <w:rFonts w:ascii="Cambria Math" w:hAnsi="Cambria Math"/>
              </w:rPr>
              <m:t>output</m:t>
            </m:r>
          </m:sub>
          <m:sup>
            <m:r>
              <w:rPr>
                <w:rFonts w:ascii="Cambria Math" w:hAnsi="Cambria Math"/>
              </w:rPr>
              <m:t>T</m:t>
            </m:r>
          </m:sup>
        </m:sSubSup>
      </m:oMath>
      <w:r w:rsidR="009419F9" w:rsidRPr="000F4672">
        <w:t xml:space="preserve"> có kích thước là </w:t>
      </w:r>
      <w:r w:rsidR="00747C1E" w:rsidRPr="000F4672">
        <w:t>3</w:t>
      </w:r>
      <w:r w:rsidR="009419F9" w:rsidRPr="000F4672">
        <w:t>x</w:t>
      </w:r>
      <w:r w:rsidR="00747C1E" w:rsidRPr="000F4672">
        <w:t xml:space="preserve">8. </w:t>
      </w:r>
    </w:p>
    <w:p w14:paraId="2A754066" w14:textId="77777777" w:rsidR="00AA4F86" w:rsidRPr="000F4672" w:rsidRDefault="00AA4F86" w:rsidP="001C1464">
      <w:pPr>
        <w:pStyle w:val="Nidungvnbn"/>
      </w:pPr>
    </w:p>
    <w:p w14:paraId="0545F41F" w14:textId="3159A38F" w:rsidR="004F5F50" w:rsidRPr="000F4672" w:rsidRDefault="004F5F50" w:rsidP="00AA4F86">
      <w:pPr>
        <w:pStyle w:val="Nidungvnbn"/>
        <w:ind w:firstLine="0"/>
      </w:pPr>
      <w:r w:rsidRPr="000F4672">
        <w:t xml:space="preserve"> </w:t>
      </w:r>
      <w:r w:rsidRPr="000F4672">
        <w:rPr>
          <w:color w:val="000000"/>
        </w:rPr>
        <w:t xml:space="preserve">Xác định [đầu vào | đầu ra] của mô hình, mỗi dòng dưới đây là một ô cửa sổ ngữ cảnh( C= </w:t>
      </w:r>
      <w:r w:rsidR="00F04EFA" w:rsidRPr="000F4672">
        <w:rPr>
          <w:color w:val="000000"/>
        </w:rPr>
        <w:t>2 – window size = 3</w:t>
      </w:r>
      <w:r w:rsidRPr="000F4672">
        <w:rPr>
          <w:color w:val="000000"/>
        </w:rPr>
        <w:t xml:space="preserve">). </w:t>
      </w:r>
    </w:p>
    <w:p w14:paraId="4ADFC0C7" w14:textId="29B72121" w:rsidR="004F5F50" w:rsidRPr="000F4672" w:rsidRDefault="004F5F50" w:rsidP="004F5F50">
      <w:pPr>
        <w:pStyle w:val="Nidungvnbn"/>
        <w:ind w:firstLine="0"/>
      </w:pPr>
      <w:r w:rsidRPr="000F4672">
        <w:rPr>
          <w:noProof/>
        </w:rPr>
        <w:drawing>
          <wp:inline distT="0" distB="0" distL="0" distR="0" wp14:anchorId="6D73A488" wp14:editId="76160E88">
            <wp:extent cx="5791835" cy="878840"/>
            <wp:effectExtent l="0" t="0" r="0" b="0"/>
            <wp:docPr id="1917429191" name="Picture 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9191" name="Picture 7" descr="A close-up of a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835" cy="878840"/>
                    </a:xfrm>
                    <a:prstGeom prst="rect">
                      <a:avLst/>
                    </a:prstGeom>
                    <a:noFill/>
                    <a:ln>
                      <a:noFill/>
                    </a:ln>
                  </pic:spPr>
                </pic:pic>
              </a:graphicData>
            </a:graphic>
          </wp:inline>
        </w:drawing>
      </w:r>
    </w:p>
    <w:p w14:paraId="379D5BFB" w14:textId="23AF5CE9" w:rsidR="004F5F50" w:rsidRPr="000F4672" w:rsidRDefault="004F5F50" w:rsidP="004F5F50">
      <w:pPr>
        <w:pStyle w:val="Nidungvnbn"/>
        <w:ind w:firstLine="0"/>
      </w:pPr>
      <w:r w:rsidRPr="000F4672">
        <w:t xml:space="preserve">Với như hình trên, </w:t>
      </w:r>
      <w:r w:rsidRPr="000F4672">
        <w:rPr>
          <w:b/>
          <w:bCs/>
        </w:rPr>
        <w:t>'passes'</w:t>
      </w:r>
      <w:r w:rsidRPr="000F4672">
        <w:t xml:space="preserve"> là từ trung tâm hiện tại, tạo thành </w:t>
      </w:r>
      <w:r w:rsidRPr="000F4672">
        <w:rPr>
          <w:b/>
          <w:bCs/>
        </w:rPr>
        <w:t>'who'</w:t>
      </w:r>
      <w:r w:rsidRPr="000F4672">
        <w:t xml:space="preserve"> và </w:t>
      </w:r>
      <w:r w:rsidRPr="000F4672">
        <w:rPr>
          <w:b/>
          <w:bCs/>
        </w:rPr>
        <w:t>'the'</w:t>
      </w:r>
      <w:r w:rsidRPr="000F4672">
        <w:t xml:space="preserve"> là các từ ngữ cảnh. </w:t>
      </w:r>
      <w:r w:rsidR="00A41BF2" w:rsidRPr="000F4672">
        <w:t xml:space="preserve">Tương tự với </w:t>
      </w:r>
      <w:r w:rsidR="00A41BF2" w:rsidRPr="000F4672">
        <w:rPr>
          <w:b/>
          <w:bCs/>
        </w:rPr>
        <w:t>'sentence'</w:t>
      </w:r>
      <w:r w:rsidR="00A41BF2" w:rsidRPr="000F4672">
        <w:t xml:space="preserve"> là từ trung tâm hiện tại, tạo thành </w:t>
      </w:r>
      <w:r w:rsidR="00A41BF2" w:rsidRPr="000F4672">
        <w:rPr>
          <w:b/>
          <w:bCs/>
        </w:rPr>
        <w:t>'the'</w:t>
      </w:r>
      <w:r w:rsidR="00A41BF2" w:rsidRPr="000F4672">
        <w:t xml:space="preserve"> và </w:t>
      </w:r>
      <w:r w:rsidR="00A41BF2" w:rsidRPr="000F4672">
        <w:rPr>
          <w:b/>
          <w:bCs/>
        </w:rPr>
        <w:t>'should'</w:t>
      </w:r>
      <w:r w:rsidR="00A41BF2" w:rsidRPr="000F4672">
        <w:t xml:space="preserve"> là các từ ngữ cảnh.</w:t>
      </w:r>
    </w:p>
    <w:p w14:paraId="32634AAC" w14:textId="77777777" w:rsidR="00EA59F1" w:rsidRPr="000F4672" w:rsidRDefault="00EA59F1" w:rsidP="004F5F50">
      <w:pPr>
        <w:pStyle w:val="Nidungvnbn"/>
        <w:ind w:firstLine="0"/>
      </w:pPr>
    </w:p>
    <w:p w14:paraId="43911DFB" w14:textId="47C4CBD3" w:rsidR="00EA59F1" w:rsidRPr="000F4672" w:rsidRDefault="00EA59F1" w:rsidP="000F4672">
      <w:pPr>
        <w:pStyle w:val="mc3"/>
      </w:pPr>
      <w:bookmarkStart w:id="41" w:name="_Toc168732278"/>
      <w:bookmarkStart w:id="42" w:name="_Toc168848601"/>
      <w:r w:rsidRPr="000F4672">
        <w:lastRenderedPageBreak/>
        <w:t>1.3.2 Training</w:t>
      </w:r>
      <w:r w:rsidR="004C7591" w:rsidRPr="000F4672">
        <w:t>: forward propagation</w:t>
      </w:r>
      <w:bookmarkEnd w:id="41"/>
      <w:bookmarkEnd w:id="42"/>
      <w:r w:rsidRPr="000F4672">
        <w:t xml:space="preserve"> </w:t>
      </w:r>
    </w:p>
    <w:p w14:paraId="47AF195E" w14:textId="3BC467E5" w:rsidR="00EA59F1" w:rsidRPr="000F4672" w:rsidRDefault="00EA59F1" w:rsidP="00EA59F1">
      <w:pPr>
        <w:pStyle w:val="Nidungvnbn"/>
      </w:pPr>
      <w:r w:rsidRPr="000F4672">
        <w:t>Các ma trận nhúng từ (</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oMath>
      <w:r w:rsidRPr="000F4672">
        <w:t xml:space="preserve">, </w:t>
      </w:r>
      <m:oMath>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t>) trong Skip-Gram được tối ưu hóa thông qua việc truyền tiến và lùi. Đối với mỗi lần lặp của quá trình truyền tiến + lùi (forward + backward propagations), mô hình sẽ học cách giảm lỗi dự đoán bằng cách tối ưu hóa ma trận trọng số (θ). Đầu tiên với quá trình tiến, Truyền lan về phía trước bao gồm việc thu được phân bố xác suất của các từ (ypred) cho một từ ở giữa</w:t>
      </w:r>
    </w:p>
    <w:p w14:paraId="2E36245F" w14:textId="685E53D4" w:rsidR="00A41BF2" w:rsidRPr="000F4672" w:rsidRDefault="00EA59F1" w:rsidP="000F4672">
      <w:pPr>
        <w:pStyle w:val="mc4"/>
        <w:rPr>
          <w:rStyle w:val="mc3Char"/>
        </w:rPr>
      </w:pPr>
      <w:bookmarkStart w:id="43" w:name="_Toc168732279"/>
      <w:bookmarkStart w:id="44" w:name="_Toc168848602"/>
      <w:r w:rsidRPr="000F4672">
        <w:t>1.3.2.1</w:t>
      </w:r>
      <w:r w:rsidR="00747C1E" w:rsidRPr="000F4672">
        <w:t xml:space="preserve"> </w:t>
      </w:r>
      <w:r w:rsidR="00C327A9" w:rsidRPr="000F4672">
        <w:t xml:space="preserve">Tầng đầu vào - </w:t>
      </w:r>
      <w:r w:rsidR="00747C1E" w:rsidRPr="000F4672">
        <w:t>Input layer (x)</w:t>
      </w:r>
      <w:bookmarkEnd w:id="43"/>
      <w:bookmarkEnd w:id="44"/>
    </w:p>
    <w:p w14:paraId="09C4E14C" w14:textId="77777777" w:rsidR="007A3369" w:rsidRPr="000F4672" w:rsidRDefault="007A3369" w:rsidP="007A3369">
      <w:pPr>
        <w:pStyle w:val="Nidungvnbn"/>
      </w:pPr>
      <w:r w:rsidRPr="000F4672">
        <w:t xml:space="preserve">Biến các từ các từ duy nhất, sắp xếp theo thứ tự bảng chữ cái và one-hot-encoding. </w:t>
      </w:r>
    </w:p>
    <w:p w14:paraId="6103E6AA" w14:textId="22303DDB" w:rsidR="007A3369" w:rsidRPr="000F4672" w:rsidRDefault="007A3369">
      <w:pPr>
        <w:pStyle w:val="Nidungvnbn"/>
        <w:numPr>
          <w:ilvl w:val="0"/>
          <w:numId w:val="6"/>
        </w:numPr>
      </w:pPr>
      <w:r w:rsidRPr="000F4672">
        <w:t>Voca = [man, passes, sentence, should, swing, sword, the, who]</w:t>
      </w:r>
      <w:r w:rsidR="004C7591" w:rsidRPr="000F4672">
        <w:t xml:space="preserve"> </w:t>
      </w:r>
    </w:p>
    <w:p w14:paraId="6DB50197" w14:textId="77777777" w:rsidR="007A3369" w:rsidRPr="000F4672" w:rsidRDefault="007A3369">
      <w:pPr>
        <w:pStyle w:val="Nidungvnbn"/>
        <w:numPr>
          <w:ilvl w:val="0"/>
          <w:numId w:val="6"/>
        </w:numPr>
      </w:pPr>
      <w:r w:rsidRPr="000F4672">
        <w:t>man =  [1,0,0…0] – 7 số 0</w:t>
      </w:r>
    </w:p>
    <w:p w14:paraId="540AE508" w14:textId="77777777" w:rsidR="007A3369" w:rsidRPr="000F4672" w:rsidRDefault="007A3369">
      <w:pPr>
        <w:pStyle w:val="Nidungvnbn"/>
        <w:numPr>
          <w:ilvl w:val="0"/>
          <w:numId w:val="6"/>
        </w:numPr>
        <w:rPr>
          <w:i/>
          <w:iCs/>
        </w:rPr>
      </w:pPr>
      <w:r w:rsidRPr="000F4672">
        <w:t>passes =  [0,1,0…0] – 7 số 0</w:t>
      </w:r>
    </w:p>
    <w:p w14:paraId="41014264" w14:textId="77777777" w:rsidR="007A3369" w:rsidRPr="000F4672" w:rsidRDefault="007A3369">
      <w:pPr>
        <w:pStyle w:val="Nidungvnbn"/>
        <w:numPr>
          <w:ilvl w:val="0"/>
          <w:numId w:val="6"/>
        </w:numPr>
      </w:pPr>
      <w:r w:rsidRPr="000F4672">
        <w:t>…</w:t>
      </w:r>
    </w:p>
    <w:p w14:paraId="685CD20A" w14:textId="77777777" w:rsidR="007A3369" w:rsidRPr="000F4672" w:rsidRDefault="007A3369">
      <w:pPr>
        <w:pStyle w:val="Nidungvnbn"/>
        <w:numPr>
          <w:ilvl w:val="0"/>
          <w:numId w:val="6"/>
        </w:numPr>
      </w:pPr>
      <w:r w:rsidRPr="000F4672">
        <w:t>who =  [0,0,0…1] – 7 số 0</w:t>
      </w:r>
    </w:p>
    <w:p w14:paraId="46AA8CE6" w14:textId="461D075A" w:rsidR="007A3369" w:rsidRPr="000F4672" w:rsidRDefault="007A3369" w:rsidP="007A3369">
      <w:pPr>
        <w:pStyle w:val="Nidungvnbn"/>
      </w:pPr>
      <w:r w:rsidRPr="000F4672">
        <w:rPr>
          <w:noProof/>
        </w:rPr>
        <w:drawing>
          <wp:inline distT="0" distB="0" distL="0" distR="0" wp14:anchorId="0B7D766E" wp14:editId="63CC3577">
            <wp:extent cx="5549398" cy="2514600"/>
            <wp:effectExtent l="0" t="0" r="0" b="0"/>
            <wp:docPr id="19516004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00499" name="Picture 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6635" cy="2531473"/>
                    </a:xfrm>
                    <a:prstGeom prst="rect">
                      <a:avLst/>
                    </a:prstGeom>
                    <a:noFill/>
                    <a:ln>
                      <a:noFill/>
                    </a:ln>
                  </pic:spPr>
                </pic:pic>
              </a:graphicData>
            </a:graphic>
          </wp:inline>
        </w:drawing>
      </w:r>
    </w:p>
    <w:p w14:paraId="2DDDFFF9" w14:textId="77777777" w:rsidR="007A3369" w:rsidRPr="000F4672" w:rsidRDefault="007A3369" w:rsidP="007A3369">
      <w:pPr>
        <w:pStyle w:val="Nidungvnbn"/>
        <w:ind w:firstLine="0"/>
        <w:rPr>
          <w:color w:val="000000"/>
        </w:rPr>
      </w:pPr>
    </w:p>
    <w:p w14:paraId="1374C3F4" w14:textId="77777777" w:rsidR="007A3369" w:rsidRPr="000F4672" w:rsidRDefault="007A3369" w:rsidP="007A3369">
      <w:pPr>
        <w:pStyle w:val="Nidungvnbn"/>
        <w:ind w:firstLine="0"/>
        <w:rPr>
          <w:color w:val="000000"/>
        </w:rPr>
      </w:pPr>
    </w:p>
    <w:p w14:paraId="15C47673" w14:textId="77777777" w:rsidR="00A41BF2" w:rsidRPr="000F4672" w:rsidRDefault="00A41BF2" w:rsidP="004F5F50">
      <w:pPr>
        <w:pStyle w:val="Nidungvnbn"/>
        <w:ind w:firstLine="0"/>
      </w:pPr>
    </w:p>
    <w:p w14:paraId="1F0A3341" w14:textId="0B980F36" w:rsidR="00C327A9" w:rsidRPr="000F4672" w:rsidRDefault="00C327A9" w:rsidP="000F4672">
      <w:pPr>
        <w:pStyle w:val="mc4"/>
      </w:pPr>
      <w:bookmarkStart w:id="45" w:name="_Toc168732280"/>
      <w:bookmarkStart w:id="46" w:name="_Toc168848603"/>
      <w:r w:rsidRPr="000F4672">
        <w:t>1.3.2.</w:t>
      </w:r>
      <w:r w:rsidR="007939E9" w:rsidRPr="000F4672">
        <w:t>2</w:t>
      </w:r>
      <w:r w:rsidRPr="000F4672">
        <w:t xml:space="preserve"> </w:t>
      </w:r>
      <w:r w:rsidRPr="000F4672">
        <w:rPr>
          <w:b/>
          <w:bCs/>
        </w:rPr>
        <w:t>Ma trận trọng số đầu vào và đầu ra (</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rPr>
          <w:b/>
          <w:bCs/>
        </w:rPr>
        <w:t>)</w:t>
      </w:r>
      <w:bookmarkEnd w:id="45"/>
      <w:bookmarkEnd w:id="46"/>
    </w:p>
    <w:p w14:paraId="5A0658E9" w14:textId="408DDBCE" w:rsidR="00701B3E" w:rsidRPr="000F4672" w:rsidRDefault="00C327A9" w:rsidP="00701B3E">
      <w:pPr>
        <w:pStyle w:val="Nidungvnbn"/>
      </w:pPr>
      <w:r w:rsidRPr="000F4672">
        <w:lastRenderedPageBreak/>
        <w:t xml:space="preserve">Mục tiêu chính của mô hình không chỉ là dự báo các từ ngữ cảnh mà còn tạo ra các ma trận nhúng từ </w:t>
      </w:r>
      <w:r w:rsidRPr="000F4672">
        <w:rPr>
          <w:b/>
          <w:bCs/>
          <w:sz w:val="28"/>
          <w:szCs w:val="28"/>
        </w:rPr>
        <w:t>(</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rPr>
          <w:b/>
          <w:bCs/>
          <w:sz w:val="28"/>
          <w:szCs w:val="28"/>
        </w:rPr>
        <w:t xml:space="preserve">) </w:t>
      </w:r>
      <w:r w:rsidRPr="000F4672">
        <w:t>giúp nắm bắt hiệu quả các kết nối giữa các từ trong không gian vectơ. Skip-Gram thực hiện điều này thông qua mạng lưới thần kinh, mạng này tinh chỉnh các ma trận trọng số (nhúng) bằng cách điều chỉnh chúng để giảm thiểu lỗi dự đoán (</w:t>
      </w:r>
      <m:oMath>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true</m:t>
            </m:r>
          </m:sub>
        </m:sSub>
      </m:oMath>
      <w:r w:rsidRPr="000F4672">
        <w:t>).</w:t>
      </w:r>
    </w:p>
    <w:p w14:paraId="3F3D6726" w14:textId="6D0169DE" w:rsidR="007939E9" w:rsidRPr="000F4672" w:rsidRDefault="007939E9" w:rsidP="000F4672">
      <w:pPr>
        <w:pStyle w:val="mc4"/>
      </w:pPr>
      <w:bookmarkStart w:id="47" w:name="_Toc168732281"/>
      <w:bookmarkStart w:id="48" w:name="_Toc168848604"/>
      <w:r w:rsidRPr="000F4672">
        <w:t>1.3.2.3 Tầng ẩn – Hidden (projection) layer (h)</w:t>
      </w:r>
      <w:bookmarkEnd w:id="47"/>
      <w:bookmarkEnd w:id="48"/>
    </w:p>
    <w:p w14:paraId="4BB5266E" w14:textId="4D19EB88" w:rsidR="007939E9" w:rsidRPr="000F4672" w:rsidRDefault="007939E9" w:rsidP="007939E9">
      <w:pPr>
        <w:pStyle w:val="Nidungvnbn"/>
      </w:pPr>
      <w:r w:rsidRPr="000F4672">
        <w:t>Skip-Gram sử dụng mạng lưới thần kinh với một lớp ẩn(hidden) gọi là lớp chiếu(projection) trong ngữ cảnh xử lý ngôn ngữ tự nhiên. Lớp chiếu thực chất là một vectơ N-chiều được chiếu từ vectơ đầu vào (x) được mã hóa one-hot.</w:t>
      </w:r>
    </w:p>
    <w:p w14:paraId="316EC555" w14:textId="5545E8B8" w:rsidR="007939E9" w:rsidRPr="000F4672" w:rsidRDefault="007939E9" w:rsidP="007939E9">
      <w:pPr>
        <w:pStyle w:val="Nidungvnbn"/>
      </w:pPr>
      <w:r w:rsidRPr="000F4672">
        <w:rPr>
          <w:noProof/>
        </w:rPr>
        <w:drawing>
          <wp:inline distT="0" distB="0" distL="0" distR="0" wp14:anchorId="50AD982D" wp14:editId="57308E96">
            <wp:extent cx="5372100" cy="2145660"/>
            <wp:effectExtent l="0" t="0" r="0" b="7620"/>
            <wp:docPr id="1145764025" name="Picture 9" descr="A screenshot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64025" name="Picture 9" descr="A screenshot of a math equation&#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449" cy="2149394"/>
                    </a:xfrm>
                    <a:prstGeom prst="rect">
                      <a:avLst/>
                    </a:prstGeom>
                    <a:noFill/>
                    <a:ln>
                      <a:noFill/>
                    </a:ln>
                  </pic:spPr>
                </pic:pic>
              </a:graphicData>
            </a:graphic>
          </wp:inline>
        </w:drawing>
      </w:r>
    </w:p>
    <w:p w14:paraId="0808E269" w14:textId="13F395FA" w:rsidR="007939E9" w:rsidRPr="000F4672" w:rsidRDefault="007939E9" w:rsidP="007939E9">
      <w:pPr>
        <w:pStyle w:val="Nidungvnbn"/>
      </w:pPr>
      <w:r w:rsidRPr="000F4672">
        <w:t>Công thức của hidden layer:</w:t>
      </w:r>
    </w:p>
    <w:p w14:paraId="1B919478" w14:textId="76CA7A1B" w:rsidR="007939E9" w:rsidRPr="000F4672" w:rsidRDefault="00701B3E" w:rsidP="007939E9">
      <w:pPr>
        <w:pStyle w:val="Nidungvnbn"/>
        <w:rPr>
          <w:b/>
          <w:bCs/>
        </w:rPr>
      </w:pPr>
      <m:oMathPara>
        <m:oMath>
          <m:r>
            <m:rPr>
              <m:sty m:val="bi"/>
            </m:rPr>
            <w:rPr>
              <w:rFonts w:ascii="Cambria Math" w:hAnsi="Cambria Math"/>
            </w:rPr>
            <m:t xml:space="preserve">h = </m:t>
          </m:r>
          <m:sSubSup>
            <m:sSubSupPr>
              <m:ctrlPr>
                <w:rPr>
                  <w:rFonts w:ascii="Cambria Math" w:hAnsi="Cambria Math"/>
                  <w:b/>
                  <w:bCs/>
                  <w:i/>
                </w:rPr>
              </m:ctrlPr>
            </m:sSubSupPr>
            <m:e>
              <m:r>
                <m:rPr>
                  <m:sty m:val="bi"/>
                </m:rPr>
                <w:rPr>
                  <w:rFonts w:ascii="Cambria Math" w:hAnsi="Cambria Math"/>
                </w:rPr>
                <m:t>W</m:t>
              </m:r>
            </m:e>
            <m:sub>
              <m:r>
                <m:rPr>
                  <m:sty m:val="bi"/>
                </m:rPr>
                <w:rPr>
                  <w:rFonts w:ascii="Cambria Math" w:hAnsi="Cambria Math"/>
                </w:rPr>
                <m:t>input</m:t>
              </m:r>
            </m:sub>
            <m:sup>
              <m:r>
                <m:rPr>
                  <m:sty m:val="bi"/>
                </m:rPr>
                <w:rPr>
                  <w:rFonts w:ascii="Cambria Math" w:hAnsi="Cambria Math"/>
                </w:rPr>
                <m:t>T</m:t>
              </m:r>
            </m:sup>
          </m:sSubSup>
          <m:r>
            <m:rPr>
              <m:sty m:val="bi"/>
            </m:rPr>
            <w:rPr>
              <w:rFonts w:ascii="Cambria Math" w:hAnsi="Cambria Math"/>
            </w:rPr>
            <m:t xml:space="preserve"> . x</m:t>
          </m:r>
        </m:oMath>
      </m:oMathPara>
    </w:p>
    <w:p w14:paraId="3F126AD6" w14:textId="19FBD071" w:rsidR="00701B3E" w:rsidRPr="000F4672" w:rsidRDefault="00701B3E" w:rsidP="007939E9">
      <w:pPr>
        <w:pStyle w:val="Nidungvnbn"/>
      </w:pPr>
      <w:r w:rsidRPr="000F4672">
        <w:t xml:space="preserve">Với việc h là phép của ma trận nhúng đầu vào với vector đầu vào. </w:t>
      </w:r>
    </w:p>
    <w:p w14:paraId="2B728BA8" w14:textId="5D256D48" w:rsidR="007939E9" w:rsidRPr="000F4672" w:rsidRDefault="00AA4F86" w:rsidP="00AA4F86">
      <w:pPr>
        <w:pStyle w:val="Nidungvnbn"/>
        <w:ind w:firstLine="0"/>
        <w:rPr>
          <w:b/>
          <w:bCs/>
          <w:sz w:val="28"/>
          <w:szCs w:val="28"/>
        </w:rPr>
      </w:pPr>
      <w:r w:rsidRPr="000F4672">
        <w:rPr>
          <w:sz w:val="28"/>
          <w:szCs w:val="28"/>
        </w:rPr>
        <w:t>1.3.2.3</w:t>
      </w:r>
      <w:r w:rsidRPr="000F4672">
        <w:rPr>
          <w:b/>
          <w:bCs/>
          <w:sz w:val="28"/>
          <w:szCs w:val="28"/>
        </w:rPr>
        <w:t xml:space="preserve"> Lớp đầu ra softmax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rsidRPr="000F4672">
        <w:rPr>
          <w:b/>
          <w:bCs/>
          <w:sz w:val="28"/>
          <w:szCs w:val="28"/>
        </w:rPr>
        <w:t>)</w:t>
      </w:r>
    </w:p>
    <w:p w14:paraId="3CB85236" w14:textId="2CA6922E" w:rsidR="00AA4F86" w:rsidRPr="000F4672" w:rsidRDefault="00AA4F86" w:rsidP="00AA4F86">
      <w:pPr>
        <w:pStyle w:val="Nidungvnbn"/>
        <w:ind w:firstLine="0"/>
        <w:rPr>
          <w:sz w:val="28"/>
          <w:szCs w:val="28"/>
        </w:rPr>
      </w:pPr>
      <w:r w:rsidRPr="000F4672">
        <w:rPr>
          <w:sz w:val="28"/>
          <w:szCs w:val="28"/>
        </w:rPr>
        <w:t>Trong skip-gram, họ sử dụng ký hiệu , để biểu thị xác suất có điều kiện của việc quan sát một từ ngữ cảnh với một từ trung tâm . Nó có được bằng cách sử dụng hàm softmax:</w:t>
      </w:r>
    </w:p>
    <w:p w14:paraId="18425F9B" w14:textId="6C0C5E90" w:rsidR="00AA4F86" w:rsidRPr="000F4672" w:rsidRDefault="00F20FBB" w:rsidP="00AA4F86">
      <w:pPr>
        <w:pStyle w:val="Nidungvnbn"/>
        <w:ind w:firstLine="0"/>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context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r>
            <m:rPr>
              <m:sty m:val="p"/>
            </m:rPr>
            <w:rPr>
              <w:rFonts w:ascii="Cambria Math" w:hAnsi="Cambria Math"/>
            </w:rPr>
            <m:t>=</m:t>
          </m:r>
          <m: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 xml:space="preserve">output </m:t>
                      </m:r>
                    </m:e>
                    <m:sub>
                      <m:d>
                        <m:dPr>
                          <m:ctrlPr>
                            <w:rPr>
                              <w:rFonts w:ascii="Cambria Math" w:hAnsi="Cambria Math"/>
                              <w:i/>
                            </w:rPr>
                          </m:ctrlPr>
                        </m:dPr>
                        <m:e>
                          <m:r>
                            <w:rPr>
                              <w:rFonts w:ascii="Cambria Math" w:hAnsi="Cambria Math"/>
                            </w:rPr>
                            <m:t>context</m:t>
                          </m:r>
                        </m:e>
                      </m:d>
                    </m:sub>
                  </m:sSub>
                </m:sub>
              </m:sSub>
              <m:r>
                <w:rPr>
                  <w:rFonts w:ascii="Cambria Math" w:hAnsi="Cambria Math"/>
                </w:rPr>
                <m:t xml:space="preserve"> .  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  h)</m:t>
                  </m:r>
                </m:e>
              </m:nary>
            </m:den>
          </m:f>
        </m:oMath>
      </m:oMathPara>
    </w:p>
    <w:p w14:paraId="6B7AB426" w14:textId="4DA25999" w:rsidR="00F20FBB" w:rsidRPr="000F4672" w:rsidRDefault="00F20FBB" w:rsidP="00AA4F86">
      <w:pPr>
        <w:pStyle w:val="Nidungvnbn"/>
        <w:ind w:firstLine="0"/>
      </w:pPr>
      <w:r w:rsidRPr="000F4672">
        <w:lastRenderedPageBreak/>
        <w:t xml:space="preserve">Đây là công thức chỉ ứng với 1 center với context. Nhưng thực tế thì tính xác suất này được tính V lần để thu được phân bố xác suất có điều kiện của việc quan sát từng </w:t>
      </w:r>
      <w:r w:rsidRPr="000F4672">
        <w:rPr>
          <w:b/>
          <w:bCs/>
        </w:rPr>
        <w:t>từ vựng duy nhất</w:t>
      </w:r>
      <w:r w:rsidRPr="000F4672">
        <w:t xml:space="preserve"> trong kho ngữ liệu, cho trước một từ trung tâm. </w:t>
      </w:r>
    </w:p>
    <w:p w14:paraId="7DE18C42" w14:textId="0E083B07" w:rsidR="00F20FBB" w:rsidRPr="000F4672" w:rsidRDefault="00000000" w:rsidP="00AA4F86">
      <w:pPr>
        <w:pStyle w:val="Nidungvnbn"/>
        <w:ind w:firstLine="0"/>
        <w:rPr>
          <w:sz w:val="28"/>
          <w:szCs w:val="28"/>
        </w:rPr>
      </w:pPr>
      <m:oMathPara>
        <m:oMath>
          <m:d>
            <m:dPr>
              <m:begChr m:val="⟦"/>
              <m:endChr m:val="⟧"/>
              <m:ctrlPr>
                <w:rPr>
                  <w:rFonts w:ascii="Cambria Math" w:hAnsi="Cambria Math"/>
                  <w:i/>
                  <w:sz w:val="28"/>
                  <w:szCs w:val="28"/>
                </w:rPr>
              </m:ctrlPr>
            </m:dPr>
            <m:e>
              <m:f>
                <m:fPr>
                  <m:type m:val="noBar"/>
                  <m:ctrlPr>
                    <w:rPr>
                      <w:rFonts w:ascii="Cambria Math" w:hAnsi="Cambria Math"/>
                      <w:i/>
                      <w:sz w:val="28"/>
                      <w:szCs w:val="28"/>
                    </w:rPr>
                  </m:ctrlPr>
                </m:fPr>
                <m:num>
                  <m:f>
                    <m:fPr>
                      <m:type m:val="noBar"/>
                      <m:ctrlPr>
                        <w:rPr>
                          <w:rFonts w:ascii="Cambria Math" w:hAnsi="Cambria Math"/>
                          <w:i/>
                          <w:sz w:val="28"/>
                          <w:szCs w:val="28"/>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den>
                  </m:f>
                </m:num>
                <m:den>
                  <m:f>
                    <m:fPr>
                      <m:type m:val="noBar"/>
                      <m:ctrlPr>
                        <w:rPr>
                          <w:rFonts w:ascii="Cambria Math" w:hAnsi="Cambria Math"/>
                          <w:i/>
                          <w:sz w:val="28"/>
                          <w:szCs w:val="28"/>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num>
                    <m:den>
                      <m:f>
                        <m:fPr>
                          <m:type m:val="noBar"/>
                          <m:ctrlPr>
                            <w:rPr>
                              <w:rFonts w:ascii="Cambria Math" w:hAnsi="Cambria Math"/>
                              <w:i/>
                              <w:sz w:val="28"/>
                              <w:szCs w:val="28"/>
                            </w:rPr>
                          </m:ctrlPr>
                        </m:fPr>
                        <m:num>
                          <m:r>
                            <w:rPr>
                              <w:rFonts w:ascii="Cambria Math" w:hAnsi="Cambria Math"/>
                              <w:sz w:val="28"/>
                              <w:szCs w:val="28"/>
                            </w:rPr>
                            <m:t>…</m:t>
                          </m:r>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V</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center</m:t>
                                  </m:r>
                                </m:sub>
                              </m:sSub>
                            </m:e>
                          </m:d>
                        </m:den>
                      </m:f>
                    </m:den>
                  </m:f>
                </m:den>
              </m:f>
            </m:e>
          </m:d>
          <m:r>
            <w:rPr>
              <w:rFonts w:ascii="Cambria Math" w:hAnsi="Cambria Math"/>
              <w:sz w:val="28"/>
              <w:szCs w:val="28"/>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output</m:t>
                  </m:r>
                </m:sub>
              </m:sSub>
              <m:r>
                <w:rPr>
                  <w:rFonts w:ascii="Cambria Math" w:hAnsi="Cambria Math"/>
                </w:rPr>
                <m:t xml:space="preserve"> .  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  h)</m:t>
                  </m:r>
                </m:e>
              </m:nary>
            </m:den>
          </m:f>
        </m:oMath>
      </m:oMathPara>
    </w:p>
    <w:p w14:paraId="211C5D2D" w14:textId="77777777" w:rsidR="00180374" w:rsidRPr="000F4672" w:rsidRDefault="00180374" w:rsidP="00180374">
      <w:pPr>
        <w:pStyle w:val="Nidungvnbn"/>
        <w:ind w:firstLine="0"/>
      </w:pPr>
    </w:p>
    <w:p w14:paraId="442E9E35" w14:textId="2A3945D4" w:rsidR="00AA4F86" w:rsidRPr="000F4672" w:rsidRDefault="00AA4F86" w:rsidP="00180374">
      <w:pPr>
        <w:pStyle w:val="Nidungvnbn"/>
        <w:ind w:firstLine="0"/>
      </w:pPr>
      <w:r w:rsidRPr="000F4672">
        <w:t xml:space="preserve"> </w:t>
      </w:r>
      <w:r w:rsidR="00180374" w:rsidRPr="000F4672">
        <w:rPr>
          <w:noProof/>
        </w:rPr>
        <w:drawing>
          <wp:inline distT="0" distB="0" distL="0" distR="0" wp14:anchorId="7292296B" wp14:editId="0D6BCA2B">
            <wp:extent cx="5379243" cy="3128702"/>
            <wp:effectExtent l="0" t="0" r="0" b="0"/>
            <wp:docPr id="1568976440"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76440" name="Picture 1" descr="A diagram of a mathematical equ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6051" cy="3132662"/>
                    </a:xfrm>
                    <a:prstGeom prst="rect">
                      <a:avLst/>
                    </a:prstGeom>
                    <a:noFill/>
                    <a:ln>
                      <a:noFill/>
                    </a:ln>
                  </pic:spPr>
                </pic:pic>
              </a:graphicData>
            </a:graphic>
          </wp:inline>
        </w:drawing>
      </w:r>
    </w:p>
    <w:p w14:paraId="1DFB8819" w14:textId="7F19DDA6" w:rsidR="00180374" w:rsidRPr="000F4672" w:rsidRDefault="00180374">
      <w:pPr>
        <w:pStyle w:val="Nidungvnbn"/>
        <w:numPr>
          <w:ilvl w:val="0"/>
          <w:numId w:val="4"/>
        </w:numPr>
      </w:pPr>
      <w:r w:rsidRPr="000F4672">
        <w:t xml:space="preserve">Phép lũy thừa đảm bảo rằng các giá trị được chuyển đổi là dương và hệ số chuẩn hóa trong mẫu số đảm bảo rằng các giá trị có phạm vi [0,1). </w:t>
      </w:r>
    </w:p>
    <w:p w14:paraId="05C19E75" w14:textId="59359BAC" w:rsidR="00E9461C" w:rsidRPr="000F4672" w:rsidRDefault="00E9461C" w:rsidP="000F4672">
      <w:pPr>
        <w:pStyle w:val="mc3"/>
      </w:pPr>
      <w:bookmarkStart w:id="49" w:name="_Toc168732282"/>
      <w:bookmarkStart w:id="50" w:name="_Toc168848605"/>
      <w:r w:rsidRPr="000F4672">
        <w:t>1.3.</w:t>
      </w:r>
      <w:r w:rsidR="000F4672" w:rsidRPr="000F4672">
        <w:t>3</w:t>
      </w:r>
      <w:r w:rsidRPr="000F4672">
        <w:t xml:space="preserve"> Training: backward propagation</w:t>
      </w:r>
      <w:bookmarkEnd w:id="49"/>
      <w:bookmarkEnd w:id="50"/>
    </w:p>
    <w:p w14:paraId="50B5DE30" w14:textId="5FC9F3D6" w:rsidR="005F0F35" w:rsidRPr="000F4672" w:rsidRDefault="005F0F35" w:rsidP="005F0F35">
      <w:pPr>
        <w:pStyle w:val="Nidungvnbn"/>
      </w:pPr>
      <w:r w:rsidRPr="000F4672">
        <w:t xml:space="preserve">Lan truyền ngược liên quan đến việc tính toán các lỗi dự đoán và cập nhật ma trận trọng số (θ) để tối ưu hóa cách biểu diễn vector của các từ. </w:t>
      </w:r>
    </w:p>
    <w:p w14:paraId="2237A272" w14:textId="77777777" w:rsidR="006A7F19" w:rsidRPr="006A7F19" w:rsidRDefault="005F0F35" w:rsidP="005F0F35">
      <w:pPr>
        <w:pStyle w:val="Nidungvnbn"/>
      </w:pPr>
      <m:oMathPara>
        <m:oMath>
          <m:r>
            <w:rPr>
              <w:rFonts w:ascii="Cambria Math" w:hAnsi="Cambria Math"/>
            </w:rPr>
            <m:t>θ</m:t>
          </m:r>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 xml:space="preserve"> )</m:t>
          </m:r>
        </m:oMath>
      </m:oMathPara>
    </w:p>
    <w:p w14:paraId="306BA5D1" w14:textId="77777777" w:rsidR="006A7F19" w:rsidRDefault="006A7F19" w:rsidP="005F0F35">
      <w:pPr>
        <w:pStyle w:val="Nidungvnbn"/>
      </w:pPr>
    </w:p>
    <w:p w14:paraId="2CC521C9" w14:textId="5F839873" w:rsidR="006A7F19" w:rsidRPr="006A7F19" w:rsidRDefault="006A7F19" w:rsidP="006A7F19">
      <w:pPr>
        <w:pStyle w:val="Nidungvnbn"/>
        <w:ind w:firstLine="0"/>
      </w:pPr>
      <m:oMathPara>
        <m:oMath>
          <m:r>
            <w:rPr>
              <w:rFonts w:ascii="Cambria Math" w:hAnsi="Cambria Math"/>
            </w:rPr>
            <w:lastRenderedPageBreak/>
            <m:t>J</m:t>
          </m:r>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 xml:space="preserve">output </m:t>
                              </m:r>
                            </m:e>
                            <m:sub>
                              <m:d>
                                <m:dPr>
                                  <m:ctrlPr>
                                    <w:rPr>
                                      <w:rFonts w:ascii="Cambria Math" w:hAnsi="Cambria Math"/>
                                      <w:i/>
                                    </w:rPr>
                                  </m:ctrlPr>
                                </m:dPr>
                                <m:e>
                                  <m:r>
                                    <w:rPr>
                                      <w:rFonts w:ascii="Cambria Math" w:hAnsi="Cambria Math"/>
                                    </w:rPr>
                                    <m:t>c</m:t>
                                  </m:r>
                                </m:e>
                              </m:d>
                            </m:sub>
                          </m:sSub>
                        </m:sub>
                      </m:sSub>
                      <m:r>
                        <w:rPr>
                          <w:rFonts w:ascii="Cambria Math" w:hAnsi="Cambria Math"/>
                        </w:rPr>
                        <m:t xml:space="preserve"> .  h)</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r>
                            <m:rPr>
                              <m:sty m:val="p"/>
                            </m:rP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output</m:t>
                                  </m:r>
                                </m:e>
                                <m:sub>
                                  <m:d>
                                    <m:dPr>
                                      <m:ctrlPr>
                                        <w:rPr>
                                          <w:rFonts w:ascii="Cambria Math" w:hAnsi="Cambria Math"/>
                                          <w:i/>
                                        </w:rPr>
                                      </m:ctrlPr>
                                    </m:dPr>
                                    <m:e>
                                      <m:r>
                                        <w:rPr>
                                          <w:rFonts w:ascii="Cambria Math" w:hAnsi="Cambria Math"/>
                                        </w:rPr>
                                        <m:t>i</m:t>
                                      </m:r>
                                    </m:e>
                                  </m:d>
                                </m:sub>
                              </m:sSub>
                            </m:sub>
                          </m:sSub>
                          <m:r>
                            <w:rPr>
                              <w:rFonts w:ascii="Cambria Math" w:hAnsi="Cambria Math"/>
                            </w:rPr>
                            <m:t>.  h)</m:t>
                          </m:r>
                        </m:e>
                      </m:nary>
                    </m:den>
                  </m:f>
                </m:e>
              </m:func>
            </m:e>
          </m:nary>
          <m:r>
            <w:rPr>
              <w:rFonts w:ascii="Cambria Math" w:hAnsi="Cambria Math"/>
            </w:rPr>
            <m:t xml:space="preserve"> </m:t>
          </m:r>
        </m:oMath>
      </m:oMathPara>
    </w:p>
    <w:p w14:paraId="0CC171E3" w14:textId="33670E82" w:rsidR="006A7F19" w:rsidRPr="006A7F19" w:rsidRDefault="006A7F19" w:rsidP="006A7F19">
      <w:pPr>
        <w:pStyle w:val="Nidungvnbn"/>
      </w:pPr>
      <w:r>
        <w:t>Đây là, h</w:t>
      </w:r>
      <w:r w:rsidRPr="006A7F19">
        <w:t>àm chi phí sử dụng SGD</w:t>
      </w:r>
    </w:p>
    <w:p w14:paraId="6AC1DCF2" w14:textId="4B5FAC8E" w:rsidR="005F0F35" w:rsidRPr="000F4672" w:rsidRDefault="005F0F35" w:rsidP="005F0F35">
      <w:pPr>
        <w:pStyle w:val="Nidungvnbn"/>
      </w:pPr>
      <w:r w:rsidRPr="000F4672">
        <w:br/>
        <w:t xml:space="preserve">Và vì </w:t>
      </w:r>
      <m:oMath>
        <m:r>
          <w:rPr>
            <w:rFonts w:ascii="Cambria Math" w:hAnsi="Cambria Math"/>
          </w:rPr>
          <m:t>θ</m:t>
        </m:r>
      </m:oMath>
      <w:r w:rsidRPr="000F4672">
        <w:rPr>
          <w:iCs/>
        </w:rPr>
        <w:t xml:space="preserve"> được nối buổi 2 ma trận</w:t>
      </w:r>
      <w:r w:rsidRPr="000F4672">
        <w:t xml:space="preserve"> (</w:t>
      </w:r>
      <m:oMath>
        <m:sSub>
          <m:sSubPr>
            <m:ctrlPr>
              <w:rPr>
                <w:rFonts w:ascii="Cambria Math" w:hAnsi="Cambria Math"/>
                <w:i/>
              </w:rPr>
            </m:ctrlPr>
          </m:sSubPr>
          <m:e>
            <m:r>
              <m:rPr>
                <m:sty m:val="p"/>
              </m:rPr>
              <w:rPr>
                <w:rFonts w:ascii="Cambria Math" w:hAnsi="Cambria Math"/>
              </w:rPr>
              <m:t>W</m:t>
            </m:r>
          </m:e>
          <m:sub>
            <m:r>
              <w:rPr>
                <w:rFonts w:ascii="Cambria Math" w:hAnsi="Cambria Math"/>
              </w:rPr>
              <m:t>input</m:t>
            </m:r>
          </m:sub>
        </m:sSub>
      </m:oMath>
      <w:r w:rsidRPr="000F4672">
        <w:t xml:space="preserve">, </w:t>
      </w:r>
      <m:oMath>
        <m:sSub>
          <m:sSubPr>
            <m:ctrlPr>
              <w:rPr>
                <w:rFonts w:ascii="Cambria Math" w:hAnsi="Cambria Math"/>
                <w:i/>
              </w:rPr>
            </m:ctrlPr>
          </m:sSubPr>
          <m:e>
            <m:r>
              <m:rPr>
                <m:sty m:val="p"/>
              </m:rPr>
              <w:rPr>
                <w:rFonts w:ascii="Cambria Math" w:hAnsi="Cambria Math"/>
              </w:rPr>
              <m:t>W</m:t>
            </m:r>
          </m:e>
          <m:sub>
            <m:r>
              <w:rPr>
                <w:rFonts w:ascii="Cambria Math" w:hAnsi="Cambria Math"/>
              </w:rPr>
              <m:t>output</m:t>
            </m:r>
          </m:sub>
        </m:sSub>
      </m:oMath>
      <w:r w:rsidRPr="000F4672">
        <w:t>). Nên ta tách ra để thuận lợi cho việc đạo hàm.</w:t>
      </w:r>
    </w:p>
    <w:p w14:paraId="5AD853C9" w14:textId="691622D4" w:rsidR="005F0F35" w:rsidRPr="000F4672" w:rsidRDefault="005F0F35">
      <w:pPr>
        <w:pStyle w:val="Nidungvnbn"/>
        <w:numPr>
          <w:ilvl w:val="0"/>
          <w:numId w:val="4"/>
        </w:numPr>
      </w:pPr>
      <w:r w:rsidRPr="000F4672">
        <w:rPr>
          <w:noProof/>
        </w:rPr>
        <w:drawing>
          <wp:inline distT="0" distB="0" distL="0" distR="0" wp14:anchorId="1142FD81" wp14:editId="4D0FC1AD">
            <wp:extent cx="3564731" cy="1311338"/>
            <wp:effectExtent l="0" t="0" r="0" b="3175"/>
            <wp:docPr id="1942478976"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78976" name="Picture 1" descr="A diagram of a mathematical equation&#10;&#10;Description automatically generated"/>
                    <pic:cNvPicPr/>
                  </pic:nvPicPr>
                  <pic:blipFill>
                    <a:blip r:embed="rId29"/>
                    <a:stretch>
                      <a:fillRect/>
                    </a:stretch>
                  </pic:blipFill>
                  <pic:spPr>
                    <a:xfrm>
                      <a:off x="0" y="0"/>
                      <a:ext cx="3584063" cy="1318449"/>
                    </a:xfrm>
                    <a:prstGeom prst="rect">
                      <a:avLst/>
                    </a:prstGeom>
                  </pic:spPr>
                </pic:pic>
              </a:graphicData>
            </a:graphic>
          </wp:inline>
        </w:drawing>
      </w:r>
    </w:p>
    <w:p w14:paraId="3316A28B" w14:textId="1B3632AE" w:rsidR="00E9461C" w:rsidRPr="000F4672" w:rsidRDefault="005F0F35" w:rsidP="005F0F35">
      <w:pPr>
        <w:pStyle w:val="Nidungvnbn"/>
      </w:pPr>
      <w:r w:rsidRPr="000F4672">
        <w:t xml:space="preserve">Với </w:t>
      </w:r>
      <m:oMath>
        <m:sSub>
          <m:sSubPr>
            <m:ctrlPr>
              <w:rPr>
                <w:rFonts w:ascii="Cambria Math" w:hAnsi="Cambria Math"/>
              </w:rPr>
            </m:ctrlPr>
          </m:sSubPr>
          <m:e>
            <m:r>
              <m:rPr>
                <m:sty m:val="p"/>
              </m:rPr>
              <w:rPr>
                <w:rFonts w:ascii="Cambria Math" w:hAnsi="Cambria Math"/>
              </w:rPr>
              <m:t>e</m:t>
            </m:r>
          </m:e>
          <m:sub>
            <m:r>
              <w:rPr>
                <w:rFonts w:ascii="Cambria Math" w:hAnsi="Cambria Math"/>
              </w:rPr>
              <m:t>c</m:t>
            </m:r>
          </m:sub>
        </m:sSub>
      </m:oMath>
      <w:r w:rsidRPr="000F4672">
        <w:t xml:space="preserve"> là </w:t>
      </w:r>
      <w:r w:rsidR="00F83A26" w:rsidRPr="000F4672">
        <w:t xml:space="preserve">lỗi </w:t>
      </w:r>
      <w:r w:rsidRPr="000F4672">
        <w:t xml:space="preserve">dự đoán (prediction error). </w:t>
      </w:r>
    </w:p>
    <w:p w14:paraId="5C965BEF" w14:textId="7638B6C5" w:rsidR="00F83A26" w:rsidRPr="000F4672" w:rsidRDefault="00F83A26" w:rsidP="000F4672">
      <w:pPr>
        <w:pStyle w:val="mc3"/>
        <w:rPr>
          <w:bCs/>
        </w:rPr>
      </w:pPr>
      <w:bookmarkStart w:id="51" w:name="_Toc168732283"/>
      <w:bookmarkStart w:id="52" w:name="_Toc168848606"/>
      <w:r w:rsidRPr="000F4672">
        <w:t>1.3.</w:t>
      </w:r>
      <w:r w:rsidR="000F4672" w:rsidRPr="000F4672">
        <w:t>4</w:t>
      </w:r>
      <w:r w:rsidRPr="000F4672">
        <w:rPr>
          <w:bCs/>
        </w:rPr>
        <w:t xml:space="preserve"> Lỗi dự đoán – Prediction error (</w:t>
      </w:r>
      <m:oMath>
        <m:sSub>
          <m:sSubPr>
            <m:ctrlPr>
              <w:rPr>
                <w:rFonts w:ascii="Cambria Math" w:hAnsi="Cambria Math"/>
              </w:rPr>
            </m:ctrlPr>
          </m:sSubPr>
          <m:e>
            <m:r>
              <m:rPr>
                <m:sty m:val="bi"/>
              </m:rPr>
              <w:rPr>
                <w:rFonts w:ascii="Cambria Math" w:hAnsi="Cambria Math"/>
              </w:rPr>
              <m:t>e</m:t>
            </m:r>
          </m:e>
          <m:sub>
            <m:r>
              <m:rPr>
                <m:sty m:val="bi"/>
              </m:rPr>
              <w:rPr>
                <w:rFonts w:ascii="Cambria Math" w:hAnsi="Cambria Math"/>
              </w:rPr>
              <m:t>c</m:t>
            </m:r>
          </m:sub>
        </m:sSub>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pred</m:t>
            </m:r>
          </m:sub>
        </m:sSub>
        <m:r>
          <m:rPr>
            <m:sty m:val="bi"/>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true</m:t>
            </m:r>
          </m:sub>
        </m:sSub>
      </m:oMath>
      <w:r w:rsidRPr="000F4672">
        <w:rPr>
          <w:bCs/>
        </w:rPr>
        <w:t>)</w:t>
      </w:r>
      <w:bookmarkEnd w:id="51"/>
      <w:bookmarkEnd w:id="52"/>
    </w:p>
    <w:p w14:paraId="595E20DF" w14:textId="171A439A" w:rsidR="00F83A26" w:rsidRPr="000F4672" w:rsidRDefault="00F83A26" w:rsidP="00AA4F86">
      <w:pPr>
        <w:pStyle w:val="Nidungvnbn"/>
        <w:ind w:firstLine="0"/>
      </w:pPr>
      <w:r w:rsidRPr="000F4672">
        <w:tab/>
      </w:r>
      <w:r w:rsidRPr="000F4672">
        <w:rPr>
          <w:noProof/>
        </w:rPr>
        <w:drawing>
          <wp:inline distT="0" distB="0" distL="0" distR="0" wp14:anchorId="203BAFDE" wp14:editId="2D8995A7">
            <wp:extent cx="2293144" cy="3380746"/>
            <wp:effectExtent l="0" t="0" r="0" b="0"/>
            <wp:docPr id="5918311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31171" name="Picture 6"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2091" cy="3393937"/>
                    </a:xfrm>
                    <a:prstGeom prst="rect">
                      <a:avLst/>
                    </a:prstGeom>
                    <a:noFill/>
                    <a:ln>
                      <a:noFill/>
                    </a:ln>
                  </pic:spPr>
                </pic:pic>
              </a:graphicData>
            </a:graphic>
          </wp:inline>
        </w:drawing>
      </w:r>
      <w:r w:rsidRPr="000F4672">
        <w:br/>
        <w:t xml:space="preserve">Sau khi ra được </w:t>
      </w:r>
      <m:oMath>
        <m:sSub>
          <m:sSubPr>
            <m:ctrlPr>
              <w:rPr>
                <w:rFonts w:ascii="Cambria Math" w:hAnsi="Cambria Math"/>
              </w:rPr>
            </m:ctrlPr>
          </m:sSubPr>
          <m:e>
            <m:r>
              <m:rPr>
                <m:sty m:val="p"/>
              </m:rPr>
              <w:rPr>
                <w:rFonts w:ascii="Cambria Math" w:hAnsi="Cambria Math"/>
              </w:rPr>
              <m:t>y</m:t>
            </m:r>
          </m:e>
          <m:sub>
            <m:r>
              <w:rPr>
                <w:rFonts w:ascii="Cambria Math" w:hAnsi="Cambria Math"/>
              </w:rPr>
              <m:t>pred</m:t>
            </m:r>
          </m:sub>
        </m:sSub>
      </m:oMath>
      <w:r w:rsidRPr="000F4672">
        <w:t xml:space="preserve"> nó sẽ trừ với ma trận </w:t>
      </w:r>
      <m:oMath>
        <m:sSub>
          <m:sSubPr>
            <m:ctrlPr>
              <w:rPr>
                <w:rFonts w:ascii="Cambria Math" w:hAnsi="Cambria Math"/>
              </w:rPr>
            </m:ctrlPr>
          </m:sSubPr>
          <m:e>
            <m:r>
              <m:rPr>
                <m:sty m:val="p"/>
              </m:rPr>
              <w:rPr>
                <w:rFonts w:ascii="Cambria Math" w:hAnsi="Cambria Math"/>
              </w:rPr>
              <m:t>y</m:t>
            </m:r>
          </m:e>
          <m:sub>
            <m:r>
              <w:rPr>
                <w:rFonts w:ascii="Cambria Math" w:hAnsi="Cambria Math"/>
              </w:rPr>
              <m:t>true</m:t>
            </m:r>
          </m:sub>
        </m:sSub>
      </m:oMath>
      <w:r w:rsidRPr="000F4672">
        <w:t xml:space="preserve">. Trong ví dụ này đưa vào 1 center và </w:t>
      </w:r>
      <w:r w:rsidR="00F04EFA" w:rsidRPr="000F4672">
        <w:lastRenderedPageBreak/>
        <w:t xml:space="preserve">trả ra được 2 giá trị mong muốn (Vì C = 2). Tiếp tục ta đem </w:t>
      </w:r>
      <w:r w:rsidR="003D0C9F" w:rsidRPr="000F4672">
        <w:t xml:space="preserve">tổng </w:t>
      </w:r>
      <w:r w:rsidR="00F04EFA" w:rsidRPr="000F4672">
        <w:t xml:space="preserve">lại </w:t>
      </w:r>
      <w:r w:rsidR="003D0C9F" w:rsidRPr="000F4672">
        <w:t>để tính toán độ dốc trọng số cho ma trận trọng số cập nhật.</w:t>
      </w:r>
    </w:p>
    <w:p w14:paraId="4A8B091B" w14:textId="667C07CA" w:rsidR="003D0C9F" w:rsidRPr="000F4672" w:rsidRDefault="003D0C9F" w:rsidP="00AA4F86">
      <w:pPr>
        <w:pStyle w:val="Nidungvnbn"/>
        <w:ind w:firstLine="0"/>
      </w:pPr>
      <w:r w:rsidRPr="000F4672">
        <w:rPr>
          <w:noProof/>
        </w:rPr>
        <w:drawing>
          <wp:inline distT="0" distB="0" distL="0" distR="0" wp14:anchorId="2968BB54" wp14:editId="4FC517D8">
            <wp:extent cx="5461692" cy="2450306"/>
            <wp:effectExtent l="0" t="0" r="5715" b="7620"/>
            <wp:docPr id="529087511" name="Picture 7"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87511" name="Picture 7" descr="A screenshot of a math equ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32" cy="2461405"/>
                    </a:xfrm>
                    <a:prstGeom prst="rect">
                      <a:avLst/>
                    </a:prstGeom>
                    <a:noFill/>
                    <a:ln>
                      <a:noFill/>
                    </a:ln>
                  </pic:spPr>
                </pic:pic>
              </a:graphicData>
            </a:graphic>
          </wp:inline>
        </w:drawing>
      </w:r>
    </w:p>
    <w:p w14:paraId="3F67AA87" w14:textId="58C534A6" w:rsidR="003D0C9F" w:rsidRPr="000F4672" w:rsidRDefault="003D0C9F" w:rsidP="00AA4F86">
      <w:pPr>
        <w:pStyle w:val="Nidungvnbn"/>
        <w:ind w:firstLine="0"/>
      </w:pPr>
      <w:r w:rsidRPr="000F4672">
        <w:t>Khi ma trận trọng số được tối ưu hóa, lỗi dự đoán cho tất cả các từ trong vectơ lỗi dự đoán sẽ hội tụ về 0.</w:t>
      </w:r>
    </w:p>
    <w:p w14:paraId="6D65BB1F" w14:textId="3174BCA1" w:rsidR="003D0C9F" w:rsidRDefault="003D0C9F" w:rsidP="00AA4F86">
      <w:pPr>
        <w:pStyle w:val="Nidungvnbn"/>
        <w:ind w:firstLine="0"/>
      </w:pPr>
      <w:r w:rsidRPr="000F4672">
        <w:rPr>
          <w:noProof/>
        </w:rPr>
        <w:drawing>
          <wp:inline distT="0" distB="0" distL="0" distR="0" wp14:anchorId="1E1D2B6B" wp14:editId="15F8FE78">
            <wp:extent cx="5600700" cy="1840291"/>
            <wp:effectExtent l="0" t="0" r="0" b="7620"/>
            <wp:docPr id="1580505116" name="Picture 8" descr="A diagram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5116" name="Picture 8" descr="A diagram of numbers and a number of numbers&#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9304" cy="1843118"/>
                    </a:xfrm>
                    <a:prstGeom prst="rect">
                      <a:avLst/>
                    </a:prstGeom>
                    <a:noFill/>
                    <a:ln>
                      <a:noFill/>
                    </a:ln>
                  </pic:spPr>
                </pic:pic>
              </a:graphicData>
            </a:graphic>
          </wp:inline>
        </w:drawing>
      </w:r>
    </w:p>
    <w:p w14:paraId="659420D2" w14:textId="7EBC156A" w:rsidR="000357A8" w:rsidRDefault="000F4672" w:rsidP="008C5273">
      <w:pPr>
        <w:pStyle w:val="mc3"/>
      </w:pPr>
      <w:bookmarkStart w:id="53" w:name="_Toc168732284"/>
      <w:bookmarkStart w:id="54" w:name="_Toc168848607"/>
      <w:r>
        <w:t>1.3.5 Quá trình chạy của skip-gram</w:t>
      </w:r>
      <w:bookmarkEnd w:id="53"/>
      <w:bookmarkEnd w:id="54"/>
    </w:p>
    <w:p w14:paraId="124D04D2" w14:textId="3CEBEA82" w:rsidR="000357A8" w:rsidRPr="000B4AA7" w:rsidRDefault="000357A8" w:rsidP="000B4AA7">
      <w:pPr>
        <w:pStyle w:val="Nidungvnbn"/>
      </w:pPr>
      <w:r w:rsidRPr="000357A8">
        <w:rPr>
          <w:rStyle w:val="Strong"/>
          <w:b w:val="0"/>
          <w:bCs w:val="0"/>
        </w:rPr>
        <w:t xml:space="preserve">Forward propagation: </w:t>
      </w:r>
      <w:r>
        <w:rPr>
          <w:rStyle w:val="Strong"/>
          <w:b w:val="0"/>
          <w:bCs w:val="0"/>
        </w:rPr>
        <w:t>tính toán từng ẩn với size = 1</w:t>
      </w:r>
    </w:p>
    <w:p w14:paraId="4853D85C" w14:textId="3BB010C2" w:rsidR="000357A8" w:rsidRDefault="000357A8" w:rsidP="000357A8">
      <w:pPr>
        <w:pStyle w:val="Nidungvnbn"/>
      </w:pPr>
      <w:r>
        <w:rPr>
          <w:noProof/>
        </w:rPr>
        <w:lastRenderedPageBreak/>
        <w:drawing>
          <wp:inline distT="0" distB="0" distL="0" distR="0" wp14:anchorId="485EBE02" wp14:editId="580A48A0">
            <wp:extent cx="5791835" cy="2104390"/>
            <wp:effectExtent l="0" t="0" r="0" b="0"/>
            <wp:docPr id="71910292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02923" name="Picture 2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1835" cy="2104390"/>
                    </a:xfrm>
                    <a:prstGeom prst="rect">
                      <a:avLst/>
                    </a:prstGeom>
                    <a:noFill/>
                    <a:ln>
                      <a:noFill/>
                    </a:ln>
                  </pic:spPr>
                </pic:pic>
              </a:graphicData>
            </a:graphic>
          </wp:inline>
        </w:drawing>
      </w:r>
    </w:p>
    <w:p w14:paraId="5CC9D2C4" w14:textId="7906FECF" w:rsidR="000B4AA7" w:rsidRPr="000B4AA7" w:rsidRDefault="000B4AA7" w:rsidP="000B4AA7">
      <w:pPr>
        <w:pStyle w:val="Nidungvnbn"/>
      </w:pPr>
      <w:r w:rsidRPr="000B4AA7">
        <w:rPr>
          <w:rStyle w:val="Strong"/>
          <w:b w:val="0"/>
          <w:bCs w:val="0"/>
        </w:rPr>
        <w:t>Forward propagation: tính toán ra tầng đầu ra softmax</w:t>
      </w:r>
    </w:p>
    <w:p w14:paraId="2ED0772E" w14:textId="1747C742" w:rsidR="000B4AA7" w:rsidRDefault="000B4AA7" w:rsidP="000357A8">
      <w:pPr>
        <w:pStyle w:val="Nidungvnbn"/>
      </w:pPr>
      <w:r>
        <w:rPr>
          <w:noProof/>
        </w:rPr>
        <w:drawing>
          <wp:inline distT="0" distB="0" distL="0" distR="0" wp14:anchorId="49972A3A" wp14:editId="4E59238E">
            <wp:extent cx="5791835" cy="1811655"/>
            <wp:effectExtent l="0" t="0" r="0" b="0"/>
            <wp:docPr id="126151204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12040" name="Picture 2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1835" cy="1811655"/>
                    </a:xfrm>
                    <a:prstGeom prst="rect">
                      <a:avLst/>
                    </a:prstGeom>
                    <a:noFill/>
                    <a:ln>
                      <a:noFill/>
                    </a:ln>
                  </pic:spPr>
                </pic:pic>
              </a:graphicData>
            </a:graphic>
          </wp:inline>
        </w:drawing>
      </w:r>
    </w:p>
    <w:p w14:paraId="35E6D410" w14:textId="161B0AC0" w:rsidR="000B4AA7" w:rsidRPr="000B4AA7" w:rsidRDefault="000B4AA7" w:rsidP="000B4AA7">
      <w:pPr>
        <w:pStyle w:val="Nidungvnbn"/>
        <w:rPr>
          <w:rStyle w:val="Strong"/>
          <w:b w:val="0"/>
          <w:bCs w:val="0"/>
        </w:rPr>
      </w:pPr>
      <w:r w:rsidRPr="000B4AA7">
        <w:rPr>
          <w:rStyle w:val="Strong"/>
          <w:b w:val="0"/>
          <w:bCs w:val="0"/>
        </w:rPr>
        <w:t>Backward propagation: tổng dựa đoán lỗi</w:t>
      </w:r>
    </w:p>
    <w:p w14:paraId="6A20A193" w14:textId="0DF4F650" w:rsidR="000B4AA7" w:rsidRDefault="000B4AA7" w:rsidP="000357A8">
      <w:pPr>
        <w:pStyle w:val="Nidungvnbn"/>
        <w:rPr>
          <w:rFonts w:ascii="Calibri" w:hAnsi="Calibri" w:cs="Calibri"/>
        </w:rPr>
      </w:pPr>
      <w:r>
        <w:rPr>
          <w:noProof/>
        </w:rPr>
        <w:drawing>
          <wp:inline distT="0" distB="0" distL="0" distR="0" wp14:anchorId="0C92955D" wp14:editId="151B2B4F">
            <wp:extent cx="5791835" cy="1738630"/>
            <wp:effectExtent l="0" t="0" r="0" b="0"/>
            <wp:docPr id="160527466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74660" name="Picture 26"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1835" cy="1738630"/>
                    </a:xfrm>
                    <a:prstGeom prst="rect">
                      <a:avLst/>
                    </a:prstGeom>
                    <a:noFill/>
                    <a:ln>
                      <a:noFill/>
                    </a:ln>
                  </pic:spPr>
                </pic:pic>
              </a:graphicData>
            </a:graphic>
          </wp:inline>
        </w:drawing>
      </w:r>
    </w:p>
    <w:p w14:paraId="203B1DCB" w14:textId="59D7222E" w:rsidR="000B4AA7" w:rsidRPr="000B4AA7" w:rsidRDefault="000B4AA7" w:rsidP="000B4AA7">
      <w:pPr>
        <w:pStyle w:val="Nidungvnbn"/>
        <w:rPr>
          <w:rStyle w:val="mi"/>
        </w:rPr>
      </w:pPr>
      <w:r w:rsidRPr="000B4AA7">
        <w:rPr>
          <w:rStyle w:val="Strong"/>
          <w:b w:val="0"/>
          <w:bCs w:val="0"/>
        </w:rPr>
        <w:t>Backward propagation: tính toán </w:t>
      </w:r>
      <w:r w:rsidRPr="000B4AA7">
        <w:rPr>
          <w:rStyle w:val="mi"/>
          <w:rFonts w:ascii="Cambria Math" w:hAnsi="Cambria Math" w:cs="Cambria Math"/>
        </w:rPr>
        <w:t>∇</w:t>
      </w:r>
      <w:r w:rsidRPr="000B4AA7">
        <w:rPr>
          <w:rStyle w:val="mi"/>
        </w:rPr>
        <w:t>Winput</w:t>
      </w:r>
    </w:p>
    <w:p w14:paraId="1F907C57" w14:textId="19114388" w:rsidR="000B4AA7" w:rsidRDefault="000B4AA7" w:rsidP="000357A8">
      <w:pPr>
        <w:pStyle w:val="Nidungvnbn"/>
        <w:rPr>
          <w:rFonts w:ascii="Calibri" w:hAnsi="Calibri" w:cs="Calibri"/>
        </w:rPr>
      </w:pPr>
      <w:r>
        <w:rPr>
          <w:noProof/>
        </w:rPr>
        <w:lastRenderedPageBreak/>
        <w:drawing>
          <wp:inline distT="0" distB="0" distL="0" distR="0" wp14:anchorId="4A4F94BF" wp14:editId="0630B1A1">
            <wp:extent cx="5791835" cy="3478530"/>
            <wp:effectExtent l="0" t="0" r="0" b="7620"/>
            <wp:docPr id="116348230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82300" name="Picture 27"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5CFDF8B9" w14:textId="02939115" w:rsidR="000B4AA7" w:rsidRPr="000B4AA7" w:rsidRDefault="000B4AA7" w:rsidP="000B4AA7">
      <w:pPr>
        <w:pStyle w:val="Nidungvnbn"/>
        <w:rPr>
          <w:rStyle w:val="mi"/>
        </w:rPr>
      </w:pPr>
      <w:r w:rsidRPr="000B4AA7">
        <w:rPr>
          <w:rStyle w:val="Strong"/>
          <w:b w:val="0"/>
          <w:bCs w:val="0"/>
        </w:rPr>
        <w:t>Backward propagation: tính toán  </w:t>
      </w:r>
      <w:r w:rsidRPr="000B4AA7">
        <w:rPr>
          <w:rStyle w:val="mi"/>
          <w:rFonts w:ascii="Cambria Math" w:hAnsi="Cambria Math" w:cs="Cambria Math"/>
        </w:rPr>
        <w:t>∇</w:t>
      </w:r>
      <w:r w:rsidRPr="000B4AA7">
        <w:rPr>
          <w:rStyle w:val="mi"/>
        </w:rPr>
        <w:t>Woutput</w:t>
      </w:r>
    </w:p>
    <w:p w14:paraId="3B995E9C" w14:textId="264C48CA" w:rsidR="000B4AA7" w:rsidRDefault="000B4AA7" w:rsidP="000357A8">
      <w:pPr>
        <w:pStyle w:val="Nidungvnbn"/>
        <w:rPr>
          <w:rFonts w:ascii="Calibri" w:hAnsi="Calibri" w:cs="Calibri"/>
        </w:rPr>
      </w:pPr>
      <w:r>
        <w:rPr>
          <w:noProof/>
        </w:rPr>
        <w:drawing>
          <wp:inline distT="0" distB="0" distL="0" distR="0" wp14:anchorId="59DC2A0E" wp14:editId="3AB67EF1">
            <wp:extent cx="5791835" cy="1733550"/>
            <wp:effectExtent l="0" t="0" r="0" b="0"/>
            <wp:docPr id="182390168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01687" name="Picture 2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1835" cy="1733550"/>
                    </a:xfrm>
                    <a:prstGeom prst="rect">
                      <a:avLst/>
                    </a:prstGeom>
                    <a:noFill/>
                    <a:ln>
                      <a:noFill/>
                    </a:ln>
                  </pic:spPr>
                </pic:pic>
              </a:graphicData>
            </a:graphic>
          </wp:inline>
        </w:drawing>
      </w:r>
    </w:p>
    <w:p w14:paraId="12498724" w14:textId="5EFCDF70" w:rsidR="000B4AA7" w:rsidRDefault="000B4AA7" w:rsidP="000B4AA7">
      <w:pPr>
        <w:pStyle w:val="Nidungvnbn"/>
        <w:rPr>
          <w:rStyle w:val="Strong"/>
          <w:b w:val="0"/>
          <w:bCs w:val="0"/>
        </w:rPr>
      </w:pPr>
      <w:r w:rsidRPr="000B4AA7">
        <w:rPr>
          <w:rStyle w:val="Strong"/>
          <w:b w:val="0"/>
          <w:bCs w:val="0"/>
        </w:rPr>
        <w:t xml:space="preserve">Backward propagation: cập nhật trọng số ma trận </w:t>
      </w:r>
    </w:p>
    <w:p w14:paraId="7AE3C1C7" w14:textId="39B5A455" w:rsidR="000B4AA7" w:rsidRDefault="000B4AA7" w:rsidP="000B4AA7">
      <w:pPr>
        <w:pStyle w:val="Nidungvnbn"/>
      </w:pPr>
      <w:r>
        <w:rPr>
          <w:noProof/>
        </w:rPr>
        <w:lastRenderedPageBreak/>
        <w:drawing>
          <wp:inline distT="0" distB="0" distL="0" distR="0" wp14:anchorId="711EBC8E" wp14:editId="32DF4713">
            <wp:extent cx="5791835" cy="1737995"/>
            <wp:effectExtent l="0" t="0" r="0" b="0"/>
            <wp:docPr id="179158468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84682" name="Picture 2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1737995"/>
                    </a:xfrm>
                    <a:prstGeom prst="rect">
                      <a:avLst/>
                    </a:prstGeom>
                    <a:noFill/>
                    <a:ln>
                      <a:noFill/>
                    </a:ln>
                  </pic:spPr>
                </pic:pic>
              </a:graphicData>
            </a:graphic>
          </wp:inline>
        </w:drawing>
      </w:r>
    </w:p>
    <w:p w14:paraId="4A488A90" w14:textId="5C2802F8" w:rsidR="000B4AA7" w:rsidRDefault="000B4AA7" w:rsidP="000B4AA7">
      <w:pPr>
        <w:pStyle w:val="Nidungvnbn"/>
      </w:pPr>
      <w:r>
        <w:rPr>
          <w:noProof/>
        </w:rPr>
        <w:drawing>
          <wp:inline distT="0" distB="0" distL="0" distR="0" wp14:anchorId="5B2FC721" wp14:editId="72BC0A2D">
            <wp:extent cx="5791835" cy="1740535"/>
            <wp:effectExtent l="0" t="0" r="0" b="0"/>
            <wp:docPr id="102333101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31019" name="Picture 3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1740535"/>
                    </a:xfrm>
                    <a:prstGeom prst="rect">
                      <a:avLst/>
                    </a:prstGeom>
                    <a:noFill/>
                    <a:ln>
                      <a:noFill/>
                    </a:ln>
                  </pic:spPr>
                </pic:pic>
              </a:graphicData>
            </a:graphic>
          </wp:inline>
        </w:drawing>
      </w:r>
    </w:p>
    <w:p w14:paraId="4783A938" w14:textId="041B3424" w:rsidR="000B4AA7" w:rsidRPr="000B4AA7" w:rsidRDefault="000B4AA7" w:rsidP="000B4AA7">
      <w:pPr>
        <w:pStyle w:val="Nidungvnbn"/>
      </w:pPr>
      <w:r>
        <w:t xml:space="preserve">Chú ý: đây mới là quá trình cập forward và backward của 1 center và 2 context word. </w:t>
      </w:r>
      <w:r w:rsidR="00E952C9">
        <w:t xml:space="preserve">Vì sử dụng SGD, V= 8 và N = 3, nên nó sẽ cập nhật với từng trọng số đầu vào và đầu ra khi duyệt hết các từ duy nhất (V = 8). Vậy 24 lần cập nhật ứng với 1 lần epoch. Và nếu với 10 epoch thì số lần cập nhật của 2 trọng số này là 24 x 10 = 240.  </w:t>
      </w:r>
    </w:p>
    <w:p w14:paraId="549ED09A" w14:textId="77DAE19D" w:rsidR="000F4672" w:rsidRDefault="000F4672" w:rsidP="008C5273">
      <w:pPr>
        <w:pStyle w:val="mc3"/>
      </w:pPr>
      <w:bookmarkStart w:id="55" w:name="_Toc168732285"/>
      <w:bookmarkStart w:id="56" w:name="_Toc168848608"/>
      <w:r>
        <w:t>1.3.6 Negative sampling</w:t>
      </w:r>
      <w:bookmarkEnd w:id="55"/>
      <w:bookmarkEnd w:id="56"/>
      <w:r>
        <w:t xml:space="preserve"> </w:t>
      </w:r>
    </w:p>
    <w:p w14:paraId="2365C389" w14:textId="4FC62534" w:rsidR="00815091" w:rsidRDefault="00815091" w:rsidP="00815091">
      <w:pPr>
        <w:pStyle w:val="Nidungvnbn"/>
      </w:pPr>
      <w:r w:rsidRPr="00815091">
        <w:t>Có một vấn đề với Skip-Gram vanilla — softmax rất tốn kém về mặt tính toán, vì nó yêu cầu quét qua toàn bộ ma trận nhúng đầu ra (Woutput ) để tính phân bố xác suất của tất cả V từ, trong đó V có thể là hàng triệu hoặc hơn.</w:t>
      </w:r>
      <w:r>
        <w:t xml:space="preserve">  </w:t>
      </w:r>
      <w:r w:rsidRPr="00815091">
        <w:t>Do tính toán kém hiệu quả này, softmax không được sử dụng trong hầu hết các triển khai Skip-Gram. Thay vào đó, chúng tôi sử dụng một phương pháp thay thế gọi là lấy mẫu âm với hàm sigmoid</w:t>
      </w:r>
    </w:p>
    <w:p w14:paraId="55D90FA4" w14:textId="77777777" w:rsidR="00815091" w:rsidRDefault="00815091" w:rsidP="00815091">
      <w:pPr>
        <w:pStyle w:val="Nidungvnbn"/>
      </w:pPr>
    </w:p>
    <w:p w14:paraId="040EE4ED" w14:textId="07428ED9" w:rsidR="003D0C9F" w:rsidRDefault="00815091" w:rsidP="00815091">
      <w:pPr>
        <w:pStyle w:val="Nidungvnbn"/>
      </w:pPr>
      <w:r>
        <w:rPr>
          <w:noProof/>
        </w:rPr>
        <w:lastRenderedPageBreak/>
        <w:drawing>
          <wp:inline distT="0" distB="0" distL="0" distR="0" wp14:anchorId="5FC5983E" wp14:editId="29E357E5">
            <wp:extent cx="4999597" cy="1446545"/>
            <wp:effectExtent l="0" t="0" r="0" b="1270"/>
            <wp:docPr id="524605654" name="Picture 18"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05654" name="Picture 18" descr="A math equations and formula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99839" cy="1446615"/>
                    </a:xfrm>
                    <a:prstGeom prst="rect">
                      <a:avLst/>
                    </a:prstGeom>
                    <a:noFill/>
                    <a:ln>
                      <a:noFill/>
                    </a:ln>
                  </pic:spPr>
                </pic:pic>
              </a:graphicData>
            </a:graphic>
          </wp:inline>
        </w:drawing>
      </w:r>
    </w:p>
    <w:p w14:paraId="19AF8EEA" w14:textId="2B0D5656" w:rsidR="00815091" w:rsidRDefault="00815091" w:rsidP="00815091">
      <w:pPr>
        <w:pStyle w:val="Nidungvnbn"/>
      </w:pPr>
      <w:r>
        <w:t>Với trước đó thì độ phức tạp O(V) thì sau khi sử dụng giải thuật negative sampling thì độ phức tạp là O(K+1), với K thuộc [5,20]</w:t>
      </w:r>
    </w:p>
    <w:p w14:paraId="136B9D74" w14:textId="5E9ABC59" w:rsidR="00815091" w:rsidRDefault="00815091">
      <w:pPr>
        <w:pStyle w:val="Nidungvnbn"/>
        <w:numPr>
          <w:ilvl w:val="0"/>
          <w:numId w:val="6"/>
        </w:numPr>
      </w:pPr>
      <w:r w:rsidRPr="00815091">
        <w:t>Bài báo (Mikolov và cộng sự, 2013) nói rằng K=2 ~ 5 phù hợp với các tập dữ liệu lớn và K=5 ~ 20 đối với các tập dữ liệu nhỏ.</w:t>
      </w:r>
      <w:r w:rsidR="009B65B7">
        <w:t xml:space="preserve"> </w:t>
      </w:r>
    </w:p>
    <w:p w14:paraId="3D210CF2" w14:textId="0BE51A54" w:rsidR="00E952C9" w:rsidRDefault="00E952C9" w:rsidP="00E952C9">
      <w:pPr>
        <w:pStyle w:val="Nidungvnbn"/>
      </w:pPr>
      <w:r>
        <w:rPr>
          <w:noProof/>
        </w:rPr>
        <w:drawing>
          <wp:inline distT="0" distB="0" distL="0" distR="0" wp14:anchorId="67BEB598" wp14:editId="6F2FADFA">
            <wp:extent cx="5791835" cy="3002915"/>
            <wp:effectExtent l="0" t="0" r="0" b="6985"/>
            <wp:docPr id="41875948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9481" name="Picture 31"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1835" cy="3002915"/>
                    </a:xfrm>
                    <a:prstGeom prst="rect">
                      <a:avLst/>
                    </a:prstGeom>
                    <a:noFill/>
                    <a:ln>
                      <a:noFill/>
                    </a:ln>
                  </pic:spPr>
                </pic:pic>
              </a:graphicData>
            </a:graphic>
          </wp:inline>
        </w:drawing>
      </w:r>
    </w:p>
    <w:p w14:paraId="1DED007F" w14:textId="77777777" w:rsidR="00E952C9" w:rsidRDefault="00E952C9" w:rsidP="00E952C9">
      <w:pPr>
        <w:pStyle w:val="Nidungvnbn"/>
      </w:pPr>
    </w:p>
    <w:p w14:paraId="07099288" w14:textId="5D9B7F23" w:rsidR="00815091" w:rsidRDefault="009B65B7" w:rsidP="009B65B7">
      <w:pPr>
        <w:pStyle w:val="mc4"/>
      </w:pPr>
      <w:bookmarkStart w:id="57" w:name="_Toc168732286"/>
      <w:bookmarkStart w:id="58" w:name="_Toc168848609"/>
      <w:r>
        <w:t>1.3.6.1 Cách negative sampling hoạt động</w:t>
      </w:r>
      <w:bookmarkEnd w:id="57"/>
      <w:bookmarkEnd w:id="58"/>
    </w:p>
    <w:p w14:paraId="778ED77B" w14:textId="6280DD1E" w:rsidR="009B65B7" w:rsidRDefault="009B65B7" w:rsidP="009B65B7">
      <w:pPr>
        <w:pStyle w:val="Nidungvnbn"/>
      </w:pPr>
      <w:r>
        <w:t>M</w:t>
      </w:r>
      <w:r w:rsidRPr="009B65B7">
        <w:t xml:space="preserve">ô hình sử dụng hàm sigmoid để học cách phân biệt các từ ngữ cảnh thực tế (dương) với các từ được rút ngẫu nhiên (âm) từ phân bố nhiễu </w:t>
      </w:r>
      <m:oMath>
        <m:sSub>
          <m:sSubPr>
            <m:ctrlPr>
              <w:rPr>
                <w:rFonts w:ascii="Cambria Math" w:hAnsi="Cambria Math"/>
              </w:rPr>
            </m:ctrlPr>
          </m:sSubPr>
          <m:e>
            <m:r>
              <m:rPr>
                <m:sty m:val="p"/>
              </m:rPr>
              <w:rPr>
                <w:rFonts w:ascii="Cambria Math" w:hAnsi="Cambria Math"/>
              </w:rPr>
              <m:t>P</m:t>
            </m:r>
          </m:e>
          <m:sub>
            <m:r>
              <w:rPr>
                <w:rFonts w:ascii="Cambria Math" w:hAnsi="Cambria Math"/>
              </w:rPr>
              <m:t xml:space="preserve">n </m:t>
            </m:r>
          </m:sub>
        </m:sSub>
        <m:r>
          <w:rPr>
            <w:rFonts w:ascii="Cambria Math" w:hAnsi="Cambria Math"/>
          </w:rPr>
          <m:t>(w)</m:t>
        </m:r>
      </m:oMath>
    </w:p>
    <w:p w14:paraId="65DBC7C8" w14:textId="74886CF7" w:rsidR="009B65B7" w:rsidRDefault="009B65B7" w:rsidP="009B65B7">
      <w:pPr>
        <w:pStyle w:val="Nidungvnbn"/>
      </w:pPr>
      <w:r>
        <w:rPr>
          <w:noProof/>
        </w:rPr>
        <w:lastRenderedPageBreak/>
        <w:drawing>
          <wp:inline distT="0" distB="0" distL="0" distR="0" wp14:anchorId="027025A8" wp14:editId="25447EE7">
            <wp:extent cx="5059749" cy="2512955"/>
            <wp:effectExtent l="0" t="0" r="7620" b="1905"/>
            <wp:docPr id="1281917303"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17303" name="Picture 20" descr="A screenshot of a computer scree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3553" cy="2514844"/>
                    </a:xfrm>
                    <a:prstGeom prst="rect">
                      <a:avLst/>
                    </a:prstGeom>
                    <a:noFill/>
                    <a:ln>
                      <a:noFill/>
                    </a:ln>
                  </pic:spPr>
                </pic:pic>
              </a:graphicData>
            </a:graphic>
          </wp:inline>
        </w:drawing>
      </w:r>
    </w:p>
    <w:p w14:paraId="15750ECA" w14:textId="0118ACA5" w:rsidR="009B65B7" w:rsidRDefault="009B65B7" w:rsidP="009B65B7">
      <w:pPr>
        <w:pStyle w:val="Nidungvnbn"/>
      </w:pPr>
      <w:r w:rsidRPr="009B65B7">
        <w:t>Ý tưởng là nếu mô hình có thể phân biệt giữa các cặp có khả năng (tích cực) và các cặp không chắc chắn (âm), thì các vectơ từ tốt sẽ được học.</w:t>
      </w:r>
      <w:r>
        <w:t xml:space="preserve"> Hay nói cách khác là sẽ làm </w:t>
      </w:r>
      <w:r w:rsidRPr="009B65B7">
        <w:rPr>
          <w:b/>
          <w:bCs/>
        </w:rPr>
        <w:t>tối đa</w:t>
      </w:r>
      <w:r>
        <w:t xml:space="preserve"> hóa xác suất của cặp tích cực và làm cực tiểu đối với xác suất của cặp tiêu cực. </w:t>
      </w:r>
    </w:p>
    <w:p w14:paraId="0360E717" w14:textId="0F6A8846" w:rsidR="00E903C3" w:rsidRDefault="003F15D6" w:rsidP="009B65B7">
      <w:pPr>
        <w:pStyle w:val="Nidungvnbn"/>
      </w:pPr>
      <w:r>
        <w:t xml:space="preserve">Công thức xác suất </w:t>
      </w:r>
      <w:r w:rsidRPr="003F15D6">
        <w:t>được tính toán K+1  lần để thu được phân bố xác suất của một từ ngữ cảnh thực và mẫu âm K</w:t>
      </w:r>
      <w:r>
        <w:t xml:space="preserve"> (tích cực + tiêu cực)</w:t>
      </w:r>
      <w:r w:rsidRPr="003F15D6">
        <w:t>:</w:t>
      </w:r>
    </w:p>
    <w:p w14:paraId="1E35DD88" w14:textId="5ACF2183" w:rsidR="003F15D6" w:rsidRDefault="003F15D6" w:rsidP="009B65B7">
      <w:pPr>
        <w:pStyle w:val="Nidungvnbn"/>
      </w:pPr>
      <w:r w:rsidRPr="003F15D6">
        <w:rPr>
          <w:noProof/>
        </w:rPr>
        <w:drawing>
          <wp:inline distT="0" distB="0" distL="0" distR="0" wp14:anchorId="57458FF5" wp14:editId="3401E236">
            <wp:extent cx="4729882" cy="1612236"/>
            <wp:effectExtent l="0" t="0" r="0" b="7620"/>
            <wp:docPr id="339902808" name="Picture 1" descr="A math equation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02808" name="Picture 1" descr="A math equation with numbers and equations&#10;&#10;Description automatically generated"/>
                    <pic:cNvPicPr/>
                  </pic:nvPicPr>
                  <pic:blipFill>
                    <a:blip r:embed="rId43"/>
                    <a:stretch>
                      <a:fillRect/>
                    </a:stretch>
                  </pic:blipFill>
                  <pic:spPr>
                    <a:xfrm>
                      <a:off x="0" y="0"/>
                      <a:ext cx="4734041" cy="1613654"/>
                    </a:xfrm>
                    <a:prstGeom prst="rect">
                      <a:avLst/>
                    </a:prstGeom>
                  </pic:spPr>
                </pic:pic>
              </a:graphicData>
            </a:graphic>
          </wp:inline>
        </w:drawing>
      </w:r>
    </w:p>
    <w:p w14:paraId="65CB8E0D" w14:textId="27AE4295" w:rsidR="003F15D6" w:rsidRDefault="003F15D6" w:rsidP="009B65B7">
      <w:pPr>
        <w:pStyle w:val="Nidungvnbn"/>
      </w:pPr>
      <w:r>
        <w:t>Trong đó:</w:t>
      </w:r>
    </w:p>
    <w:p w14:paraId="0598C395" w14:textId="22347A68" w:rsidR="003F15D6" w:rsidRDefault="00000000">
      <w:pPr>
        <w:pStyle w:val="Nidungvnbn"/>
        <w:numPr>
          <w:ilvl w:val="0"/>
          <w:numId w:val="4"/>
        </w:numPr>
      </w:pPr>
      <m:oMath>
        <m:sSub>
          <m:sSubPr>
            <m:ctrlPr>
              <w:rPr>
                <w:rFonts w:ascii="Cambria Math" w:hAnsi="Cambria Math"/>
              </w:rPr>
            </m:ctrlPr>
          </m:sSubPr>
          <m:e>
            <m:r>
              <m:rPr>
                <m:sty m:val="p"/>
              </m:rPr>
              <w:rPr>
                <w:rFonts w:ascii="Cambria Math" w:hAnsi="Cambria Math"/>
              </w:rPr>
              <m:t>c</m:t>
            </m:r>
          </m:e>
          <m:sub>
            <m:r>
              <w:rPr>
                <w:rFonts w:ascii="Cambria Math" w:hAnsi="Cambria Math"/>
              </w:rPr>
              <m:t xml:space="preserve">pos </m:t>
            </m:r>
          </m:sub>
        </m:sSub>
      </m:oMath>
      <w:r w:rsidR="003F15D6">
        <w:t>:</w:t>
      </w:r>
      <w:r w:rsidR="003F15D6" w:rsidRPr="003F15D6">
        <w:t xml:space="preserve"> Các từ thực sự xuất hiện trong cửa sổ ngữ cảnh của từ ở giữa</w:t>
      </w:r>
      <w:r w:rsidR="003F15D6">
        <w:t xml:space="preserve">. </w:t>
      </w:r>
    </w:p>
    <w:p w14:paraId="487304E4" w14:textId="7FC93F9A" w:rsidR="003F15D6" w:rsidRDefault="00000000">
      <w:pPr>
        <w:pStyle w:val="Nidungvnbn"/>
        <w:numPr>
          <w:ilvl w:val="0"/>
          <w:numId w:val="4"/>
        </w:numPr>
      </w:pPr>
      <m:oMath>
        <m:sSub>
          <m:sSubPr>
            <m:ctrlPr>
              <w:rPr>
                <w:rFonts w:ascii="Cambria Math" w:hAnsi="Cambria Math"/>
              </w:rPr>
            </m:ctrlPr>
          </m:sSubPr>
          <m:e>
            <m:r>
              <m:rPr>
                <m:sty m:val="p"/>
              </m:rPr>
              <w:rPr>
                <w:rFonts w:ascii="Cambria Math" w:hAnsi="Cambria Math"/>
              </w:rPr>
              <m:t>c</m:t>
            </m:r>
          </m:e>
          <m:sub>
            <m:r>
              <w:rPr>
                <w:rFonts w:ascii="Cambria Math" w:hAnsi="Cambria Math"/>
              </w:rPr>
              <m:t>neg</m:t>
            </m:r>
          </m:sub>
        </m:sSub>
      </m:oMath>
      <w:r w:rsidR="003F15D6">
        <w:t>:</w:t>
      </w:r>
      <w:r w:rsidR="003F15D6" w:rsidRPr="003F15D6">
        <w:t xml:space="preserve"> Các từ được rút ra ngẫu nhiên từ phân bố tiếng ồn</w:t>
      </w:r>
      <w:r w:rsidR="003F15D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 xml:space="preserve">n </m:t>
            </m:r>
          </m:sub>
        </m:sSub>
        <m:r>
          <w:rPr>
            <w:rFonts w:ascii="Cambria Math" w:hAnsi="Cambria Math"/>
          </w:rPr>
          <m:t>(w)</m:t>
        </m:r>
      </m:oMath>
      <w:r w:rsidR="003F15D6">
        <w:t xml:space="preserve">. Mục đích </w:t>
      </w:r>
      <m:oMath>
        <m:sSub>
          <m:sSubPr>
            <m:ctrlPr>
              <w:rPr>
                <w:rFonts w:ascii="Cambria Math" w:hAnsi="Cambria Math"/>
              </w:rPr>
            </m:ctrlPr>
          </m:sSubPr>
          <m:e>
            <m:r>
              <m:rPr>
                <m:sty m:val="p"/>
              </m:rPr>
              <w:rPr>
                <w:rFonts w:ascii="Cambria Math" w:hAnsi="Cambria Math"/>
              </w:rPr>
              <m:t>P</m:t>
            </m:r>
          </m:e>
          <m:sub>
            <m:r>
              <w:rPr>
                <w:rFonts w:ascii="Cambria Math" w:hAnsi="Cambria Math"/>
              </w:rPr>
              <m:t xml:space="preserve">n </m:t>
            </m:r>
          </m:sub>
        </m:sSub>
        <m:r>
          <w:rPr>
            <w:rFonts w:ascii="Cambria Math" w:hAnsi="Cambria Math"/>
          </w:rPr>
          <m:t>(w)</m:t>
        </m:r>
      </m:oMath>
      <w:r w:rsidR="003F15D6">
        <w:t xml:space="preserve">: </w:t>
      </w:r>
      <w:r w:rsidR="003F15D6" w:rsidRPr="003F15D6">
        <w:t>Nó cố gắng chống lại sự mất cân bằng giữa các từ thông dụng và từ hiếm bằng cách giảm xác suất vẽ được các từ phổ biến và tăng xác suất vẽ được các từ hiếm.</w:t>
      </w:r>
      <w:r w:rsidR="003F15D6">
        <w:t xml:space="preserve"> </w:t>
      </w:r>
    </w:p>
    <w:p w14:paraId="3BB4AC75" w14:textId="31FCBB49" w:rsidR="003F15D6" w:rsidRDefault="003F15D6" w:rsidP="00CB1B64">
      <w:pPr>
        <w:pStyle w:val="mc4"/>
      </w:pPr>
      <w:bookmarkStart w:id="59" w:name="_Toc168848610"/>
      <w:r>
        <w:lastRenderedPageBreak/>
        <w:t>1.3.6.2 Ví dụ</w:t>
      </w:r>
      <w:bookmarkEnd w:id="59"/>
    </w:p>
    <w:p w14:paraId="53B7A16C" w14:textId="7695A32C" w:rsidR="003F15D6" w:rsidRDefault="003F15D6" w:rsidP="009B65B7">
      <w:pPr>
        <w:pStyle w:val="Nidungvnbn"/>
      </w:pPr>
      <w:r>
        <w:rPr>
          <w:noProof/>
        </w:rPr>
        <w:drawing>
          <wp:inline distT="0" distB="0" distL="0" distR="0" wp14:anchorId="0889AE61" wp14:editId="0BC525B6">
            <wp:extent cx="5791835" cy="2844800"/>
            <wp:effectExtent l="0" t="0" r="0" b="0"/>
            <wp:docPr id="8501044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0443" name="Picture 22"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91835" cy="2844800"/>
                    </a:xfrm>
                    <a:prstGeom prst="rect">
                      <a:avLst/>
                    </a:prstGeom>
                    <a:noFill/>
                    <a:ln>
                      <a:noFill/>
                    </a:ln>
                  </pic:spPr>
                </pic:pic>
              </a:graphicData>
            </a:graphic>
          </wp:inline>
        </w:drawing>
      </w:r>
    </w:p>
    <w:p w14:paraId="2B1E2184" w14:textId="0E589160" w:rsidR="000357A8" w:rsidRDefault="000357A8" w:rsidP="000357A8">
      <w:pPr>
        <w:pStyle w:val="Nidungvnbn"/>
      </w:pPr>
      <w:r>
        <w:t xml:space="preserve">Cho đoạn văn: từ trung tâm (w) đang “drilling”, kích thước cửa sổ là 3 và số lượng mẫu âm tính (K là 5). Với K = 5, chọn ra 5 từ phủ định ngẫu nhiên: </w:t>
      </w:r>
      <w:r w:rsidRPr="000357A8">
        <w:t>"minimized", "primary", "concerns", "led", and "page".</w:t>
      </w:r>
    </w:p>
    <w:p w14:paraId="4479B76E" w14:textId="55A2B8A1" w:rsidR="00815091" w:rsidRDefault="000357A8" w:rsidP="000357A8">
      <w:pPr>
        <w:pStyle w:val="Nidungvnbn"/>
      </w:pPr>
      <w:r>
        <w:rPr>
          <w:noProof/>
        </w:rPr>
        <w:drawing>
          <wp:inline distT="0" distB="0" distL="0" distR="0" wp14:anchorId="563CEAC5" wp14:editId="41904DED">
            <wp:extent cx="5262734" cy="1433822"/>
            <wp:effectExtent l="0" t="0" r="0" b="0"/>
            <wp:docPr id="1207918144" name="Picture 23" descr="A diagram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18144" name="Picture 23" descr="A diagram of numbers and symbols&#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7227" cy="1437771"/>
                    </a:xfrm>
                    <a:prstGeom prst="rect">
                      <a:avLst/>
                    </a:prstGeom>
                    <a:noFill/>
                    <a:ln>
                      <a:noFill/>
                    </a:ln>
                  </pic:spPr>
                </pic:pic>
              </a:graphicData>
            </a:graphic>
          </wp:inline>
        </w:drawing>
      </w:r>
    </w:p>
    <w:p w14:paraId="79704AE2" w14:textId="55F3F081" w:rsidR="00815091" w:rsidRPr="000F4672" w:rsidRDefault="000357A8" w:rsidP="00815091">
      <w:pPr>
        <w:pStyle w:val="Nidungvnbn"/>
      </w:pPr>
      <w:r w:rsidRPr="000357A8">
        <w:t>Vào thời điểm phân phối xác suất đầu ra được mã hóa gần như một lần nóng như trong iter=4 của hình trên, ma trận trọng số θ được tối ưu hóa và các vectơ từ tốt được học</w:t>
      </w:r>
      <w:r>
        <w:t xml:space="preserve">. </w:t>
      </w:r>
    </w:p>
    <w:p w14:paraId="6B8D7EDC" w14:textId="7F586A19" w:rsidR="00056689" w:rsidRPr="000F4672" w:rsidRDefault="00056689" w:rsidP="000F4672">
      <w:pPr>
        <w:pStyle w:val="Mc2"/>
      </w:pPr>
      <w:bookmarkStart w:id="60" w:name="_Toc168732287"/>
      <w:bookmarkStart w:id="61" w:name="_Toc168848611"/>
      <w:r w:rsidRPr="000F4672">
        <w:t>1.</w:t>
      </w:r>
      <w:r w:rsidR="008B1399" w:rsidRPr="000F4672">
        <w:t>4</w:t>
      </w:r>
      <w:r w:rsidRPr="000F4672">
        <w:t xml:space="preserve"> </w:t>
      </w:r>
      <w:r w:rsidR="003B0E7A" w:rsidRPr="000F4672">
        <w:t xml:space="preserve">Continuous Bag Of Words </w:t>
      </w:r>
      <w:r w:rsidR="000F7DC7" w:rsidRPr="000F4672">
        <w:t>–</w:t>
      </w:r>
      <w:r w:rsidR="003B0E7A" w:rsidRPr="000F4672">
        <w:t xml:space="preserve"> CBOW</w:t>
      </w:r>
      <w:bookmarkEnd w:id="60"/>
      <w:bookmarkEnd w:id="61"/>
    </w:p>
    <w:p w14:paraId="7C9EA709" w14:textId="441E5A8E" w:rsidR="000F7DC7" w:rsidRPr="000F4672" w:rsidRDefault="000F7DC7" w:rsidP="000F7DC7">
      <w:pPr>
        <w:pStyle w:val="Nidungvnbn"/>
      </w:pPr>
      <w:r w:rsidRPr="000F4672">
        <w:t xml:space="preserve">Về phần chạy từng bước và cách chạy của CBOW tương tự với Skip-gram. Tuy nhiên về đầu vào, đầu ra và cấu trúc có sự khác biệt. CBOW hoạt động dựa trên cách </w:t>
      </w:r>
      <w:r w:rsidRPr="000F4672">
        <w:lastRenderedPageBreak/>
        <w:t xml:space="preserve">thức là nó sẽ dự đoán </w:t>
      </w:r>
      <w:r w:rsidRPr="000F4672">
        <w:rPr>
          <w:b/>
          <w:bCs/>
        </w:rPr>
        <w:t>xác suất của một từ</w:t>
      </w:r>
      <w:r w:rsidRPr="000F4672">
        <w:t xml:space="preserve"> được đưa ra theo </w:t>
      </w:r>
      <w:r w:rsidRPr="000F4672">
        <w:rPr>
          <w:b/>
          <w:bCs/>
        </w:rPr>
        <w:t>ngữ cảnh</w:t>
      </w:r>
      <w:r w:rsidRPr="000F4672">
        <w:t xml:space="preserve"> (một ngữ cảnh có thể gồm một hoặc nhiều từ). </w:t>
      </w:r>
    </w:p>
    <w:p w14:paraId="11EC2B8F" w14:textId="594742AF" w:rsidR="000F7DC7" w:rsidRPr="000F4672" w:rsidRDefault="000F7DC7" w:rsidP="000F7DC7">
      <w:pPr>
        <w:pStyle w:val="Nidungvnbn"/>
      </w:pPr>
      <w:r w:rsidRPr="000F4672">
        <w:rPr>
          <w:noProof/>
          <w:color w:val="000000"/>
          <w:bdr w:val="none" w:sz="0" w:space="0" w:color="auto" w:frame="1"/>
        </w:rPr>
        <w:drawing>
          <wp:inline distT="0" distB="0" distL="0" distR="0" wp14:anchorId="7585E2A9" wp14:editId="482B41D5">
            <wp:extent cx="3814763" cy="5328264"/>
            <wp:effectExtent l="0" t="0" r="0" b="6350"/>
            <wp:docPr id="282415252"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15252" name="Picture 9" descr="A diagram of a networ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0658" cy="5336498"/>
                    </a:xfrm>
                    <a:prstGeom prst="rect">
                      <a:avLst/>
                    </a:prstGeom>
                    <a:noFill/>
                    <a:ln>
                      <a:noFill/>
                    </a:ln>
                  </pic:spPr>
                </pic:pic>
              </a:graphicData>
            </a:graphic>
          </wp:inline>
        </w:drawing>
      </w:r>
    </w:p>
    <w:p w14:paraId="395E5AF0" w14:textId="77777777" w:rsidR="000F7DC7" w:rsidRPr="000F4672" w:rsidRDefault="000F7DC7" w:rsidP="000F7DC7">
      <w:pPr>
        <w:pStyle w:val="Nidungvnbn"/>
      </w:pPr>
    </w:p>
    <w:p w14:paraId="6282D0AE" w14:textId="46B8C825" w:rsidR="00056689" w:rsidRPr="000F4672" w:rsidRDefault="00056689" w:rsidP="000F4672">
      <w:pPr>
        <w:pStyle w:val="Mc2"/>
      </w:pPr>
      <w:bookmarkStart w:id="62" w:name="_Toc168732288"/>
      <w:bookmarkStart w:id="63" w:name="_Toc168848612"/>
      <w:r w:rsidRPr="000F4672">
        <w:t>1.</w:t>
      </w:r>
      <w:r w:rsidR="003B0E7A" w:rsidRPr="000F4672">
        <w:t>5</w:t>
      </w:r>
      <w:r w:rsidRPr="000F4672">
        <w:t xml:space="preserve"> Các phương pháp Word2Vec khác: Fasttext, Glove</w:t>
      </w:r>
      <w:bookmarkEnd w:id="62"/>
      <w:bookmarkEnd w:id="63"/>
    </w:p>
    <w:p w14:paraId="0663A665" w14:textId="1B77F9C3" w:rsidR="00D8387E" w:rsidRDefault="00D8253C" w:rsidP="00D8253C">
      <w:pPr>
        <w:pStyle w:val="mc3"/>
      </w:pPr>
      <w:bookmarkStart w:id="64" w:name="_Toc168732289"/>
      <w:bookmarkStart w:id="65" w:name="_Toc168848613"/>
      <w:r>
        <w:t>1.5.1 Fasttext</w:t>
      </w:r>
      <w:bookmarkEnd w:id="64"/>
      <w:bookmarkEnd w:id="65"/>
    </w:p>
    <w:p w14:paraId="49AA6EAB" w14:textId="77777777" w:rsidR="00D8253C" w:rsidRDefault="00D8253C" w:rsidP="00D8253C">
      <w:pPr>
        <w:pStyle w:val="Nidungvnbn"/>
      </w:pPr>
      <w:r>
        <w:t xml:space="preserve">FastText là một phương pháp học biểu diễn từ, được phát triển bởi nhóm nghiên cứu AI của Facebook (Facebook AI Research - FAIR) vào năm 2016, và được viết bằng ngôn ngữ C++. Phương pháp này có nhiều điểm tương đồng với Word2Vec, nhưng cũng </w:t>
      </w:r>
      <w:r>
        <w:lastRenderedPageBreak/>
        <w:t>có những cải tiến đáng kể giúp xử lý tốt hơn các vấn đề liên quan đến từ hiếm và các ngôn ngữ phức tạp.</w:t>
      </w:r>
    </w:p>
    <w:p w14:paraId="1645458C" w14:textId="414DA750" w:rsidR="00D8253C" w:rsidRDefault="00D8253C" w:rsidP="00D8253C">
      <w:pPr>
        <w:pStyle w:val="Nidungvnbn"/>
      </w:pPr>
      <w:r>
        <w:t>Ví dụ, từ "đồng" với n-gram = 3 sẽ được tách thành các n-gram như sau: ["&lt;đồng&gt;", "&lt;đồ", "đồn", "ồng", "ng&gt;"]. Các dấu "&lt;" và "&gt;" được sử dụng để phân biệt n-gram với từ hoàn chỉnh, ví dụ như "&lt;đồn&gt;" khác với "đồn".</w:t>
      </w:r>
    </w:p>
    <w:p w14:paraId="11BD5512" w14:textId="5B18704B" w:rsidR="00D8253C" w:rsidRDefault="00D8253C" w:rsidP="00D8253C">
      <w:pPr>
        <w:pStyle w:val="Nidungvnbn"/>
      </w:pPr>
      <w:r>
        <w:t>Sau khi huấn luyện, vector nhúng từ của "đồng" sẽ là tổng của các vector nhúng của các n-gram ["&lt;đồng&gt;", "&lt;đồ", "đồn", "ồng", "ng&gt;"], nhân với vector của từ "đồng".</w:t>
      </w:r>
    </w:p>
    <w:p w14:paraId="67C626E4" w14:textId="27755EFE" w:rsidR="00D8253C" w:rsidRDefault="00D8253C" w:rsidP="00D8253C">
      <w:pPr>
        <w:pStyle w:val="Nidungvnbn"/>
      </w:pPr>
      <w:r>
        <w:t>Nhờ cơ chế tách từ thành các n-gram, FastText có thể tạo ra vector nhúng từ cho các từ chưa từng xuất hiện trong quá trình huấn luyện bằng cách cộng các vector n-gram có sẵn lại. Điều này giúp FastText có khả năng tổng quát hóa tốt hơn và xử lý hiệu quả các từ hiếm và từ mới trong ngôn ngữ.</w:t>
      </w:r>
    </w:p>
    <w:p w14:paraId="0F95D5A0" w14:textId="5398CAFB" w:rsidR="00D8253C" w:rsidRDefault="00D8253C" w:rsidP="00D8253C">
      <w:pPr>
        <w:pStyle w:val="mc3"/>
      </w:pPr>
      <w:bookmarkStart w:id="66" w:name="_Toc168732290"/>
      <w:bookmarkStart w:id="67" w:name="_Toc168848614"/>
      <w:r>
        <w:t>1.5.2 Glove</w:t>
      </w:r>
      <w:bookmarkEnd w:id="66"/>
      <w:bookmarkEnd w:id="67"/>
      <w:r>
        <w:t xml:space="preserve"> </w:t>
      </w:r>
    </w:p>
    <w:p w14:paraId="241219C0" w14:textId="77777777" w:rsidR="00D8253C" w:rsidRDefault="00D8253C" w:rsidP="00D8253C">
      <w:pPr>
        <w:pStyle w:val="Nidungvnbn"/>
      </w:pPr>
      <w:r>
        <w:t>GloVe (Global Vectors) là một thuật toán nhúng từ được phát triển bởi Đại học Stanford vào năm 2014. Ý tưởng chính của GloVe dựa trên quan sát rằng các từ có nghĩa tương tự nhau hoặc có mối quan hệ gần gũi có nhiều khả năng xuất hiện cùng nhau hơn.</w:t>
      </w:r>
    </w:p>
    <w:p w14:paraId="657296D7" w14:textId="29B52E10" w:rsidR="00D8253C" w:rsidRDefault="00D8253C" w:rsidP="00D8253C">
      <w:pPr>
        <w:pStyle w:val="Nidungvnbn"/>
      </w:pPr>
      <w:r>
        <w:rPr>
          <w:noProof/>
          <w:bdr w:val="none" w:sz="0" w:space="0" w:color="auto" w:frame="1"/>
        </w:rPr>
        <w:drawing>
          <wp:inline distT="0" distB="0" distL="0" distR="0" wp14:anchorId="51CC4223" wp14:editId="1C10CC6E">
            <wp:extent cx="5791835" cy="1185545"/>
            <wp:effectExtent l="0" t="0" r="0" b="0"/>
            <wp:docPr id="1211565904" name="Picture 1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65904" name="Picture 11" descr="A table with numbers and symbol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1185545"/>
                    </a:xfrm>
                    <a:prstGeom prst="rect">
                      <a:avLst/>
                    </a:prstGeom>
                    <a:noFill/>
                    <a:ln>
                      <a:noFill/>
                    </a:ln>
                  </pic:spPr>
                </pic:pic>
              </a:graphicData>
            </a:graphic>
          </wp:inline>
        </w:drawing>
      </w:r>
    </w:p>
    <w:p w14:paraId="7811A9DE" w14:textId="77777777" w:rsidR="00D8253C" w:rsidRDefault="00D8253C" w:rsidP="00D8253C">
      <w:pPr>
        <w:pStyle w:val="Nidungvnbn"/>
      </w:pPr>
      <w:r>
        <w:t>Từ bảng trên, ta có thể thấy xác suất xuất hiện gần nhau của cặp từ [“băng”, “rắn”] cao hơn 2.8 lần khi so với xác suất của cặp từ [“băng”, “khí”]. Hay xác suất của cặp từ [“băng”, “áo”] rất thấp.</w:t>
      </w:r>
    </w:p>
    <w:p w14:paraId="58AE9BD7" w14:textId="77777777" w:rsidR="00D8253C" w:rsidRDefault="00D8253C" w:rsidP="00D8253C">
      <w:pPr>
        <w:pStyle w:val="Nidungvnbn"/>
      </w:pPr>
      <w:r>
        <w:t>Điều này phù hợp với các quan điểm như “băng là thể rắn”, “băng trái ngược với khí”, “băng không liên quan tới áo quần”.</w:t>
      </w:r>
    </w:p>
    <w:p w14:paraId="3D9D5A0D" w14:textId="77777777" w:rsidR="00D8253C" w:rsidRDefault="00D8253C" w:rsidP="00D8253C">
      <w:pPr>
        <w:pStyle w:val="Nidungvnbn"/>
        <w:rPr>
          <w:sz w:val="24"/>
          <w:szCs w:val="24"/>
        </w:rPr>
      </w:pPr>
      <w:r>
        <w:br/>
      </w:r>
    </w:p>
    <w:p w14:paraId="217B9D77" w14:textId="0EA9D34A" w:rsidR="00D8253C" w:rsidRPr="000F4672" w:rsidRDefault="00D8253C" w:rsidP="00D8253C">
      <w:pPr>
        <w:pStyle w:val="Nidungvnbn"/>
      </w:pPr>
      <w:r>
        <w:lastRenderedPageBreak/>
        <w:t xml:space="preserve">Do đó, mục tiêu của GloVe là học ra các vector từ ngữ để tích vô hướng của chúng sẽ bằng xác suất xuất hiện đồng thời của chúng trong tập dữ liệu, với kỳ vọng sẽ phù hợp với các quan điểm thông thường. </w:t>
      </w:r>
    </w:p>
    <w:p w14:paraId="74DF685B" w14:textId="182A7137" w:rsidR="00056689" w:rsidRDefault="00056689" w:rsidP="000F4672">
      <w:pPr>
        <w:pStyle w:val="Mc2"/>
      </w:pPr>
      <w:bookmarkStart w:id="68" w:name="_Toc168732291"/>
      <w:bookmarkStart w:id="69" w:name="_Toc168848615"/>
      <w:r w:rsidRPr="000F4672">
        <w:t>1.</w:t>
      </w:r>
      <w:r w:rsidR="000F4672">
        <w:t>6</w:t>
      </w:r>
      <w:r w:rsidRPr="000F4672">
        <w:t xml:space="preserve"> Thư viện Gensim</w:t>
      </w:r>
      <w:bookmarkEnd w:id="68"/>
      <w:bookmarkEnd w:id="69"/>
    </w:p>
    <w:p w14:paraId="19D8B064" w14:textId="2CA93665" w:rsidR="000869D1" w:rsidRDefault="000869D1" w:rsidP="000869D1">
      <w:pPr>
        <w:pBdr>
          <w:top w:val="nil"/>
          <w:left w:val="nil"/>
          <w:bottom w:val="nil"/>
          <w:right w:val="nil"/>
          <w:between w:val="nil"/>
        </w:pBdr>
        <w:tabs>
          <w:tab w:val="center" w:pos="6379"/>
        </w:tabs>
        <w:spacing w:line="360" w:lineRule="auto"/>
        <w:ind w:firstLine="708"/>
        <w:jc w:val="both"/>
        <w:rPr>
          <w:sz w:val="26"/>
          <w:szCs w:val="26"/>
        </w:rPr>
      </w:pPr>
      <w:r>
        <w:rPr>
          <w:noProof/>
          <w:sz w:val="26"/>
          <w:szCs w:val="26"/>
        </w:rPr>
        <w:drawing>
          <wp:inline distT="114300" distB="114300" distL="114300" distR="114300" wp14:anchorId="72989356" wp14:editId="475A7243">
            <wp:extent cx="4594860" cy="3352800"/>
            <wp:effectExtent l="0" t="0" r="0" b="0"/>
            <wp:docPr id="19619154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4594860" cy="3352800"/>
                    </a:xfrm>
                    <a:prstGeom prst="rect">
                      <a:avLst/>
                    </a:prstGeom>
                    <a:ln/>
                  </pic:spPr>
                </pic:pic>
              </a:graphicData>
            </a:graphic>
          </wp:inline>
        </w:drawing>
      </w:r>
    </w:p>
    <w:p w14:paraId="6D84CA78" w14:textId="33CEA690" w:rsidR="000869D1" w:rsidRDefault="000869D1" w:rsidP="000869D1">
      <w:pPr>
        <w:pBdr>
          <w:top w:val="nil"/>
          <w:left w:val="nil"/>
          <w:bottom w:val="nil"/>
          <w:right w:val="nil"/>
          <w:between w:val="nil"/>
        </w:pBdr>
        <w:tabs>
          <w:tab w:val="center" w:pos="6379"/>
        </w:tabs>
        <w:spacing w:line="360" w:lineRule="auto"/>
        <w:ind w:firstLine="708"/>
        <w:jc w:val="both"/>
        <w:rPr>
          <w:sz w:val="26"/>
          <w:szCs w:val="26"/>
        </w:rPr>
      </w:pPr>
      <w:r>
        <w:rPr>
          <w:sz w:val="26"/>
          <w:szCs w:val="26"/>
        </w:rPr>
        <w:t>Gensim là một thư viện mã nguồn mở viết bằng Python, được thiết kế đặc biệt cho việc xử lý và khai thác dữ liệu văn bản. Nó cung cấp các công cụ mạnh mẽ cho việc mô hình hóa chủ đề, phân tích văn bản và các tác vụ xử lý ngôn ngữ tự nhiên khác. Gensim nổi bật với khả năng xử lý dữ liệu lớn và hiệu suất cao.</w:t>
      </w:r>
    </w:p>
    <w:p w14:paraId="4D9E5E3E" w14:textId="77777777" w:rsidR="000869D1" w:rsidRDefault="000869D1" w:rsidP="000869D1">
      <w:pPr>
        <w:pBdr>
          <w:top w:val="nil"/>
          <w:left w:val="nil"/>
          <w:bottom w:val="nil"/>
          <w:right w:val="nil"/>
          <w:between w:val="nil"/>
        </w:pBdr>
        <w:tabs>
          <w:tab w:val="center" w:pos="6379"/>
        </w:tabs>
        <w:spacing w:line="360" w:lineRule="auto"/>
        <w:ind w:firstLine="708"/>
        <w:jc w:val="both"/>
        <w:rPr>
          <w:sz w:val="26"/>
          <w:szCs w:val="26"/>
        </w:rPr>
      </w:pPr>
      <w:r>
        <w:rPr>
          <w:sz w:val="26"/>
          <w:szCs w:val="26"/>
        </w:rPr>
        <w:t>Gensim dựa trên ý tưởng về 'khoảng cách' hoặc 'sự tương đồng' giữa các tài liệu, được xây dựng xung quanh một kho văn bản hoặc một tập hợp các tài liệu. Nó sử dụng các biểu diễn vectơ để biểu diễn các tài liệu nhằm tạo điều kiện thuận lợi cho việc đo khoảng cách giữa các tài liệu. Gensim cung cấp hai cách tiếp cận chính để so sánh tài liệu: mô hình chủ đề (LDA, LSI) và nhúng từ (word2vec, Glove).</w:t>
      </w:r>
    </w:p>
    <w:p w14:paraId="4F925D18" w14:textId="77777777" w:rsidR="000869D1" w:rsidRDefault="000869D1" w:rsidP="000869D1">
      <w:pPr>
        <w:tabs>
          <w:tab w:val="center" w:pos="6379"/>
        </w:tabs>
        <w:spacing w:line="360" w:lineRule="auto"/>
        <w:ind w:firstLine="708"/>
        <w:jc w:val="both"/>
        <w:rPr>
          <w:b/>
          <w:sz w:val="26"/>
          <w:szCs w:val="26"/>
        </w:rPr>
      </w:pPr>
      <w:r>
        <w:rPr>
          <w:b/>
          <w:sz w:val="26"/>
          <w:szCs w:val="26"/>
        </w:rPr>
        <w:t>Các đặc điểm chính của Gensim:</w:t>
      </w:r>
    </w:p>
    <w:p w14:paraId="3D0A4320" w14:textId="08E8A2B5" w:rsidR="000869D1" w:rsidRPr="000869D1" w:rsidRDefault="000869D1">
      <w:pPr>
        <w:pStyle w:val="ListParagraph"/>
        <w:numPr>
          <w:ilvl w:val="0"/>
          <w:numId w:val="15"/>
        </w:numPr>
        <w:tabs>
          <w:tab w:val="center" w:pos="6379"/>
        </w:tabs>
        <w:spacing w:line="360" w:lineRule="auto"/>
        <w:jc w:val="both"/>
        <w:rPr>
          <w:sz w:val="26"/>
          <w:szCs w:val="26"/>
        </w:rPr>
      </w:pPr>
      <w:r w:rsidRPr="000869D1">
        <w:rPr>
          <w:b/>
          <w:sz w:val="26"/>
          <w:szCs w:val="26"/>
        </w:rPr>
        <w:lastRenderedPageBreak/>
        <w:t>Mô hình hóa chủ đề (Topic Modeling)</w:t>
      </w:r>
      <w:r w:rsidRPr="000869D1">
        <w:rPr>
          <w:sz w:val="26"/>
          <w:szCs w:val="26"/>
        </w:rPr>
        <w:t>: Gensim hỗ trợ các mô hình phổ biến như Latent Dirichlet Allocation (LDA), Latent Semantic Indexing (LSI) và Hierarchical Dirichlet Process (HDP).</w:t>
      </w:r>
    </w:p>
    <w:p w14:paraId="1DE0C1E0" w14:textId="479CB28D" w:rsidR="000869D1" w:rsidRPr="000869D1" w:rsidRDefault="000869D1">
      <w:pPr>
        <w:numPr>
          <w:ilvl w:val="0"/>
          <w:numId w:val="15"/>
        </w:numPr>
        <w:tabs>
          <w:tab w:val="center" w:pos="6379"/>
        </w:tabs>
        <w:spacing w:line="360" w:lineRule="auto"/>
        <w:jc w:val="both"/>
        <w:rPr>
          <w:b/>
          <w:sz w:val="26"/>
          <w:szCs w:val="26"/>
        </w:rPr>
      </w:pPr>
      <w:r>
        <w:rPr>
          <w:b/>
          <w:sz w:val="26"/>
          <w:szCs w:val="26"/>
        </w:rPr>
        <w:t>Biểu diễn văn bản (Text Representation):</w:t>
      </w:r>
      <w:r w:rsidRPr="000869D1">
        <w:rPr>
          <w:sz w:val="26"/>
          <w:szCs w:val="26"/>
        </w:rPr>
        <w:t>Thư viện cung cấp các phương pháp để biểu diễn văn bản dưới dạng vector, chẳng hạn như Word2Vec, Doc2Vec và FastText. Các mô hình này cho phép ánh xạ từ văn bản sang không gian vector, từ đó giúp máy tính hiểu và phân tích ngữ nghĩa của từ ngữ.</w:t>
      </w:r>
    </w:p>
    <w:p w14:paraId="3E1C81F1" w14:textId="0A771D2F" w:rsidR="000869D1" w:rsidRPr="000869D1" w:rsidRDefault="000869D1">
      <w:pPr>
        <w:pStyle w:val="ListParagraph"/>
        <w:numPr>
          <w:ilvl w:val="0"/>
          <w:numId w:val="15"/>
        </w:numPr>
        <w:tabs>
          <w:tab w:val="center" w:pos="6379"/>
        </w:tabs>
        <w:spacing w:line="360" w:lineRule="auto"/>
        <w:jc w:val="both"/>
        <w:rPr>
          <w:b/>
          <w:sz w:val="26"/>
          <w:szCs w:val="26"/>
        </w:rPr>
      </w:pPr>
      <w:r w:rsidRPr="000869D1">
        <w:rPr>
          <w:b/>
          <w:sz w:val="26"/>
          <w:szCs w:val="26"/>
        </w:rPr>
        <w:t>Xử lý dữ liệu lớn:</w:t>
      </w:r>
      <w:r>
        <w:rPr>
          <w:b/>
          <w:sz w:val="26"/>
          <w:szCs w:val="26"/>
        </w:rPr>
        <w:t xml:space="preserve"> </w:t>
      </w:r>
      <w:r w:rsidRPr="000869D1">
        <w:rPr>
          <w:sz w:val="26"/>
          <w:szCs w:val="26"/>
        </w:rPr>
        <w:t>Gensim được thiết kế để xử lý dữ liệu lớn với hiệu suất cao, cho phép việc xử lý và phân tích dữ liệu văn bản lớn mà không cần phải tải toàn bộ dữ liệu vào bộ nhớ.</w:t>
      </w:r>
    </w:p>
    <w:p w14:paraId="7A6306DD" w14:textId="1CEE45BF" w:rsidR="000869D1" w:rsidRPr="000869D1" w:rsidRDefault="000869D1">
      <w:pPr>
        <w:pStyle w:val="ListParagraph"/>
        <w:numPr>
          <w:ilvl w:val="0"/>
          <w:numId w:val="15"/>
        </w:numPr>
        <w:tabs>
          <w:tab w:val="center" w:pos="6379"/>
        </w:tabs>
        <w:spacing w:line="360" w:lineRule="auto"/>
        <w:jc w:val="both"/>
        <w:rPr>
          <w:b/>
          <w:sz w:val="26"/>
          <w:szCs w:val="26"/>
        </w:rPr>
      </w:pPr>
      <w:r w:rsidRPr="000869D1">
        <w:rPr>
          <w:b/>
          <w:sz w:val="26"/>
          <w:szCs w:val="26"/>
        </w:rPr>
        <w:t>Dễ dàng tích hợp và mở rộng:</w:t>
      </w:r>
      <w:r>
        <w:rPr>
          <w:b/>
          <w:sz w:val="26"/>
          <w:szCs w:val="26"/>
        </w:rPr>
        <w:t xml:space="preserve"> </w:t>
      </w:r>
      <w:r w:rsidRPr="000869D1">
        <w:rPr>
          <w:sz w:val="26"/>
          <w:szCs w:val="26"/>
        </w:rPr>
        <w:t>Thư viện có thể dễ dàng tích hợp với các công cụ và thư viện khác như NumPy, SciPy, và scikit-learn, cho phép người dùng mở rộng chức năng và tùy chỉnh theo nhu cầu.</w:t>
      </w:r>
    </w:p>
    <w:p w14:paraId="6B22E00C" w14:textId="2CDAADAF" w:rsidR="00056689" w:rsidRPr="000F4672" w:rsidRDefault="00056689" w:rsidP="000F4672">
      <w:pPr>
        <w:pStyle w:val="Mc2"/>
      </w:pPr>
      <w:bookmarkStart w:id="70" w:name="_Toc168732292"/>
      <w:bookmarkStart w:id="71" w:name="_Toc168848616"/>
      <w:r w:rsidRPr="000F4672">
        <w:t>1.</w:t>
      </w:r>
      <w:r w:rsidR="000F4672">
        <w:t>7</w:t>
      </w:r>
      <w:r w:rsidRPr="000F4672">
        <w:t xml:space="preserve"> Biểu diễn Vector của 1 câu - Sentence2Vec</w:t>
      </w:r>
      <w:bookmarkEnd w:id="70"/>
      <w:bookmarkEnd w:id="71"/>
    </w:p>
    <w:p w14:paraId="543D709D" w14:textId="77777777" w:rsidR="000869D1" w:rsidRDefault="000869D1" w:rsidP="000869D1">
      <w:pPr>
        <w:pBdr>
          <w:top w:val="nil"/>
          <w:left w:val="nil"/>
          <w:bottom w:val="nil"/>
          <w:right w:val="nil"/>
          <w:between w:val="nil"/>
        </w:pBdr>
        <w:spacing w:line="360" w:lineRule="auto"/>
        <w:ind w:firstLine="708"/>
        <w:jc w:val="both"/>
        <w:rPr>
          <w:sz w:val="26"/>
          <w:szCs w:val="26"/>
        </w:rPr>
      </w:pPr>
      <w:r>
        <w:tab/>
      </w:r>
      <w:r>
        <w:rPr>
          <w:sz w:val="26"/>
          <w:szCs w:val="26"/>
        </w:rPr>
        <w:t>Biểu diễn vector của câu (Sentence2Vec) là một kỹ thuật trong xử lý ngôn ngữ tự nhiên (NLP) để ánh xạ một câu hoặc một đoạn văn thành một vector trong không gian nhiều chiều. Vector này có thể được sử dụng cho nhiều ứng dụng như phân loại văn bản, tìm kiếm thông tin, và phân tích ngữ nghĩa. Dưới đây là các phương pháp phổ biến để biểu diễn vector của câu và ứng dụng chúng trong phân loại câu hoặc đo độ tương tự giữa các câu.</w:t>
      </w:r>
    </w:p>
    <w:p w14:paraId="54161AC4" w14:textId="77777777" w:rsidR="000869D1" w:rsidRDefault="000869D1" w:rsidP="000869D1">
      <w:pPr>
        <w:pStyle w:val="mc3"/>
      </w:pPr>
      <w:bookmarkStart w:id="72" w:name="_Toc168732293"/>
      <w:bookmarkStart w:id="73" w:name="_Toc168848617"/>
      <w:r>
        <w:t>1.7.1 Bag-of-words(BoW):</w:t>
      </w:r>
      <w:bookmarkEnd w:id="72"/>
      <w:bookmarkEnd w:id="73"/>
    </w:p>
    <w:p w14:paraId="6F0DA1F9" w14:textId="77777777" w:rsidR="000869D1" w:rsidRDefault="000869D1" w:rsidP="000869D1">
      <w:pPr>
        <w:spacing w:line="360" w:lineRule="auto"/>
        <w:ind w:firstLine="720"/>
        <w:jc w:val="both"/>
        <w:rPr>
          <w:sz w:val="26"/>
          <w:szCs w:val="26"/>
        </w:rPr>
      </w:pPr>
      <w:r>
        <w:rPr>
          <w:sz w:val="26"/>
          <w:szCs w:val="26"/>
        </w:rPr>
        <w:t>Bag-of-words (BoW) là một cách biểu diễn văn bản đơn giản và phổ biến trong xử lý ngôn ngữ tự nhiên (NLP). BoW coi một văn bản như một "túi" chứa các từ, bỏ qua trật tự xuất hiện của các từ trong văn bản.</w:t>
      </w:r>
    </w:p>
    <w:p w14:paraId="790BC650" w14:textId="77777777" w:rsidR="000869D1" w:rsidRDefault="000869D1">
      <w:pPr>
        <w:numPr>
          <w:ilvl w:val="0"/>
          <w:numId w:val="16"/>
        </w:numPr>
        <w:spacing w:line="360" w:lineRule="auto"/>
        <w:jc w:val="both"/>
        <w:rPr>
          <w:b/>
          <w:sz w:val="26"/>
          <w:szCs w:val="26"/>
        </w:rPr>
      </w:pPr>
      <w:r>
        <w:rPr>
          <w:b/>
          <w:sz w:val="26"/>
          <w:szCs w:val="26"/>
        </w:rPr>
        <w:t>Cách thức hoạt động:</w:t>
      </w:r>
    </w:p>
    <w:p w14:paraId="53C3EAD0" w14:textId="77777777" w:rsidR="000869D1" w:rsidRDefault="000869D1" w:rsidP="000869D1">
      <w:pPr>
        <w:spacing w:line="360" w:lineRule="auto"/>
        <w:ind w:left="360" w:firstLine="720"/>
        <w:jc w:val="both"/>
        <w:rPr>
          <w:sz w:val="26"/>
          <w:szCs w:val="26"/>
        </w:rPr>
      </w:pPr>
      <w:r>
        <w:rPr>
          <w:sz w:val="26"/>
          <w:szCs w:val="26"/>
        </w:rPr>
        <w:t>Để tạo một biểu diễn BoW cho một văn bản, ta thực hiện các bước sau:</w:t>
      </w:r>
    </w:p>
    <w:p w14:paraId="1E14223A" w14:textId="77777777" w:rsidR="000869D1" w:rsidRDefault="000869D1">
      <w:pPr>
        <w:numPr>
          <w:ilvl w:val="0"/>
          <w:numId w:val="17"/>
        </w:numPr>
        <w:spacing w:line="360" w:lineRule="auto"/>
        <w:jc w:val="both"/>
        <w:rPr>
          <w:sz w:val="26"/>
          <w:szCs w:val="26"/>
        </w:rPr>
      </w:pPr>
      <w:r>
        <w:rPr>
          <w:b/>
          <w:sz w:val="26"/>
          <w:szCs w:val="26"/>
          <w:u w:val="single"/>
        </w:rPr>
        <w:lastRenderedPageBreak/>
        <w:t>Tokenization:</w:t>
      </w:r>
      <w:r>
        <w:rPr>
          <w:sz w:val="26"/>
          <w:szCs w:val="26"/>
        </w:rPr>
        <w:t xml:space="preserve"> Chia văn bản thành các từ riêng lẻ (token).</w:t>
      </w:r>
    </w:p>
    <w:p w14:paraId="0571DDCC" w14:textId="77777777" w:rsidR="000869D1" w:rsidRDefault="000869D1">
      <w:pPr>
        <w:numPr>
          <w:ilvl w:val="0"/>
          <w:numId w:val="17"/>
        </w:numPr>
        <w:spacing w:line="360" w:lineRule="auto"/>
        <w:jc w:val="both"/>
        <w:rPr>
          <w:sz w:val="26"/>
          <w:szCs w:val="26"/>
        </w:rPr>
      </w:pPr>
      <w:r>
        <w:rPr>
          <w:b/>
          <w:sz w:val="26"/>
          <w:szCs w:val="26"/>
          <w:u w:val="single"/>
        </w:rPr>
        <w:t>Vocabulary creation:</w:t>
      </w:r>
      <w:r>
        <w:rPr>
          <w:sz w:val="26"/>
          <w:szCs w:val="26"/>
        </w:rPr>
        <w:t xml:space="preserve"> Tạo một danh sách các từ duy nhất (vocabulary) xuất hiện trong văn bản hoặc trong tập dữ liệu.</w:t>
      </w:r>
    </w:p>
    <w:p w14:paraId="7C567C99" w14:textId="77777777" w:rsidR="000869D1" w:rsidRDefault="000869D1">
      <w:pPr>
        <w:numPr>
          <w:ilvl w:val="0"/>
          <w:numId w:val="17"/>
        </w:numPr>
        <w:spacing w:line="360" w:lineRule="auto"/>
        <w:jc w:val="both"/>
        <w:rPr>
          <w:sz w:val="26"/>
          <w:szCs w:val="26"/>
        </w:rPr>
      </w:pPr>
      <w:r>
        <w:rPr>
          <w:b/>
          <w:sz w:val="26"/>
          <w:szCs w:val="26"/>
          <w:u w:val="single"/>
        </w:rPr>
        <w:t>Feature vector creation:</w:t>
      </w:r>
      <w:r>
        <w:rPr>
          <w:sz w:val="26"/>
          <w:szCs w:val="26"/>
        </w:rPr>
        <w:t xml:space="preserve"> Tạo một vector có kích thước bằng số lượng từ trong vocabulary. Mỗi phần tử trong vector tương ứng với một từ trong vocabulary, giá trị của phần tử là số lần xuất hiện của từ đó trong văn bản.</w:t>
      </w:r>
    </w:p>
    <w:p w14:paraId="1CF70134" w14:textId="77777777" w:rsidR="000869D1" w:rsidRDefault="000869D1" w:rsidP="000869D1">
      <w:pPr>
        <w:spacing w:line="360" w:lineRule="auto"/>
        <w:ind w:left="720"/>
        <w:jc w:val="both"/>
        <w:rPr>
          <w:b/>
          <w:sz w:val="26"/>
          <w:szCs w:val="26"/>
          <w:u w:val="single"/>
        </w:rPr>
      </w:pPr>
      <w:r>
        <w:rPr>
          <w:b/>
          <w:sz w:val="26"/>
          <w:szCs w:val="26"/>
          <w:u w:val="single"/>
        </w:rPr>
        <w:t>Ví dụ:</w:t>
      </w:r>
    </w:p>
    <w:p w14:paraId="4AF5F90A" w14:textId="77777777" w:rsidR="000869D1" w:rsidRDefault="000869D1" w:rsidP="000869D1">
      <w:pPr>
        <w:spacing w:line="360" w:lineRule="auto"/>
        <w:ind w:left="720"/>
        <w:jc w:val="both"/>
        <w:rPr>
          <w:sz w:val="26"/>
          <w:szCs w:val="26"/>
        </w:rPr>
      </w:pPr>
      <w:r>
        <w:rPr>
          <w:sz w:val="26"/>
          <w:szCs w:val="26"/>
        </w:rPr>
        <w:t>Văn bản: "Tôi yêu thích học máy."</w:t>
      </w:r>
    </w:p>
    <w:p w14:paraId="595FC39B" w14:textId="77777777" w:rsidR="000869D1" w:rsidRDefault="000869D1" w:rsidP="000869D1">
      <w:pPr>
        <w:spacing w:line="360" w:lineRule="auto"/>
        <w:ind w:left="720"/>
        <w:jc w:val="both"/>
        <w:rPr>
          <w:sz w:val="26"/>
          <w:szCs w:val="26"/>
        </w:rPr>
      </w:pPr>
      <w:r>
        <w:rPr>
          <w:sz w:val="26"/>
          <w:szCs w:val="26"/>
        </w:rPr>
        <w:t>Vocabulary: ["Tôi", "yêu", "thích", "học", "máy"]</w:t>
      </w:r>
    </w:p>
    <w:p w14:paraId="49DFFC61" w14:textId="77777777" w:rsidR="000869D1" w:rsidRDefault="000869D1" w:rsidP="000869D1">
      <w:pPr>
        <w:spacing w:line="360" w:lineRule="auto"/>
        <w:ind w:left="720"/>
        <w:jc w:val="both"/>
        <w:rPr>
          <w:sz w:val="26"/>
          <w:szCs w:val="26"/>
        </w:rPr>
      </w:pPr>
      <w:r>
        <w:rPr>
          <w:sz w:val="26"/>
          <w:szCs w:val="26"/>
        </w:rPr>
        <w:t>Feature vector: [1, 1, 1, 1, 1]</w:t>
      </w:r>
    </w:p>
    <w:p w14:paraId="30E204BC" w14:textId="77777777" w:rsidR="000869D1" w:rsidRDefault="000869D1" w:rsidP="000869D1">
      <w:pPr>
        <w:spacing w:line="360" w:lineRule="auto"/>
        <w:jc w:val="both"/>
        <w:rPr>
          <w:sz w:val="26"/>
          <w:szCs w:val="26"/>
        </w:rPr>
      </w:pPr>
    </w:p>
    <w:p w14:paraId="69DC5E8F" w14:textId="6058F559" w:rsidR="000869D1" w:rsidRPr="000869D1" w:rsidRDefault="000869D1">
      <w:pPr>
        <w:pStyle w:val="ListParagraph"/>
        <w:numPr>
          <w:ilvl w:val="0"/>
          <w:numId w:val="16"/>
        </w:numPr>
        <w:spacing w:line="360" w:lineRule="auto"/>
        <w:jc w:val="both"/>
        <w:rPr>
          <w:b/>
          <w:sz w:val="26"/>
          <w:szCs w:val="26"/>
        </w:rPr>
      </w:pPr>
      <w:r w:rsidRPr="000869D1">
        <w:rPr>
          <w:b/>
          <w:sz w:val="26"/>
          <w:szCs w:val="26"/>
        </w:rPr>
        <w:t>Ưu điểm:</w:t>
      </w:r>
    </w:p>
    <w:p w14:paraId="462491FB" w14:textId="77777777" w:rsidR="000869D1" w:rsidRPr="000869D1" w:rsidRDefault="000869D1">
      <w:pPr>
        <w:pStyle w:val="ListParagraph"/>
        <w:numPr>
          <w:ilvl w:val="0"/>
          <w:numId w:val="18"/>
        </w:numPr>
        <w:spacing w:line="360" w:lineRule="auto"/>
        <w:jc w:val="both"/>
        <w:rPr>
          <w:sz w:val="26"/>
          <w:szCs w:val="26"/>
        </w:rPr>
      </w:pPr>
      <w:r w:rsidRPr="000869D1">
        <w:rPr>
          <w:sz w:val="26"/>
          <w:szCs w:val="26"/>
        </w:rPr>
        <w:t>Dễ dàng thực hiện.</w:t>
      </w:r>
    </w:p>
    <w:p w14:paraId="04011198" w14:textId="77777777" w:rsidR="000869D1" w:rsidRPr="000869D1" w:rsidRDefault="000869D1">
      <w:pPr>
        <w:pStyle w:val="ListParagraph"/>
        <w:numPr>
          <w:ilvl w:val="0"/>
          <w:numId w:val="18"/>
        </w:numPr>
        <w:spacing w:line="360" w:lineRule="auto"/>
        <w:jc w:val="both"/>
        <w:rPr>
          <w:sz w:val="26"/>
          <w:szCs w:val="26"/>
        </w:rPr>
      </w:pPr>
      <w:r w:rsidRPr="000869D1">
        <w:rPr>
          <w:sz w:val="26"/>
          <w:szCs w:val="26"/>
        </w:rPr>
        <w:t>Không cần huấn luyện mô hình.</w:t>
      </w:r>
    </w:p>
    <w:p w14:paraId="380CABAB" w14:textId="77777777" w:rsidR="000869D1" w:rsidRDefault="000869D1">
      <w:pPr>
        <w:pStyle w:val="ListParagraph"/>
        <w:numPr>
          <w:ilvl w:val="0"/>
          <w:numId w:val="18"/>
        </w:numPr>
        <w:spacing w:line="360" w:lineRule="auto"/>
        <w:jc w:val="both"/>
        <w:rPr>
          <w:sz w:val="26"/>
          <w:szCs w:val="26"/>
        </w:rPr>
      </w:pPr>
      <w:r w:rsidRPr="000869D1">
        <w:rPr>
          <w:sz w:val="26"/>
          <w:szCs w:val="26"/>
        </w:rPr>
        <w:t>Có thể kết hợp với các kỹ thuật khác như TF-IDF để tăng hiệu quả.</w:t>
      </w:r>
    </w:p>
    <w:p w14:paraId="5922827B" w14:textId="3916B992" w:rsidR="000869D1" w:rsidRPr="00265EA2" w:rsidRDefault="00265EA2">
      <w:pPr>
        <w:pStyle w:val="ListParagraph"/>
        <w:numPr>
          <w:ilvl w:val="0"/>
          <w:numId w:val="16"/>
        </w:numPr>
        <w:spacing w:line="360" w:lineRule="auto"/>
        <w:jc w:val="both"/>
        <w:rPr>
          <w:b/>
          <w:sz w:val="26"/>
          <w:szCs w:val="26"/>
        </w:rPr>
      </w:pPr>
      <w:r w:rsidRPr="00265EA2">
        <w:rPr>
          <w:b/>
          <w:sz w:val="26"/>
          <w:szCs w:val="26"/>
        </w:rPr>
        <w:t>Nhược điểm:</w:t>
      </w:r>
    </w:p>
    <w:p w14:paraId="1BF48DD7" w14:textId="77777777" w:rsidR="000869D1" w:rsidRDefault="000869D1">
      <w:pPr>
        <w:pStyle w:val="Nidungvnbn"/>
        <w:numPr>
          <w:ilvl w:val="0"/>
          <w:numId w:val="19"/>
        </w:numPr>
      </w:pPr>
      <w:r>
        <w:t>Bỏ qua trật tự từ trong câu, không thể nắm bắt ngữ nghĩa của câu.</w:t>
      </w:r>
    </w:p>
    <w:p w14:paraId="0FF22CD4" w14:textId="77777777" w:rsidR="000869D1" w:rsidRDefault="000869D1">
      <w:pPr>
        <w:pStyle w:val="Nidungvnbn"/>
        <w:numPr>
          <w:ilvl w:val="0"/>
          <w:numId w:val="19"/>
        </w:numPr>
      </w:pPr>
      <w:r>
        <w:t>Không thể xử lý các từ đồng nghĩa hoặc đa nghĩa.</w:t>
      </w:r>
    </w:p>
    <w:p w14:paraId="58AE6B93" w14:textId="77777777" w:rsidR="000869D1" w:rsidRDefault="000869D1">
      <w:pPr>
        <w:pStyle w:val="Nidungvnbn"/>
        <w:numPr>
          <w:ilvl w:val="0"/>
          <w:numId w:val="19"/>
        </w:numPr>
      </w:pPr>
      <w:r>
        <w:t>Kích thước vector có thể lớn, gây tốn kém về mặt tính toán.</w:t>
      </w:r>
    </w:p>
    <w:p w14:paraId="3661C6D6" w14:textId="77777777" w:rsidR="000869D1" w:rsidRDefault="000869D1" w:rsidP="000869D1">
      <w:pPr>
        <w:pBdr>
          <w:top w:val="nil"/>
          <w:left w:val="nil"/>
          <w:bottom w:val="nil"/>
          <w:right w:val="nil"/>
          <w:between w:val="nil"/>
        </w:pBdr>
        <w:spacing w:line="360" w:lineRule="auto"/>
        <w:jc w:val="both"/>
        <w:rPr>
          <w:sz w:val="26"/>
          <w:szCs w:val="26"/>
        </w:rPr>
      </w:pPr>
    </w:p>
    <w:p w14:paraId="6015D0D0" w14:textId="37D9EB15" w:rsidR="000869D1" w:rsidRDefault="000869D1" w:rsidP="00265EA2">
      <w:pPr>
        <w:pStyle w:val="mc3"/>
      </w:pPr>
      <w:bookmarkStart w:id="74" w:name="_Toc168732294"/>
      <w:bookmarkStart w:id="75" w:name="_Toc168848618"/>
      <w:r>
        <w:t>1.7.2 TF-IDF</w:t>
      </w:r>
      <w:bookmarkEnd w:id="74"/>
      <w:bookmarkEnd w:id="75"/>
    </w:p>
    <w:p w14:paraId="3FF8A9EF" w14:textId="77777777" w:rsidR="000869D1" w:rsidRDefault="000869D1" w:rsidP="00265EA2">
      <w:pPr>
        <w:pStyle w:val="Nidungvnbn"/>
      </w:pPr>
      <w:r>
        <w:t xml:space="preserve">TF-IDF là viết tắt của </w:t>
      </w:r>
      <w:r>
        <w:rPr>
          <w:b/>
          <w:i/>
        </w:rPr>
        <w:t>Term Frequency-Inverse Document Frequency</w:t>
      </w:r>
      <w:r>
        <w:t>, là một kỹ thuật được sử dụng để đánh giá mức độ quan trọng của một từ trong một văn bản.</w:t>
      </w:r>
    </w:p>
    <w:p w14:paraId="419BFEA8" w14:textId="60115519" w:rsidR="000869D1" w:rsidRDefault="000869D1" w:rsidP="00265EA2">
      <w:pPr>
        <w:pStyle w:val="Nidungvnbn"/>
        <w:rPr>
          <w:b/>
        </w:rPr>
      </w:pPr>
      <w:r>
        <w:rPr>
          <w:b/>
        </w:rPr>
        <w:t>Cách thức hoạt động:</w:t>
      </w:r>
    </w:p>
    <w:p w14:paraId="18853BCA" w14:textId="644599F9" w:rsidR="000869D1" w:rsidRDefault="000869D1">
      <w:pPr>
        <w:pStyle w:val="Nidungvnbn"/>
        <w:numPr>
          <w:ilvl w:val="0"/>
          <w:numId w:val="16"/>
        </w:numPr>
      </w:pPr>
      <w:r>
        <w:t>TF-IDF được tính bằng cách nhân hai yếu tố:</w:t>
      </w:r>
    </w:p>
    <w:p w14:paraId="4A53762B" w14:textId="77777777" w:rsidR="000869D1" w:rsidRDefault="000869D1">
      <w:pPr>
        <w:pStyle w:val="Nidungvnbn"/>
        <w:numPr>
          <w:ilvl w:val="0"/>
          <w:numId w:val="20"/>
        </w:numPr>
      </w:pPr>
      <w:r>
        <w:rPr>
          <w:b/>
          <w:u w:val="single"/>
        </w:rPr>
        <w:t>Term Frequency (TF):</w:t>
      </w:r>
      <w:r>
        <w:t xml:space="preserve"> Tần suất xuất hiện của một từ trong văn bản.</w:t>
      </w:r>
    </w:p>
    <w:p w14:paraId="7EE93BE4" w14:textId="77777777" w:rsidR="000869D1" w:rsidRDefault="000869D1">
      <w:pPr>
        <w:pStyle w:val="Nidungvnbn"/>
        <w:numPr>
          <w:ilvl w:val="0"/>
          <w:numId w:val="20"/>
        </w:numPr>
      </w:pPr>
      <w:r>
        <w:rPr>
          <w:b/>
          <w:u w:val="single"/>
        </w:rPr>
        <w:lastRenderedPageBreak/>
        <w:t>Inverse Document Frequency (IDF):</w:t>
      </w:r>
      <w:r>
        <w:t xml:space="preserve"> Độ hiếm của một từ trong một tập dữ liệu.</w:t>
      </w:r>
    </w:p>
    <w:p w14:paraId="54AB85B9" w14:textId="77777777" w:rsidR="000869D1" w:rsidRDefault="000869D1" w:rsidP="00265EA2">
      <w:pPr>
        <w:pStyle w:val="Nidungvnbn"/>
      </w:pPr>
    </w:p>
    <w:p w14:paraId="58B64CC9" w14:textId="7C7977A2" w:rsidR="000869D1" w:rsidRPr="00265EA2" w:rsidRDefault="000869D1" w:rsidP="00265EA2">
      <w:pPr>
        <w:pStyle w:val="Nidungvnbn"/>
        <w:rPr>
          <w:b/>
        </w:rPr>
      </w:pPr>
      <w:r>
        <w:rPr>
          <w:b/>
        </w:rPr>
        <w:t>Công thức tính TF-IDF:</w:t>
      </w:r>
    </w:p>
    <w:p w14:paraId="5A869AC4" w14:textId="637AE393" w:rsidR="000869D1" w:rsidRDefault="000869D1" w:rsidP="00265EA2">
      <w:pPr>
        <w:pStyle w:val="Nidungvnbn"/>
        <w:ind w:left="720"/>
      </w:pPr>
      <w:r>
        <w:t>TF-IDF(t, d) = TF(t, d) * IDF(t)</w:t>
      </w:r>
    </w:p>
    <w:p w14:paraId="78EC292A" w14:textId="77777777" w:rsidR="000869D1" w:rsidRDefault="000869D1">
      <w:pPr>
        <w:pStyle w:val="Nidungvnbn"/>
        <w:numPr>
          <w:ilvl w:val="0"/>
          <w:numId w:val="21"/>
        </w:numPr>
        <w:rPr>
          <w:b/>
        </w:rPr>
      </w:pPr>
      <w:r>
        <w:rPr>
          <w:b/>
        </w:rPr>
        <w:t>Ưu điểm:</w:t>
      </w:r>
    </w:p>
    <w:p w14:paraId="16F439E7" w14:textId="77777777" w:rsidR="000869D1" w:rsidRDefault="000869D1">
      <w:pPr>
        <w:pStyle w:val="Nidungvnbn"/>
        <w:numPr>
          <w:ilvl w:val="0"/>
          <w:numId w:val="22"/>
        </w:numPr>
        <w:rPr>
          <w:b/>
        </w:rPr>
      </w:pPr>
      <w:r>
        <w:t>TF-IDF có thể đánh giá mức độ quan trọng của một từ trong một văn bản, giúp phân biệt các từ quan trọng với các từ không quan trọng.</w:t>
      </w:r>
    </w:p>
    <w:p w14:paraId="325E2052" w14:textId="77777777" w:rsidR="000869D1" w:rsidRDefault="000869D1">
      <w:pPr>
        <w:pStyle w:val="Nidungvnbn"/>
        <w:numPr>
          <w:ilvl w:val="0"/>
          <w:numId w:val="22"/>
        </w:numPr>
        <w:rPr>
          <w:b/>
        </w:rPr>
      </w:pPr>
      <w:r>
        <w:t>TF-IDF có thể xử lý các từ đồng nghĩa hoặc đa nghĩa.</w:t>
      </w:r>
    </w:p>
    <w:p w14:paraId="15E64159" w14:textId="1A9CE7F4" w:rsidR="000869D1" w:rsidRPr="00265EA2" w:rsidRDefault="000869D1">
      <w:pPr>
        <w:pStyle w:val="Nidungvnbn"/>
        <w:numPr>
          <w:ilvl w:val="0"/>
          <w:numId w:val="22"/>
        </w:numPr>
        <w:rPr>
          <w:b/>
        </w:rPr>
      </w:pPr>
      <w:r>
        <w:t>TF-IDF có thể được sử dụng để so sánh các văn bản khác nhau.</w:t>
      </w:r>
    </w:p>
    <w:p w14:paraId="3D65A9BB" w14:textId="6381A6E4" w:rsidR="000869D1" w:rsidRDefault="000869D1">
      <w:pPr>
        <w:pStyle w:val="Nidungvnbn"/>
        <w:numPr>
          <w:ilvl w:val="0"/>
          <w:numId w:val="21"/>
        </w:numPr>
        <w:rPr>
          <w:b/>
        </w:rPr>
      </w:pPr>
      <w:r>
        <w:rPr>
          <w:b/>
        </w:rPr>
        <w:t>Nhược điểm:</w:t>
      </w:r>
    </w:p>
    <w:p w14:paraId="002D3FD5" w14:textId="77777777" w:rsidR="000869D1" w:rsidRDefault="000869D1">
      <w:pPr>
        <w:pStyle w:val="Nidungvnbn"/>
        <w:numPr>
          <w:ilvl w:val="0"/>
          <w:numId w:val="23"/>
        </w:numPr>
      </w:pPr>
      <w:r>
        <w:t>TF-IDF có thể bị ảnh hưởng bởi độ dài của văn bản.</w:t>
      </w:r>
    </w:p>
    <w:p w14:paraId="24B86D8E" w14:textId="1A69941C" w:rsidR="000869D1" w:rsidRPr="0008345A" w:rsidRDefault="000869D1">
      <w:pPr>
        <w:pStyle w:val="Nidungvnbn"/>
        <w:numPr>
          <w:ilvl w:val="0"/>
          <w:numId w:val="23"/>
        </w:numPr>
      </w:pPr>
      <w:r>
        <w:t>TF-IDF có thể bị ảnh hưởng bởi các từ dừng (stop words).</w:t>
      </w:r>
    </w:p>
    <w:p w14:paraId="524FA478" w14:textId="2943746D" w:rsidR="000869D1" w:rsidRDefault="000869D1" w:rsidP="0008345A">
      <w:pPr>
        <w:pStyle w:val="mc3"/>
      </w:pPr>
      <w:bookmarkStart w:id="76" w:name="_Toc168732295"/>
      <w:bookmarkStart w:id="77" w:name="_Toc168848619"/>
      <w:r>
        <w:t>1.7.3 Word2Vec</w:t>
      </w:r>
      <w:bookmarkEnd w:id="76"/>
      <w:bookmarkEnd w:id="77"/>
    </w:p>
    <w:p w14:paraId="54657F29" w14:textId="77777777" w:rsidR="000869D1" w:rsidRDefault="000869D1" w:rsidP="00265EA2">
      <w:pPr>
        <w:pStyle w:val="Nidungvnbn"/>
      </w:pPr>
      <w:r>
        <w:t>Word2Vec là một mô hình ngôn ngữ được phát triển bởi Google vào năm 2013. Nó có khả năng học và biểu diễn các từ dưới dạng vector, giúp cho việc xử lý ngôn ngữ tự nhiên (NLP) trở nên hiệu quả hơn.</w:t>
      </w:r>
    </w:p>
    <w:p w14:paraId="54CC337E" w14:textId="77777777" w:rsidR="000869D1" w:rsidRDefault="000869D1" w:rsidP="00265EA2">
      <w:pPr>
        <w:pStyle w:val="Nidungvnbn"/>
        <w:rPr>
          <w:b/>
        </w:rPr>
      </w:pPr>
      <w:r>
        <w:rPr>
          <w:b/>
        </w:rPr>
        <w:t>Nguyên lý hoạt động:</w:t>
      </w:r>
    </w:p>
    <w:p w14:paraId="38E03C52" w14:textId="1315C27E" w:rsidR="000869D1" w:rsidRDefault="000869D1">
      <w:pPr>
        <w:pStyle w:val="Nidungvnbn"/>
        <w:numPr>
          <w:ilvl w:val="0"/>
          <w:numId w:val="21"/>
        </w:numPr>
      </w:pPr>
      <w:r>
        <w:t>Word2Vec sử dụng hai kiến trúc mạng nơ-ron chính:</w:t>
      </w:r>
    </w:p>
    <w:p w14:paraId="0D76DD93" w14:textId="5C8CAEDF" w:rsidR="000869D1" w:rsidRDefault="000869D1">
      <w:pPr>
        <w:pStyle w:val="Nidungvnbn"/>
        <w:numPr>
          <w:ilvl w:val="0"/>
          <w:numId w:val="23"/>
        </w:numPr>
      </w:pPr>
      <w:r>
        <w:rPr>
          <w:b/>
        </w:rPr>
        <w:t>CBOW (Continuous Bag-of-Words):</w:t>
      </w:r>
      <w:r>
        <w:t xml:space="preserve"> Dự đoán từ trung tâm dựa trên các từ xung quanh.</w:t>
      </w:r>
    </w:p>
    <w:p w14:paraId="241F0454" w14:textId="7FC594A0" w:rsidR="000869D1" w:rsidRDefault="000869D1">
      <w:pPr>
        <w:pStyle w:val="Nidungvnbn"/>
        <w:numPr>
          <w:ilvl w:val="0"/>
          <w:numId w:val="23"/>
        </w:numPr>
      </w:pPr>
      <w:r>
        <w:rPr>
          <w:b/>
        </w:rPr>
        <w:t xml:space="preserve">Skip-gram: </w:t>
      </w:r>
      <w:r>
        <w:t>Dự đoán các từ xung quanh dựa trên từ trung tâm.</w:t>
      </w:r>
    </w:p>
    <w:p w14:paraId="54F5DFA2" w14:textId="77777777" w:rsidR="000869D1" w:rsidRDefault="000869D1" w:rsidP="00265EA2">
      <w:pPr>
        <w:pStyle w:val="Nidungvnbn"/>
      </w:pPr>
      <w:r>
        <w:t xml:space="preserve">Cả hai kiến trúc này đều sử dụng thuật toán </w:t>
      </w:r>
      <w:r>
        <w:rPr>
          <w:b/>
          <w:i/>
        </w:rPr>
        <w:t>backpropagation</w:t>
      </w:r>
      <w:r>
        <w:t xml:space="preserve"> để học các vector biểu diễn từ. Sau khi được huấn luyện, mỗi từ sẽ được biểu diễn bởi một vector có kích thước cố định, chứa thông tin ngữ nghĩa của từ đó.</w:t>
      </w:r>
    </w:p>
    <w:p w14:paraId="779130E0" w14:textId="77777777" w:rsidR="000869D1" w:rsidRDefault="000869D1" w:rsidP="00265EA2">
      <w:pPr>
        <w:pStyle w:val="Nidungvnbn"/>
        <w:rPr>
          <w:b/>
        </w:rPr>
      </w:pPr>
      <w:r>
        <w:rPr>
          <w:b/>
        </w:rPr>
        <w:t>Lợi ích của Word2Vec:</w:t>
      </w:r>
    </w:p>
    <w:p w14:paraId="180CF837" w14:textId="77777777" w:rsidR="000869D1" w:rsidRDefault="000869D1">
      <w:pPr>
        <w:pStyle w:val="Nidungvnbn"/>
        <w:numPr>
          <w:ilvl w:val="0"/>
          <w:numId w:val="24"/>
        </w:numPr>
      </w:pPr>
      <w:r>
        <w:lastRenderedPageBreak/>
        <w:t>Hiệu quả: Word2Vec có thể học được các vector biểu diễn từ từ một lượng dữ liệu lớn một cách hiệu quả.</w:t>
      </w:r>
    </w:p>
    <w:p w14:paraId="449B0CC1" w14:textId="77777777" w:rsidR="000869D1" w:rsidRDefault="000869D1">
      <w:pPr>
        <w:pStyle w:val="Nidungvnbn"/>
        <w:numPr>
          <w:ilvl w:val="0"/>
          <w:numId w:val="24"/>
        </w:numPr>
      </w:pPr>
      <w:r>
        <w:t>Đa dạng: Word2Vec có thể được sử dụng cho nhiều nhiệm vụ NLP khác nhau, chẳng hạn như phân loại văn bản, tóm tắt văn bản, dịch máy, v.v.</w:t>
      </w:r>
    </w:p>
    <w:p w14:paraId="0B45197D" w14:textId="77777777" w:rsidR="000869D1" w:rsidRDefault="000869D1">
      <w:pPr>
        <w:pStyle w:val="Nidungvnbn"/>
        <w:numPr>
          <w:ilvl w:val="0"/>
          <w:numId w:val="24"/>
        </w:numPr>
      </w:pPr>
      <w:r>
        <w:t>Độ chính xác cao: Word2Vec có khả năng học được các vector biểu diễn từ có độ chính xác cao, giúp cho các ứng dụng NLP đạt hiệu quả tốt hơn.</w:t>
      </w:r>
    </w:p>
    <w:p w14:paraId="74EF8DEC" w14:textId="77777777" w:rsidR="000869D1" w:rsidRDefault="000869D1" w:rsidP="00265EA2">
      <w:pPr>
        <w:pStyle w:val="Nidungvnbn"/>
      </w:pPr>
    </w:p>
    <w:p w14:paraId="25249BCF" w14:textId="77777777" w:rsidR="000869D1" w:rsidRDefault="000869D1" w:rsidP="00265EA2">
      <w:pPr>
        <w:pStyle w:val="Nidungvnbn"/>
        <w:rPr>
          <w:b/>
        </w:rPr>
      </w:pPr>
      <w:r>
        <w:rPr>
          <w:b/>
        </w:rPr>
        <w:t>Ví dụ:</w:t>
      </w:r>
    </w:p>
    <w:p w14:paraId="087A1E75" w14:textId="77777777" w:rsidR="000869D1" w:rsidRDefault="000869D1" w:rsidP="00265EA2">
      <w:pPr>
        <w:pStyle w:val="Nidungvnbn"/>
      </w:pPr>
      <w:r>
        <w:t>Giả sử chúng ta có hai câu sau:</w:t>
      </w:r>
    </w:p>
    <w:p w14:paraId="4FEF2234" w14:textId="77777777" w:rsidR="000869D1" w:rsidRDefault="000869D1">
      <w:pPr>
        <w:pStyle w:val="Nidungvnbn"/>
        <w:numPr>
          <w:ilvl w:val="0"/>
          <w:numId w:val="25"/>
        </w:numPr>
      </w:pPr>
      <w:r>
        <w:t>Câu 1: "Tôi yêu thích học máy."</w:t>
      </w:r>
    </w:p>
    <w:p w14:paraId="24000B78" w14:textId="77777777" w:rsidR="000869D1" w:rsidRDefault="000869D1">
      <w:pPr>
        <w:pStyle w:val="Nidungvnbn"/>
        <w:numPr>
          <w:ilvl w:val="0"/>
          <w:numId w:val="25"/>
        </w:numPr>
      </w:pPr>
      <w:r>
        <w:t>Câu 2: "Tôi đang học tiếng Anh."</w:t>
      </w:r>
    </w:p>
    <w:p w14:paraId="082AEE1D" w14:textId="5F63B7F5" w:rsidR="000869D1" w:rsidRDefault="000869D1" w:rsidP="0008345A">
      <w:pPr>
        <w:pStyle w:val="Nidungvnbn"/>
      </w:pPr>
      <w:r>
        <w:t>Sử dụng Word2Vec, bạn có thể học được các vector biểu diễn từ cho các từ trong hai câu này. Sau đó, bạn có thể sử dụng các vector này để tính toán độ tương đồng giữa hai câu.</w:t>
      </w:r>
    </w:p>
    <w:p w14:paraId="71FD8FB8" w14:textId="77777777" w:rsidR="000869D1" w:rsidRDefault="000869D1" w:rsidP="0008345A">
      <w:pPr>
        <w:pStyle w:val="mc3"/>
      </w:pPr>
      <w:bookmarkStart w:id="78" w:name="_Toc168732296"/>
      <w:bookmarkStart w:id="79" w:name="_Toc168848620"/>
      <w:r>
        <w:t>1.7.4 Pre-trained Language Models:</w:t>
      </w:r>
      <w:bookmarkEnd w:id="78"/>
      <w:bookmarkEnd w:id="79"/>
    </w:p>
    <w:p w14:paraId="277F8719" w14:textId="27DB594F" w:rsidR="000869D1" w:rsidRPr="0008345A" w:rsidRDefault="000869D1" w:rsidP="0008345A">
      <w:pPr>
        <w:pStyle w:val="Nidungvnbn"/>
        <w:rPr>
          <w:b/>
        </w:rPr>
      </w:pPr>
      <w:r w:rsidRPr="0008345A">
        <w:rPr>
          <w:b/>
        </w:rPr>
        <w:t>ELMo (Embeddings from Language Models</w:t>
      </w:r>
      <w:r w:rsidR="00265EA2" w:rsidRPr="0008345A">
        <w:rPr>
          <w:b/>
        </w:rPr>
        <w:t xml:space="preserve">: </w:t>
      </w:r>
      <w:r>
        <w:t xml:space="preserve"> Sử dụng các mô hình mạng nơ-ron hồi tiếp (RNN) để tạo ra các vector biểu diễn từ dựa trên ngữ cảnh. Các vector này được kết hợp lại để tạo thành vector biểu diễn câu.</w:t>
      </w:r>
    </w:p>
    <w:p w14:paraId="626E8A4B" w14:textId="129C61E7" w:rsidR="000869D1" w:rsidRPr="0008345A" w:rsidRDefault="000869D1" w:rsidP="0008345A">
      <w:pPr>
        <w:pStyle w:val="Nidungvnbn"/>
      </w:pPr>
      <w:r w:rsidRPr="0008345A">
        <w:rPr>
          <w:b/>
        </w:rPr>
        <w:t>BERT (Bidirectional Encoder Representations from Transformers):</w:t>
      </w:r>
      <w:r w:rsidRPr="0008345A">
        <w:t xml:space="preserve"> </w:t>
      </w:r>
      <w:r>
        <w:t>Sử dụng kiến trúc Transformer để tạo ra các vector biểu diễn từ dựa trên ngữ cảnh. Có thể sử dụng vector của token [CLS] ở đầu câu để biểu diễn toàn bộ câu.</w:t>
      </w:r>
    </w:p>
    <w:p w14:paraId="45BC52A3" w14:textId="1464A8D9" w:rsidR="000869D1" w:rsidRPr="0008345A" w:rsidRDefault="000869D1" w:rsidP="0008345A">
      <w:pPr>
        <w:pStyle w:val="Nidungvnbn"/>
      </w:pPr>
      <w:r w:rsidRPr="0008345A">
        <w:rPr>
          <w:b/>
        </w:rPr>
        <w:t>GPT (Generative Pre-trained Transformer):</w:t>
      </w:r>
      <w:r w:rsidRPr="0008345A">
        <w:t xml:space="preserve"> Tương tự như BERT, nhưng tập trung vào việc sinh ngôn ngữ. Các vector biểu diễn từ được tạo ra có thể kết hợp để tạo thành vector của câu</w:t>
      </w:r>
    </w:p>
    <w:p w14:paraId="51E96CAD" w14:textId="64BB0690" w:rsidR="00056689" w:rsidRPr="000869D1" w:rsidRDefault="00056689" w:rsidP="000869D1">
      <w:pPr>
        <w:pStyle w:val="Nidungvnbn"/>
      </w:pPr>
    </w:p>
    <w:p w14:paraId="3C287173" w14:textId="732C6143" w:rsidR="00056689" w:rsidRPr="000F4672" w:rsidRDefault="00056689">
      <w:pPr>
        <w:spacing w:after="200" w:line="276" w:lineRule="auto"/>
        <w:rPr>
          <w:sz w:val="26"/>
          <w:szCs w:val="26"/>
        </w:rPr>
      </w:pPr>
      <w:r w:rsidRPr="000F4672">
        <w:rPr>
          <w:sz w:val="26"/>
          <w:szCs w:val="26"/>
        </w:rPr>
        <w:br w:type="page"/>
      </w:r>
    </w:p>
    <w:p w14:paraId="089C4DC4" w14:textId="77777777" w:rsidR="00453AB1" w:rsidRPr="000F4672" w:rsidRDefault="00453AB1">
      <w:pPr>
        <w:spacing w:after="200" w:line="276" w:lineRule="auto"/>
        <w:rPr>
          <w:sz w:val="26"/>
          <w:szCs w:val="26"/>
        </w:rPr>
      </w:pPr>
    </w:p>
    <w:p w14:paraId="76950EC2" w14:textId="367D0885" w:rsidR="007B1A23" w:rsidRPr="000F4672" w:rsidRDefault="00453AB1" w:rsidP="00C906DF">
      <w:pPr>
        <w:pStyle w:val="Chng1"/>
      </w:pPr>
      <w:bookmarkStart w:id="80" w:name="_Toc387692917"/>
      <w:bookmarkStart w:id="81" w:name="_Toc168732297"/>
      <w:bookmarkStart w:id="82" w:name="_Toc168848621"/>
      <w:r w:rsidRPr="000F4672">
        <w:t>CHƯƠNG 2</w:t>
      </w:r>
      <w:r w:rsidR="00024496" w:rsidRPr="000F4672">
        <w:t xml:space="preserve"> – </w:t>
      </w:r>
      <w:bookmarkEnd w:id="80"/>
      <w:r w:rsidR="00C906DF">
        <w:t>PHÂN LOẠI VĂN BẢN ĐA NHÃN BẰNG NEURAL NETWORK VÀ CÁC PHƯƠNG PHÁP TRUYỀN THỐNG</w:t>
      </w:r>
      <w:bookmarkEnd w:id="81"/>
      <w:bookmarkEnd w:id="82"/>
      <w:r w:rsidR="00C906DF">
        <w:t xml:space="preserve"> </w:t>
      </w:r>
    </w:p>
    <w:p w14:paraId="2F3A88B6" w14:textId="394C7F45" w:rsidR="00013AED" w:rsidRDefault="00C906DF">
      <w:pPr>
        <w:pStyle w:val="Mc2"/>
        <w:numPr>
          <w:ilvl w:val="1"/>
          <w:numId w:val="9"/>
        </w:numPr>
      </w:pPr>
      <w:bookmarkStart w:id="83" w:name="_Toc168732298"/>
      <w:bookmarkStart w:id="84" w:name="_Toc168848622"/>
      <w:r>
        <w:t>Giới thiệu</w:t>
      </w:r>
      <w:bookmarkEnd w:id="83"/>
      <w:bookmarkEnd w:id="84"/>
    </w:p>
    <w:p w14:paraId="258E66CB" w14:textId="77777777" w:rsidR="00013AED" w:rsidRDefault="00013AED" w:rsidP="00013AED">
      <w:pPr>
        <w:pStyle w:val="Nidungvnbn"/>
      </w:pPr>
      <w:r>
        <w:t>Trong phân loại nhiều lớp, mỗi phiên bản (ví dụ: tài liệu, hình ảnh, điểm dữ liệu) thuộc về chính xác một lớp trong một tập hợp các lớp loại trừ lẫn nhau. Điều này có nghĩa là đối với một thể hiện nhất định, mô hình phải chọn một và chỉ một lớp từ nhiều lớp có thể.</w:t>
      </w:r>
    </w:p>
    <w:p w14:paraId="69FC8B11" w14:textId="01114F14" w:rsidR="00013AED" w:rsidRDefault="00013AED" w:rsidP="00013AED">
      <w:pPr>
        <w:pStyle w:val="Nidungvnbn"/>
      </w:pPr>
      <w:r>
        <w:t>Ví dụ:Phân loại các loại trái cây: táo, chuối, cam,… Mỗi loại trái cây thuộc một và chỉ một loại.</w:t>
      </w:r>
    </w:p>
    <w:p w14:paraId="2F80C3B8" w14:textId="77777777" w:rsidR="00013AED" w:rsidRDefault="00013AED" w:rsidP="00013AED">
      <w:pPr>
        <w:pStyle w:val="Nidungvnbn"/>
      </w:pPr>
      <w:r>
        <w:t>Bài toán phân loại văn bản nhiều nhãn: Đây là bài toán trong lĩnh vực phân loại văn bản trong đó một tài liệu đầu vào có thể thuộc nhiều nhãn. Ví dụ: một tờ báo trực tuyến có thể được phân loại là thông tin chính trị, xã hội hoặc cả hai.</w:t>
      </w:r>
    </w:p>
    <w:p w14:paraId="436DC78B" w14:textId="04E34724" w:rsidR="007C464E" w:rsidRDefault="007C464E" w:rsidP="00013AED">
      <w:pPr>
        <w:pStyle w:val="Nidungvnbn"/>
      </w:pPr>
      <w:r>
        <w:rPr>
          <w:rFonts w:ascii="Arial" w:hAnsi="Arial" w:cs="Arial"/>
          <w:noProof/>
          <w:color w:val="000000"/>
          <w:sz w:val="22"/>
          <w:szCs w:val="22"/>
          <w:bdr w:val="none" w:sz="0" w:space="0" w:color="auto" w:frame="1"/>
        </w:rPr>
        <w:drawing>
          <wp:inline distT="0" distB="0" distL="0" distR="0" wp14:anchorId="424B9999" wp14:editId="439A1EFA">
            <wp:extent cx="4822190" cy="2749550"/>
            <wp:effectExtent l="0" t="0" r="0" b="0"/>
            <wp:docPr id="419371172"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71172" name="Picture 13" descr="A screenshot of a computer scree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22190" cy="2749550"/>
                    </a:xfrm>
                    <a:prstGeom prst="rect">
                      <a:avLst/>
                    </a:prstGeom>
                    <a:noFill/>
                    <a:ln>
                      <a:noFill/>
                    </a:ln>
                  </pic:spPr>
                </pic:pic>
              </a:graphicData>
            </a:graphic>
          </wp:inline>
        </w:drawing>
      </w:r>
    </w:p>
    <w:p w14:paraId="69384D17" w14:textId="77777777" w:rsidR="007C464E" w:rsidRDefault="007C464E" w:rsidP="00013AED">
      <w:pPr>
        <w:pStyle w:val="Nidungvnbn"/>
        <w:rPr>
          <w:b/>
          <w:sz w:val="28"/>
          <w:szCs w:val="28"/>
        </w:rPr>
      </w:pPr>
    </w:p>
    <w:p w14:paraId="023233E2" w14:textId="14F004CA" w:rsidR="00CE5555" w:rsidRDefault="00C906DF">
      <w:pPr>
        <w:pStyle w:val="mc3"/>
        <w:numPr>
          <w:ilvl w:val="2"/>
          <w:numId w:val="9"/>
        </w:numPr>
      </w:pPr>
      <w:bookmarkStart w:id="85" w:name="_Toc168732299"/>
      <w:bookmarkStart w:id="86" w:name="_Toc168848623"/>
      <w:r>
        <w:t>Các thách thức</w:t>
      </w:r>
      <w:bookmarkEnd w:id="85"/>
      <w:bookmarkEnd w:id="86"/>
    </w:p>
    <w:p w14:paraId="6671D6C6" w14:textId="77777777" w:rsidR="000161AB" w:rsidRDefault="000161AB">
      <w:pPr>
        <w:pStyle w:val="Nidungvnbn"/>
        <w:numPr>
          <w:ilvl w:val="0"/>
          <w:numId w:val="7"/>
        </w:numPr>
      </w:pPr>
      <w:r>
        <w:lastRenderedPageBreak/>
        <w:t>Sự mất cân bằng nhãn: Một số nhãn có thể xuất hiện nhiều hơn so với các nhãn khác, dẫn đến vấn đề mất cân bằng dữ liệu. Các nhãn hiếm có thể khó được dự đoán chính xác hơn.</w:t>
      </w:r>
    </w:p>
    <w:p w14:paraId="38494E1C" w14:textId="64BAEE47" w:rsidR="000161AB" w:rsidRDefault="000161AB">
      <w:pPr>
        <w:pStyle w:val="Nidungvnbn"/>
        <w:numPr>
          <w:ilvl w:val="0"/>
          <w:numId w:val="7"/>
        </w:numPr>
      </w:pPr>
      <w:r>
        <w:t>Kích thước không gian nhãn: Khi số lượng nhãn tăng lên, không gian nhãn trở nên rất lớn, làm tăng độ phức tạp của bài toán.</w:t>
      </w:r>
      <w:r w:rsidR="007C464E">
        <w:t xml:space="preserve"> Hay là kích thức văn bản bản cũng khác nhau. </w:t>
      </w:r>
    </w:p>
    <w:p w14:paraId="6F465C64" w14:textId="72540C0E" w:rsidR="000161AB" w:rsidRDefault="000161AB">
      <w:pPr>
        <w:pStyle w:val="Nidungvnbn"/>
        <w:numPr>
          <w:ilvl w:val="0"/>
          <w:numId w:val="7"/>
        </w:numPr>
      </w:pPr>
      <w:r>
        <w:t>Đánh Giá Hiệu Suất Khó Khăn:  Đánh giá mô hình đa nhãn phức tạp hơn so với đơn nhãn. Các chỉ số đánh giá như độ chính xác, độ thu hồi và F1-score cần phải được tính toán cho từng nhãn và kết hợp lại để đánh giá tổng thể.</w:t>
      </w:r>
      <w:r>
        <w:tab/>
      </w:r>
    </w:p>
    <w:p w14:paraId="36ECC33D" w14:textId="79534875" w:rsidR="000161AB" w:rsidRDefault="000161AB">
      <w:pPr>
        <w:pStyle w:val="Nidungvnbn"/>
        <w:numPr>
          <w:ilvl w:val="2"/>
          <w:numId w:val="11"/>
        </w:numPr>
      </w:pPr>
      <w:r>
        <w:t>Chỉ số đa chiều: Cần phải xem xét các chỉ số đa chiều như macro/micro-averaging để đánh giá hiệu suất tổng thể của mô hình.</w:t>
      </w:r>
    </w:p>
    <w:p w14:paraId="25160520" w14:textId="19EA1A66" w:rsidR="007C464E" w:rsidRDefault="007C464E">
      <w:pPr>
        <w:pStyle w:val="Nidungvnbn"/>
        <w:numPr>
          <w:ilvl w:val="2"/>
          <w:numId w:val="11"/>
        </w:numPr>
      </w:pPr>
      <w:r>
        <w:t xml:space="preserve">Còn nhiều cái khác như : Hamming-Loss, </w:t>
      </w:r>
      <w:r w:rsidRPr="007C464E">
        <w:t>Jaccard similarity coefficient</w:t>
      </w:r>
      <w:r w:rsidR="008C5273">
        <w:t xml:space="preserve">, </w:t>
      </w:r>
      <w:r w:rsidR="008C5273" w:rsidRPr="008C5273">
        <w:t>AUC</w:t>
      </w:r>
    </w:p>
    <w:p w14:paraId="0F8C1CDA" w14:textId="58CF69A6" w:rsidR="007C464E" w:rsidRDefault="007C464E" w:rsidP="008C5273">
      <w:pPr>
        <w:pStyle w:val="Nidungvnbn"/>
      </w:pPr>
    </w:p>
    <w:p w14:paraId="477E694E" w14:textId="77777777" w:rsidR="00086204" w:rsidRDefault="00C906DF">
      <w:pPr>
        <w:pStyle w:val="mc3"/>
        <w:numPr>
          <w:ilvl w:val="2"/>
          <w:numId w:val="9"/>
        </w:numPr>
      </w:pPr>
      <w:bookmarkStart w:id="87" w:name="_Toc168732300"/>
      <w:bookmarkStart w:id="88" w:name="_Toc168848624"/>
      <w:r>
        <w:t>Ứng dụng</w:t>
      </w:r>
      <w:bookmarkEnd w:id="87"/>
      <w:bookmarkEnd w:id="88"/>
      <w:r>
        <w:t xml:space="preserve"> </w:t>
      </w:r>
    </w:p>
    <w:p w14:paraId="5C6FB711" w14:textId="0B5142DA" w:rsidR="00C906DF" w:rsidRDefault="007C464E" w:rsidP="00086204">
      <w:r>
        <w:rPr>
          <w:noProof/>
        </w:rPr>
        <w:drawing>
          <wp:inline distT="0" distB="0" distL="0" distR="0" wp14:anchorId="56B41C19" wp14:editId="1EA88F9C">
            <wp:extent cx="5249577" cy="2771841"/>
            <wp:effectExtent l="0" t="0" r="8255" b="9525"/>
            <wp:docPr id="184780376" name="Picture 12" descr="how multilabel classification can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w multilabel classification can be us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6624" cy="2775562"/>
                    </a:xfrm>
                    <a:prstGeom prst="rect">
                      <a:avLst/>
                    </a:prstGeom>
                    <a:noFill/>
                    <a:ln>
                      <a:noFill/>
                    </a:ln>
                  </pic:spPr>
                </pic:pic>
              </a:graphicData>
            </a:graphic>
          </wp:inline>
        </w:drawing>
      </w:r>
    </w:p>
    <w:p w14:paraId="33A77164" w14:textId="041DC950" w:rsidR="007C464E" w:rsidRDefault="007C464E" w:rsidP="007C464E">
      <w:pPr>
        <w:pStyle w:val="Nidungvnbn"/>
      </w:pPr>
      <w:r w:rsidRPr="007C464E">
        <w:lastRenderedPageBreak/>
        <w:t>Kỹ thuật học máy đa nhãn mở ra nhiều ứng dụng tiềm năng trong nhiều lĩnh vực, cho phép ta đạt được những lợi ích sau:</w:t>
      </w:r>
    </w:p>
    <w:p w14:paraId="67B662D4" w14:textId="77777777" w:rsidR="007C464E" w:rsidRDefault="007C464E">
      <w:pPr>
        <w:pStyle w:val="Nidungvnbn"/>
        <w:numPr>
          <w:ilvl w:val="0"/>
          <w:numId w:val="8"/>
        </w:numPr>
      </w:pPr>
      <w:r>
        <w:t>Tiếp thị, bán hàng: Tạo hồ sơ khách hàng chi tiết, ví dụ: khách hàng vừa là người dùng Apple vừa là người hâm mộ thể thao.</w:t>
      </w:r>
    </w:p>
    <w:p w14:paraId="5AFA3B2D" w14:textId="77777777" w:rsidR="007C464E" w:rsidRDefault="007C464E">
      <w:pPr>
        <w:pStyle w:val="Nidungvnbn"/>
        <w:numPr>
          <w:ilvl w:val="0"/>
          <w:numId w:val="8"/>
        </w:numPr>
      </w:pPr>
      <w:r>
        <w:t>Hệ thống khuyến nghị: Đề xuất sản phẩm, dịch vụ phù hợp cho từng khách hàng trong các chương trình khách hàng thân thiết hoặc cửa hàng thương mại điện tử.</w:t>
      </w:r>
    </w:p>
    <w:p w14:paraId="4CBD1739" w14:textId="77777777" w:rsidR="007C464E" w:rsidRDefault="007C464E">
      <w:pPr>
        <w:pStyle w:val="Nidungvnbn"/>
        <w:numPr>
          <w:ilvl w:val="0"/>
          <w:numId w:val="8"/>
        </w:numPr>
      </w:pPr>
      <w:r>
        <w:t>Nhắm mục tiêu truyền thông xã hội: Quảng cáo, tiếp thị nội dung, bán hàng trên mạng xã hội cho đối tượng cụ thể.</w:t>
      </w:r>
    </w:p>
    <w:p w14:paraId="0D30B270" w14:textId="77777777" w:rsidR="007C464E" w:rsidRDefault="007C464E">
      <w:pPr>
        <w:pStyle w:val="Nidungvnbn"/>
        <w:numPr>
          <w:ilvl w:val="0"/>
          <w:numId w:val="8"/>
        </w:numPr>
      </w:pPr>
      <w:r>
        <w:t>Ngành dược phẩm: Phát hiện phản ứng có hại của thuốc từ văn bản, phân loại tác dụng phụ từ dữ liệu trên Twitter, mô tả phản ứng với thuốc.</w:t>
      </w:r>
    </w:p>
    <w:p w14:paraId="51694322" w14:textId="203A262A" w:rsidR="007C464E" w:rsidRDefault="007C464E">
      <w:pPr>
        <w:pStyle w:val="Nidungvnbn"/>
        <w:numPr>
          <w:ilvl w:val="0"/>
          <w:numId w:val="8"/>
        </w:numPr>
      </w:pPr>
      <w:r>
        <w:t>Nghiên cứu thị trường: Phân tích tình cảm, đánh giá phản hồi của khách hàng về sản phẩm.</w:t>
      </w:r>
    </w:p>
    <w:p w14:paraId="5AFD1C06" w14:textId="3B989075" w:rsidR="00CE5555" w:rsidRDefault="00C906DF">
      <w:pPr>
        <w:pStyle w:val="Mc2"/>
        <w:numPr>
          <w:ilvl w:val="1"/>
          <w:numId w:val="9"/>
        </w:numPr>
      </w:pPr>
      <w:bookmarkStart w:id="89" w:name="_Toc168732301"/>
      <w:bookmarkStart w:id="90" w:name="_Toc168848625"/>
      <w:r>
        <w:t>Feed Forward Neural Network</w:t>
      </w:r>
      <w:bookmarkEnd w:id="89"/>
      <w:bookmarkEnd w:id="90"/>
    </w:p>
    <w:p w14:paraId="2C12A382" w14:textId="77777777" w:rsidR="0008345A" w:rsidRDefault="0008345A" w:rsidP="0008345A">
      <w:pPr>
        <w:pStyle w:val="Nidungvnbn"/>
      </w:pPr>
      <w:r>
        <w:t>Feed Forward Neural Network (FFNN) là một loại mạng neural cơ bản và phổ biến trong học sâu. Đây là loại mạng neural đơn giản nhất, trong đó dữ liệu di chuyển theo một hướng từ đầu vào qua các lớp ẩn đến đầu ra mà không có chu kỳ (loop).</w:t>
      </w:r>
    </w:p>
    <w:p w14:paraId="62178BD7" w14:textId="77777777" w:rsidR="0008345A" w:rsidRDefault="0008345A" w:rsidP="0008345A">
      <w:pPr>
        <w:pBdr>
          <w:top w:val="nil"/>
          <w:left w:val="nil"/>
          <w:bottom w:val="nil"/>
          <w:right w:val="nil"/>
          <w:between w:val="nil"/>
        </w:pBdr>
        <w:tabs>
          <w:tab w:val="center" w:pos="6379"/>
        </w:tabs>
        <w:spacing w:line="360" w:lineRule="auto"/>
        <w:rPr>
          <w:sz w:val="26"/>
          <w:szCs w:val="26"/>
        </w:rPr>
      </w:pPr>
      <w:bookmarkStart w:id="91" w:name="_heading=h.sxflp1xf3yn6" w:colFirst="0" w:colLast="0"/>
      <w:bookmarkEnd w:id="91"/>
      <w:r>
        <w:rPr>
          <w:noProof/>
          <w:sz w:val="26"/>
          <w:szCs w:val="26"/>
        </w:rPr>
        <w:lastRenderedPageBreak/>
        <w:drawing>
          <wp:inline distT="114300" distB="114300" distL="114300" distR="114300" wp14:anchorId="41844571" wp14:editId="339E4BA0">
            <wp:extent cx="5265494" cy="4440237"/>
            <wp:effectExtent l="0" t="0" r="0" b="0"/>
            <wp:docPr id="1961915438" name="image18.png"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8" name="image18.png" descr="A diagram of a machine&#10;&#10;Description automatically generated"/>
                    <pic:cNvPicPr preferRelativeResize="0"/>
                  </pic:nvPicPr>
                  <pic:blipFill>
                    <a:blip r:embed="rId50"/>
                    <a:srcRect/>
                    <a:stretch>
                      <a:fillRect/>
                    </a:stretch>
                  </pic:blipFill>
                  <pic:spPr>
                    <a:xfrm>
                      <a:off x="0" y="0"/>
                      <a:ext cx="5265494" cy="4440237"/>
                    </a:xfrm>
                    <a:prstGeom prst="rect">
                      <a:avLst/>
                    </a:prstGeom>
                    <a:ln/>
                  </pic:spPr>
                </pic:pic>
              </a:graphicData>
            </a:graphic>
          </wp:inline>
        </w:drawing>
      </w:r>
    </w:p>
    <w:p w14:paraId="3C5C9A3C" w14:textId="77777777" w:rsidR="0008345A" w:rsidRDefault="0008345A" w:rsidP="0008345A">
      <w:pPr>
        <w:pStyle w:val="mc3"/>
      </w:pPr>
      <w:bookmarkStart w:id="92" w:name="_heading=h.namxfjbspjag" w:colFirst="0" w:colLast="0"/>
      <w:bookmarkStart w:id="93" w:name="_Toc168732302"/>
      <w:bookmarkStart w:id="94" w:name="_Toc168848626"/>
      <w:bookmarkEnd w:id="92"/>
      <w:r>
        <w:t>2.2.1 Cấu trúc của FFNN:</w:t>
      </w:r>
      <w:bookmarkEnd w:id="93"/>
      <w:bookmarkEnd w:id="94"/>
    </w:p>
    <w:p w14:paraId="4795D58D" w14:textId="77777777" w:rsidR="0008345A" w:rsidRDefault="0008345A" w:rsidP="0008345A">
      <w:pPr>
        <w:pStyle w:val="Nidungvnbn"/>
      </w:pPr>
      <w:r>
        <w:t>FFNN bao gồm ba loại lớp chính:</w:t>
      </w:r>
    </w:p>
    <w:p w14:paraId="5A2E4F53" w14:textId="77777777" w:rsidR="0008345A" w:rsidRDefault="0008345A">
      <w:pPr>
        <w:pStyle w:val="Nidungvnbn"/>
        <w:numPr>
          <w:ilvl w:val="0"/>
          <w:numId w:val="26"/>
        </w:numPr>
      </w:pPr>
      <w:bookmarkStart w:id="95" w:name="_heading=h.1gljqqffxm1c" w:colFirst="0" w:colLast="0"/>
      <w:bookmarkEnd w:id="95"/>
      <w:r>
        <w:rPr>
          <w:b/>
          <w:u w:val="single"/>
        </w:rPr>
        <w:t>Lớp đầu vào (Input Layer):</w:t>
      </w:r>
      <w:r>
        <w:t xml:space="preserve"> Nhận dữ liệu đầu vào. Số lượng nút trong lớp này bằng với số lượng tính năng trong dữ liệu đầu vào.</w:t>
      </w:r>
    </w:p>
    <w:p w14:paraId="3DA5F978" w14:textId="77777777" w:rsidR="0008345A" w:rsidRDefault="0008345A">
      <w:pPr>
        <w:pStyle w:val="Nidungvnbn"/>
        <w:numPr>
          <w:ilvl w:val="0"/>
          <w:numId w:val="26"/>
        </w:numPr>
      </w:pPr>
      <w:bookmarkStart w:id="96" w:name="_heading=h.9jnvqwwfwpic" w:colFirst="0" w:colLast="0"/>
      <w:bookmarkEnd w:id="96"/>
      <w:r>
        <w:rPr>
          <w:b/>
          <w:u w:val="single"/>
        </w:rPr>
        <w:t>Lớp ẩn (Hidden Layers):</w:t>
      </w:r>
      <w:r>
        <w:t xml:space="preserve"> Các lớp giữa đầu vào và đầu ra. Chúng thực hiện các phép biến đổi và tính toán phức tạp. Một FFNN có thể có một hoặc nhiều lớp ẩn.</w:t>
      </w:r>
    </w:p>
    <w:p w14:paraId="23605407" w14:textId="77777777" w:rsidR="0008345A" w:rsidRDefault="0008345A">
      <w:pPr>
        <w:pStyle w:val="Nidungvnbn"/>
        <w:numPr>
          <w:ilvl w:val="0"/>
          <w:numId w:val="26"/>
        </w:numPr>
      </w:pPr>
      <w:bookmarkStart w:id="97" w:name="_heading=h.3sekyrsovdf7" w:colFirst="0" w:colLast="0"/>
      <w:bookmarkEnd w:id="97"/>
      <w:r>
        <w:rPr>
          <w:b/>
          <w:u w:val="single"/>
        </w:rPr>
        <w:t>Lớp đầu ra (Output Layer):</w:t>
      </w:r>
      <w:r>
        <w:t xml:space="preserve"> Cung cấp đầu ra của mạng. Số lượng nút trong lớp này tùy thuộc vào bài toán cụ thể (ví dụ: một nút cho bài toán hồi quy, nhiều nút cho bài toán phân loại đa lớp).</w:t>
      </w:r>
    </w:p>
    <w:p w14:paraId="5557AA0B" w14:textId="77777777" w:rsidR="0008345A" w:rsidRDefault="0008345A" w:rsidP="0008345A">
      <w:pPr>
        <w:pStyle w:val="mc3"/>
      </w:pPr>
      <w:bookmarkStart w:id="98" w:name="_Toc168732303"/>
      <w:bookmarkStart w:id="99" w:name="_Toc168848627"/>
      <w:r>
        <w:t>2.2.2 Quá trình hoạt động của FFNN:</w:t>
      </w:r>
      <w:bookmarkEnd w:id="98"/>
      <w:bookmarkEnd w:id="99"/>
    </w:p>
    <w:p w14:paraId="1F23467C" w14:textId="77777777" w:rsidR="0008345A" w:rsidRDefault="0008345A" w:rsidP="0008345A">
      <w:pPr>
        <w:pStyle w:val="Nidungvnbn"/>
      </w:pPr>
      <w:bookmarkStart w:id="100" w:name="_heading=h.elt3d0mwmojo" w:colFirst="0" w:colLast="0"/>
      <w:bookmarkEnd w:id="100"/>
      <w:r>
        <w:rPr>
          <w:b/>
          <w:u w:val="single"/>
        </w:rPr>
        <w:lastRenderedPageBreak/>
        <w:t>Lan truyền tiến (Forward Propagation):</w:t>
      </w:r>
      <w:r>
        <w:t xml:space="preserve"> Dữ liệu đầu vào di chuyển qua các lớp của mạng, mỗi lớp áp dụng một phép biến đổi tuyến tính và sau đó là một hàm kích hoạt (activation function). Kết quả của mỗi lớp trở thành đầu vào cho lớp tiếp theo.</w:t>
      </w:r>
    </w:p>
    <w:p w14:paraId="2753B866" w14:textId="77777777" w:rsidR="0008345A" w:rsidRDefault="0008345A" w:rsidP="0008345A">
      <w:pPr>
        <w:tabs>
          <w:tab w:val="center" w:pos="6379"/>
        </w:tabs>
        <w:spacing w:line="360" w:lineRule="auto"/>
        <w:rPr>
          <w:sz w:val="26"/>
          <w:szCs w:val="26"/>
        </w:rPr>
      </w:pPr>
      <w:bookmarkStart w:id="101" w:name="_heading=h.slvc3f33a5nx" w:colFirst="0" w:colLast="0"/>
      <w:bookmarkEnd w:id="101"/>
      <w:r>
        <w:rPr>
          <w:noProof/>
          <w:sz w:val="26"/>
          <w:szCs w:val="26"/>
        </w:rPr>
        <w:drawing>
          <wp:inline distT="114300" distB="114300" distL="114300" distR="114300" wp14:anchorId="75390927" wp14:editId="4E99E9B7">
            <wp:extent cx="5387340" cy="1402080"/>
            <wp:effectExtent l="0" t="0" r="3810" b="7620"/>
            <wp:docPr id="1961915436" name="image30.png" descr="A math equations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6" name="image30.png" descr="A math equations on a white background&#10;&#10;Description automatically generated"/>
                    <pic:cNvPicPr preferRelativeResize="0"/>
                  </pic:nvPicPr>
                  <pic:blipFill>
                    <a:blip r:embed="rId51"/>
                    <a:srcRect/>
                    <a:stretch>
                      <a:fillRect/>
                    </a:stretch>
                  </pic:blipFill>
                  <pic:spPr>
                    <a:xfrm>
                      <a:off x="0" y="0"/>
                      <a:ext cx="5387340" cy="1402080"/>
                    </a:xfrm>
                    <a:prstGeom prst="rect">
                      <a:avLst/>
                    </a:prstGeom>
                    <a:ln/>
                  </pic:spPr>
                </pic:pic>
              </a:graphicData>
            </a:graphic>
          </wp:inline>
        </w:drawing>
      </w:r>
    </w:p>
    <w:p w14:paraId="51D5E11E" w14:textId="6ACACC43" w:rsidR="0008345A" w:rsidRPr="0008345A" w:rsidRDefault="0008345A">
      <w:pPr>
        <w:pStyle w:val="ListParagraph"/>
        <w:numPr>
          <w:ilvl w:val="0"/>
          <w:numId w:val="26"/>
        </w:numPr>
        <w:tabs>
          <w:tab w:val="center" w:pos="6379"/>
        </w:tabs>
        <w:spacing w:line="360" w:lineRule="auto"/>
        <w:rPr>
          <w:sz w:val="26"/>
          <w:szCs w:val="26"/>
        </w:rPr>
      </w:pPr>
      <w:r w:rsidRPr="0008345A">
        <w:rPr>
          <w:sz w:val="26"/>
          <w:szCs w:val="26"/>
        </w:rPr>
        <w:t>Trong đó:</w:t>
      </w:r>
    </w:p>
    <w:p w14:paraId="152A215B" w14:textId="77777777" w:rsidR="0008345A" w:rsidRDefault="0008345A">
      <w:pPr>
        <w:numPr>
          <w:ilvl w:val="0"/>
          <w:numId w:val="28"/>
        </w:numPr>
        <w:tabs>
          <w:tab w:val="center" w:pos="6379"/>
        </w:tabs>
        <w:spacing w:line="360" w:lineRule="auto"/>
        <w:rPr>
          <w:sz w:val="26"/>
          <w:szCs w:val="26"/>
        </w:rPr>
      </w:pPr>
      <w:r>
        <w:rPr>
          <w:rFonts w:ascii="Cambria Math" w:hAnsi="Cambria Math" w:cs="Cambria Math"/>
          <w:sz w:val="26"/>
          <w:szCs w:val="26"/>
        </w:rPr>
        <w:t>𝑥</w:t>
      </w:r>
      <w:r>
        <w:rPr>
          <w:sz w:val="26"/>
          <w:szCs w:val="26"/>
        </w:rPr>
        <w:t xml:space="preserve"> là vector đầu vào.</w:t>
      </w:r>
    </w:p>
    <w:p w14:paraId="0C4E514A" w14:textId="77777777" w:rsidR="0008345A" w:rsidRDefault="0008345A">
      <w:pPr>
        <w:numPr>
          <w:ilvl w:val="0"/>
          <w:numId w:val="28"/>
        </w:numPr>
        <w:tabs>
          <w:tab w:val="center" w:pos="6379"/>
        </w:tabs>
        <w:spacing w:line="360" w:lineRule="auto"/>
        <w:rPr>
          <w:sz w:val="26"/>
          <w:szCs w:val="26"/>
        </w:rPr>
      </w:pPr>
      <w:r>
        <w:rPr>
          <w:rFonts w:ascii="Cambria Math" w:hAnsi="Cambria Math" w:cs="Cambria Math"/>
          <w:sz w:val="26"/>
          <w:szCs w:val="26"/>
        </w:rPr>
        <w:t>𝑊</w:t>
      </w:r>
      <w:r>
        <w:rPr>
          <w:sz w:val="26"/>
          <w:szCs w:val="26"/>
        </w:rPr>
        <w:t xml:space="preserve"> là ma trận trọng số.</w:t>
      </w:r>
    </w:p>
    <w:p w14:paraId="33914452" w14:textId="77777777" w:rsidR="0008345A" w:rsidRDefault="0008345A">
      <w:pPr>
        <w:numPr>
          <w:ilvl w:val="0"/>
          <w:numId w:val="28"/>
        </w:numPr>
        <w:tabs>
          <w:tab w:val="center" w:pos="6379"/>
        </w:tabs>
        <w:spacing w:line="360" w:lineRule="auto"/>
        <w:rPr>
          <w:sz w:val="26"/>
          <w:szCs w:val="26"/>
        </w:rPr>
      </w:pPr>
      <w:bookmarkStart w:id="102" w:name="_heading=h.9mtpyqvmmezx" w:colFirst="0" w:colLast="0"/>
      <w:bookmarkEnd w:id="102"/>
      <w:r>
        <w:rPr>
          <w:rFonts w:ascii="Cambria Math" w:hAnsi="Cambria Math" w:cs="Cambria Math"/>
          <w:sz w:val="26"/>
          <w:szCs w:val="26"/>
        </w:rPr>
        <w:t>𝑏</w:t>
      </w:r>
      <w:r>
        <w:rPr>
          <w:sz w:val="26"/>
          <w:szCs w:val="26"/>
        </w:rPr>
        <w:t xml:space="preserve"> là vector hệ số chặn (bias).</w:t>
      </w:r>
    </w:p>
    <w:p w14:paraId="66F6DFB8" w14:textId="77777777" w:rsidR="0008345A" w:rsidRDefault="0008345A">
      <w:pPr>
        <w:numPr>
          <w:ilvl w:val="0"/>
          <w:numId w:val="28"/>
        </w:numPr>
        <w:tabs>
          <w:tab w:val="center" w:pos="6379"/>
        </w:tabs>
        <w:spacing w:line="360" w:lineRule="auto"/>
        <w:rPr>
          <w:sz w:val="26"/>
          <w:szCs w:val="26"/>
        </w:rPr>
      </w:pPr>
      <w:bookmarkStart w:id="103" w:name="_heading=h.a2p62jyl9zeo" w:colFirst="0" w:colLast="0"/>
      <w:bookmarkEnd w:id="103"/>
      <w:r>
        <w:rPr>
          <w:rFonts w:ascii="Cambria Math" w:hAnsi="Cambria Math" w:cs="Cambria Math"/>
          <w:sz w:val="26"/>
          <w:szCs w:val="26"/>
        </w:rPr>
        <w:t>𝜎</w:t>
      </w:r>
      <w:r>
        <w:rPr>
          <w:sz w:val="26"/>
          <w:szCs w:val="26"/>
        </w:rPr>
        <w:t xml:space="preserve"> là hàm kích hoạt.</w:t>
      </w:r>
    </w:p>
    <w:p w14:paraId="27F17F32" w14:textId="77777777" w:rsidR="0008345A" w:rsidRDefault="0008345A" w:rsidP="0008345A">
      <w:pPr>
        <w:tabs>
          <w:tab w:val="center" w:pos="6379"/>
        </w:tabs>
        <w:spacing w:line="360" w:lineRule="auto"/>
        <w:rPr>
          <w:sz w:val="26"/>
          <w:szCs w:val="26"/>
        </w:rPr>
      </w:pPr>
      <w:bookmarkStart w:id="104" w:name="_heading=h.ksq0c1ffcz4z" w:colFirst="0" w:colLast="0"/>
      <w:bookmarkEnd w:id="104"/>
    </w:p>
    <w:p w14:paraId="76A96379" w14:textId="77777777" w:rsidR="0008345A" w:rsidRDefault="0008345A" w:rsidP="0008345A">
      <w:pPr>
        <w:pStyle w:val="Nidungvnbn"/>
      </w:pPr>
      <w:bookmarkStart w:id="105" w:name="_heading=h.k9mnrcx9kh11" w:colFirst="0" w:colLast="0"/>
      <w:bookmarkEnd w:id="105"/>
      <w:r>
        <w:rPr>
          <w:b/>
          <w:u w:val="single"/>
        </w:rPr>
        <w:t>Hàm kích hoạt (Activation Function):</w:t>
      </w:r>
      <w:r>
        <w:t xml:space="preserve"> Áp dụng một hàm phi tuyến để giới thiệu tính phi tuyến vào mô hình, giúp mạng học được các mối quan hệ phi tuyến trong dữ liệu.</w:t>
      </w:r>
    </w:p>
    <w:p w14:paraId="5B5A0FA4" w14:textId="77777777" w:rsidR="0008345A" w:rsidRDefault="0008345A" w:rsidP="0008345A">
      <w:pPr>
        <w:pStyle w:val="Nidungvnbn"/>
      </w:pPr>
      <w:bookmarkStart w:id="106" w:name="_heading=h.a323o4y85wsh" w:colFirst="0" w:colLast="0"/>
      <w:bookmarkEnd w:id="106"/>
      <w:r>
        <w:t>Các hàm kích hoạt phổ biến:</w:t>
      </w:r>
    </w:p>
    <w:p w14:paraId="2916FBFE" w14:textId="77777777" w:rsidR="0008345A" w:rsidRDefault="0008345A">
      <w:pPr>
        <w:pStyle w:val="Nidungvnbn"/>
        <w:numPr>
          <w:ilvl w:val="0"/>
          <w:numId w:val="30"/>
        </w:numPr>
      </w:pPr>
      <w:r>
        <w:t>Sigmoid:</w:t>
      </w:r>
      <m:oMath>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w:r>
        <w:t xml:space="preserve"> ​</w:t>
      </w:r>
    </w:p>
    <w:p w14:paraId="71CE0AF3" w14:textId="0E5219B9" w:rsidR="0008345A" w:rsidRDefault="0008345A">
      <w:pPr>
        <w:pStyle w:val="Nidungvnbn"/>
        <w:numPr>
          <w:ilvl w:val="0"/>
          <w:numId w:val="30"/>
        </w:numPr>
      </w:pPr>
      <w:r>
        <w:t>Tanh: tanh(z) =</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num>
          <m:den>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w:p>
    <w:p w14:paraId="0886F7A7" w14:textId="7EB196CF" w:rsidR="0008345A" w:rsidRDefault="0008345A">
      <w:pPr>
        <w:pStyle w:val="Nidungvnbn"/>
        <w:numPr>
          <w:ilvl w:val="0"/>
          <w:numId w:val="30"/>
        </w:numPr>
      </w:pPr>
      <w:bookmarkStart w:id="107" w:name="_heading=h.42209ll4owob" w:colFirst="0" w:colLast="0"/>
      <w:bookmarkEnd w:id="107"/>
      <w:r>
        <w:t>ReLU: ReLU(z)=max(0,z)</w:t>
      </w:r>
    </w:p>
    <w:p w14:paraId="3CD78062" w14:textId="77777777" w:rsidR="0008345A" w:rsidRDefault="0008345A" w:rsidP="0008345A">
      <w:pPr>
        <w:tabs>
          <w:tab w:val="center" w:pos="6379"/>
        </w:tabs>
        <w:spacing w:line="360" w:lineRule="auto"/>
        <w:rPr>
          <w:sz w:val="26"/>
          <w:szCs w:val="26"/>
        </w:rPr>
      </w:pPr>
      <w:bookmarkStart w:id="108" w:name="_heading=h.v32kvl9gbnvm" w:colFirst="0" w:colLast="0"/>
      <w:bookmarkEnd w:id="108"/>
    </w:p>
    <w:p w14:paraId="32650AB7" w14:textId="77777777" w:rsidR="0008345A" w:rsidRDefault="0008345A" w:rsidP="0008345A">
      <w:pPr>
        <w:tabs>
          <w:tab w:val="center" w:pos="6379"/>
        </w:tabs>
        <w:spacing w:line="360" w:lineRule="auto"/>
        <w:rPr>
          <w:b/>
          <w:sz w:val="26"/>
          <w:szCs w:val="26"/>
        </w:rPr>
      </w:pPr>
      <w:bookmarkStart w:id="109" w:name="_heading=h.qwdldfrotk6" w:colFirst="0" w:colLast="0"/>
      <w:bookmarkEnd w:id="109"/>
      <w:r>
        <w:rPr>
          <w:b/>
          <w:sz w:val="26"/>
          <w:szCs w:val="26"/>
        </w:rPr>
        <w:t>2.2.3 Hàm mất mát (Loss Function):</w:t>
      </w:r>
    </w:p>
    <w:p w14:paraId="6958E386" w14:textId="77777777" w:rsidR="0008345A" w:rsidRDefault="0008345A" w:rsidP="0008345A">
      <w:pPr>
        <w:tabs>
          <w:tab w:val="center" w:pos="6379"/>
        </w:tabs>
        <w:spacing w:line="360" w:lineRule="auto"/>
        <w:ind w:firstLine="566"/>
        <w:rPr>
          <w:sz w:val="26"/>
          <w:szCs w:val="26"/>
        </w:rPr>
      </w:pPr>
      <w:r>
        <w:rPr>
          <w:sz w:val="26"/>
          <w:szCs w:val="26"/>
        </w:rPr>
        <w:t>Hàm mất mát đo lường sự khác biệt giữa giá trị dự đoán của mạng và giá trị thực tế. Mục tiêu của việc huấn luyện là tối thiểu hóa hàm mất mát.</w:t>
      </w:r>
    </w:p>
    <w:p w14:paraId="121D6BBE" w14:textId="77777777" w:rsidR="0008345A" w:rsidRDefault="0008345A" w:rsidP="0008345A">
      <w:pPr>
        <w:pStyle w:val="Nidungvnbn"/>
      </w:pPr>
      <w:bookmarkStart w:id="110" w:name="_heading=h.djenkrxvovsj" w:colFirst="0" w:colLast="0"/>
      <w:bookmarkEnd w:id="110"/>
      <w:r>
        <w:t>Một số hàm mất mát phổ biến:</w:t>
      </w:r>
    </w:p>
    <w:p w14:paraId="0DBB0642" w14:textId="1723E85B" w:rsidR="0008345A" w:rsidRDefault="0008345A">
      <w:pPr>
        <w:pStyle w:val="Nidungvnbn"/>
        <w:numPr>
          <w:ilvl w:val="0"/>
          <w:numId w:val="30"/>
        </w:numPr>
      </w:pPr>
      <w:r>
        <w:lastRenderedPageBreak/>
        <w:t>Mean Squared Error (MSE) cho bài toán hồi quy.</w:t>
      </w:r>
    </w:p>
    <w:p w14:paraId="5AEBC839" w14:textId="655EC467" w:rsidR="0008345A" w:rsidRDefault="0008345A">
      <w:pPr>
        <w:pStyle w:val="Nidungvnbn"/>
        <w:numPr>
          <w:ilvl w:val="0"/>
          <w:numId w:val="30"/>
        </w:numPr>
      </w:pPr>
      <w:r>
        <w:t>Cross-Entropy Loss cho bài toán phân loại.</w:t>
      </w:r>
    </w:p>
    <w:p w14:paraId="226D2008" w14:textId="77777777" w:rsidR="0008345A" w:rsidRDefault="0008345A" w:rsidP="0008345A">
      <w:pPr>
        <w:tabs>
          <w:tab w:val="center" w:pos="6379"/>
        </w:tabs>
        <w:spacing w:line="360" w:lineRule="auto"/>
        <w:rPr>
          <w:sz w:val="26"/>
          <w:szCs w:val="26"/>
        </w:rPr>
      </w:pPr>
      <w:bookmarkStart w:id="111" w:name="_heading=h.d2kuyttmor0z" w:colFirst="0" w:colLast="0"/>
      <w:bookmarkEnd w:id="111"/>
    </w:p>
    <w:p w14:paraId="4F7286E8" w14:textId="77777777" w:rsidR="0008345A" w:rsidRDefault="0008345A" w:rsidP="0008345A">
      <w:pPr>
        <w:pStyle w:val="mc3"/>
      </w:pPr>
      <w:bookmarkStart w:id="112" w:name="_Toc168732304"/>
      <w:bookmarkStart w:id="113" w:name="_Toc168848628"/>
      <w:r>
        <w:t>2.2.4 Lan truyền ngược (Backpropagation):</w:t>
      </w:r>
      <w:bookmarkEnd w:id="112"/>
      <w:bookmarkEnd w:id="113"/>
    </w:p>
    <w:p w14:paraId="77AE4E5D" w14:textId="77777777" w:rsidR="0008345A" w:rsidRDefault="0008345A" w:rsidP="0008345A">
      <w:pPr>
        <w:pStyle w:val="Nidungvnbn"/>
      </w:pPr>
      <w:bookmarkStart w:id="114" w:name="_heading=h.aqrrzyf0k4wo" w:colFirst="0" w:colLast="0"/>
      <w:bookmarkEnd w:id="114"/>
      <w:r>
        <w:t>Lan truyền ngược là quá trình điều chỉnh trọng số của mạng dựa trên lỗi của dự đoán. Nó bao gồm hai bước chính:</w:t>
      </w:r>
    </w:p>
    <w:p w14:paraId="75014F0D" w14:textId="77777777" w:rsidR="0008345A" w:rsidRDefault="0008345A">
      <w:pPr>
        <w:pStyle w:val="Nidungvnbn"/>
        <w:numPr>
          <w:ilvl w:val="0"/>
          <w:numId w:val="31"/>
        </w:numPr>
      </w:pPr>
      <w:bookmarkStart w:id="115" w:name="_heading=h.r9tunrbb9f6" w:colFirst="0" w:colLast="0"/>
      <w:bookmarkEnd w:id="115"/>
      <w:r>
        <w:rPr>
          <w:b/>
        </w:rPr>
        <w:t xml:space="preserve">Lan truyền ngược gradient: </w:t>
      </w:r>
      <w:r>
        <w:t>Tính gradient của hàm mất mát đối với từng trọng số bằng cách sử dụng quy tắc chuỗi. Gradient này cho biết mức độ ảnh hưởng của từng trọng số đến lỗi.</w:t>
      </w:r>
    </w:p>
    <w:p w14:paraId="4E429CEF" w14:textId="77777777" w:rsidR="0008345A" w:rsidRDefault="0008345A">
      <w:pPr>
        <w:pStyle w:val="Nidungvnbn"/>
        <w:numPr>
          <w:ilvl w:val="0"/>
          <w:numId w:val="31"/>
        </w:numPr>
      </w:pPr>
      <w:bookmarkStart w:id="116" w:name="_heading=h.hsj3i7zhbcpt" w:colFirst="0" w:colLast="0"/>
      <w:bookmarkEnd w:id="116"/>
      <w:r>
        <w:rPr>
          <w:b/>
        </w:rPr>
        <w:t xml:space="preserve">Cập nhật trọng số: </w:t>
      </w:r>
      <w:r>
        <w:t>Điều chỉnh trọng số bằng cách sử dụng gradient đã tính toán. Quá trình này thường sử dụng một thuật toán tối ưu hóa như Gradient Descent.</w:t>
      </w:r>
    </w:p>
    <w:p w14:paraId="6C8B565C" w14:textId="77777777" w:rsidR="0008345A" w:rsidRDefault="0008345A">
      <w:pPr>
        <w:pStyle w:val="Nidungvnbn"/>
        <w:numPr>
          <w:ilvl w:val="0"/>
          <w:numId w:val="31"/>
        </w:numPr>
      </w:pPr>
      <w:bookmarkStart w:id="117" w:name="_heading=h.9do4gvjs44ex" w:colFirst="0" w:colLast="0"/>
      <w:bookmarkEnd w:id="117"/>
      <w:r>
        <w:t>Quy tắc cập nhật trọng số:</w:t>
      </w:r>
    </w:p>
    <w:p w14:paraId="387D09F3" w14:textId="72AD458C" w:rsidR="0008345A" w:rsidRDefault="0008345A" w:rsidP="0008345A">
      <w:pPr>
        <w:tabs>
          <w:tab w:val="center" w:pos="6379"/>
        </w:tabs>
        <w:spacing w:line="360" w:lineRule="auto"/>
        <w:ind w:left="720"/>
        <w:rPr>
          <w:sz w:val="26"/>
          <w:szCs w:val="26"/>
        </w:rPr>
      </w:pPr>
      <w:r>
        <w:rPr>
          <w:sz w:val="26"/>
          <w:szCs w:val="26"/>
        </w:rPr>
        <w:t xml:space="preserve">          </w:t>
      </w:r>
      <w:r>
        <w:rPr>
          <w:noProof/>
          <w:sz w:val="26"/>
          <w:szCs w:val="26"/>
        </w:rPr>
        <w:drawing>
          <wp:inline distT="114300" distB="114300" distL="114300" distR="114300" wp14:anchorId="161DBD8B" wp14:editId="7B2E46D4">
            <wp:extent cx="3067050" cy="1295400"/>
            <wp:effectExtent l="0" t="0" r="0" b="0"/>
            <wp:docPr id="1961915425" name="image19.png" descr="A black and white math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61915425" name="image19.png" descr="A black and white math symbols&#10;&#10;Description automatically generated with medium confidence"/>
                    <pic:cNvPicPr preferRelativeResize="0"/>
                  </pic:nvPicPr>
                  <pic:blipFill>
                    <a:blip r:embed="rId52"/>
                    <a:srcRect/>
                    <a:stretch>
                      <a:fillRect/>
                    </a:stretch>
                  </pic:blipFill>
                  <pic:spPr>
                    <a:xfrm>
                      <a:off x="0" y="0"/>
                      <a:ext cx="3067050" cy="1295400"/>
                    </a:xfrm>
                    <a:prstGeom prst="rect">
                      <a:avLst/>
                    </a:prstGeom>
                    <a:ln/>
                  </pic:spPr>
                </pic:pic>
              </a:graphicData>
            </a:graphic>
          </wp:inline>
        </w:drawing>
      </w:r>
    </w:p>
    <w:p w14:paraId="2FF372F0" w14:textId="77777777" w:rsidR="0008345A" w:rsidRPr="0008345A" w:rsidRDefault="0008345A">
      <w:pPr>
        <w:pStyle w:val="ListParagraph"/>
        <w:numPr>
          <w:ilvl w:val="0"/>
          <w:numId w:val="32"/>
        </w:numPr>
        <w:tabs>
          <w:tab w:val="center" w:pos="6379"/>
        </w:tabs>
        <w:spacing w:before="240" w:after="240" w:line="360" w:lineRule="auto"/>
        <w:rPr>
          <w:sz w:val="26"/>
          <w:szCs w:val="26"/>
        </w:rPr>
      </w:pPr>
      <w:r w:rsidRPr="0008345A">
        <w:rPr>
          <w:sz w:val="26"/>
          <w:szCs w:val="26"/>
        </w:rPr>
        <w:t>Trong đó:</w:t>
      </w:r>
    </w:p>
    <w:p w14:paraId="298D3BDA" w14:textId="77777777" w:rsidR="0008345A" w:rsidRDefault="0008345A">
      <w:pPr>
        <w:numPr>
          <w:ilvl w:val="0"/>
          <w:numId w:val="29"/>
        </w:numPr>
        <w:tabs>
          <w:tab w:val="center" w:pos="6379"/>
        </w:tabs>
        <w:spacing w:before="240" w:line="360" w:lineRule="auto"/>
        <w:rPr>
          <w:sz w:val="26"/>
          <w:szCs w:val="26"/>
        </w:rPr>
      </w:pPr>
      <w:r>
        <w:rPr>
          <w:sz w:val="26"/>
          <w:szCs w:val="26"/>
        </w:rPr>
        <w:t>η là tốc độ học (learning rate).</w:t>
      </w:r>
    </w:p>
    <w:bookmarkStart w:id="118" w:name="_heading=h.7f0n9sgbalwx" w:colFirst="0" w:colLast="0"/>
    <w:bookmarkEnd w:id="118"/>
    <w:p w14:paraId="248B9D2B" w14:textId="7DC41C0F" w:rsidR="0008345A" w:rsidRPr="0008345A" w:rsidRDefault="00000000">
      <w:pPr>
        <w:numPr>
          <w:ilvl w:val="0"/>
          <w:numId w:val="29"/>
        </w:numPr>
        <w:tabs>
          <w:tab w:val="center" w:pos="6379"/>
        </w:tabs>
        <w:spacing w:after="240" w:line="360" w:lineRule="auto"/>
        <w:rPr>
          <w:sz w:val="26"/>
          <w:szCs w:val="26"/>
        </w:rPr>
      </w:pPr>
      <m:oMath>
        <m:f>
          <m:fPr>
            <m:ctrlPr>
              <w:rPr>
                <w:rFonts w:ascii="Cambria Math" w:hAnsi="Cambria Math"/>
                <w:sz w:val="26"/>
                <w:szCs w:val="26"/>
              </w:rPr>
            </m:ctrlPr>
          </m:fPr>
          <m:num>
            <m:r>
              <w:rPr>
                <w:rFonts w:ascii="Cambria Math" w:hAnsi="Cambria Math"/>
                <w:sz w:val="26"/>
                <w:szCs w:val="26"/>
              </w:rPr>
              <m:t>∂L</m:t>
            </m:r>
          </m:num>
          <m:den>
            <m:r>
              <w:rPr>
                <w:rFonts w:ascii="Cambria Math" w:hAnsi="Cambria Math"/>
                <w:sz w:val="26"/>
                <w:szCs w:val="26"/>
              </w:rPr>
              <m:t>∂W</m:t>
            </m:r>
          </m:den>
        </m:f>
      </m:oMath>
      <w:r w:rsidR="0008345A">
        <w:rPr>
          <w:sz w:val="26"/>
          <w:szCs w:val="26"/>
        </w:rPr>
        <w:t>​ là gradient của hàm mất mát đối với trọng số.</w:t>
      </w:r>
      <w:bookmarkStart w:id="119" w:name="_heading=h.2dzc7e25qv65" w:colFirst="0" w:colLast="0"/>
      <w:bookmarkEnd w:id="119"/>
    </w:p>
    <w:p w14:paraId="1B194CF8" w14:textId="77777777" w:rsidR="0008345A" w:rsidRDefault="0008345A" w:rsidP="0008345A">
      <w:pPr>
        <w:pStyle w:val="mc3"/>
      </w:pPr>
      <w:bookmarkStart w:id="120" w:name="_heading=h.2n6uuhlqhwnn" w:colFirst="0" w:colLast="0"/>
      <w:bookmarkStart w:id="121" w:name="_Toc168732305"/>
      <w:bookmarkStart w:id="122" w:name="_Toc168848629"/>
      <w:bookmarkEnd w:id="120"/>
      <w:r>
        <w:t>2.2.5 Thuật toán tối ưu hóa</w:t>
      </w:r>
      <w:bookmarkEnd w:id="121"/>
      <w:bookmarkEnd w:id="122"/>
    </w:p>
    <w:p w14:paraId="34AA9179" w14:textId="77777777" w:rsidR="0008345A" w:rsidRDefault="0008345A" w:rsidP="0008345A">
      <w:pPr>
        <w:pStyle w:val="Nidungvnbn"/>
      </w:pPr>
      <w:r>
        <w:t>Các thuật toán tối ưu hóa được sử dụng để cập nhật trọng số nhằm giảm thiểu hàm mất mát. Các thuật toán phổ biến bao gồm:</w:t>
      </w:r>
    </w:p>
    <w:p w14:paraId="0E9B9E76" w14:textId="77777777" w:rsidR="0008345A" w:rsidRDefault="0008345A">
      <w:pPr>
        <w:pStyle w:val="Nidungvnbn"/>
        <w:numPr>
          <w:ilvl w:val="0"/>
          <w:numId w:val="33"/>
        </w:numPr>
      </w:pPr>
      <w:r w:rsidRPr="0008345A">
        <w:rPr>
          <w:b/>
          <w:bCs/>
        </w:rPr>
        <w:lastRenderedPageBreak/>
        <w:t>Gradient Descent</w:t>
      </w:r>
      <w:r>
        <w:t>: Cập nhật trọng số bằng cách di chuyển ngược theo gradient của hàm mất mát.</w:t>
      </w:r>
    </w:p>
    <w:p w14:paraId="031ABDA2" w14:textId="77777777" w:rsidR="0008345A" w:rsidRDefault="0008345A">
      <w:pPr>
        <w:pStyle w:val="Nidungvnbn"/>
        <w:numPr>
          <w:ilvl w:val="0"/>
          <w:numId w:val="33"/>
        </w:numPr>
      </w:pPr>
      <w:r w:rsidRPr="0008345A">
        <w:rPr>
          <w:b/>
          <w:bCs/>
        </w:rPr>
        <w:t>Stochastic Gradient Descent (SGD):</w:t>
      </w:r>
      <w:r>
        <w:t xml:space="preserve"> Phiên bản ngẫu nhiên của Gradient Descent, cập nhật trọng số dựa trên một mẫu ngẫu nhiên từ tập dữ liệu.</w:t>
      </w:r>
    </w:p>
    <w:p w14:paraId="33E99C23" w14:textId="77777777" w:rsidR="0008345A" w:rsidRDefault="0008345A">
      <w:pPr>
        <w:pStyle w:val="Nidungvnbn"/>
        <w:numPr>
          <w:ilvl w:val="0"/>
          <w:numId w:val="33"/>
        </w:numPr>
      </w:pPr>
      <w:bookmarkStart w:id="123" w:name="_heading=h.f3x717clxjfb" w:colFirst="0" w:colLast="0"/>
      <w:bookmarkEnd w:id="123"/>
      <w:r w:rsidRPr="0008345A">
        <w:rPr>
          <w:b/>
          <w:bCs/>
        </w:rPr>
        <w:t>Adam</w:t>
      </w:r>
      <w:r>
        <w:t>: Một thuật toán tối ưu hóa phổ biến kết hợp các ưu điểm của AdaGrad và RMSProp.</w:t>
      </w:r>
    </w:p>
    <w:p w14:paraId="2417AB9B" w14:textId="77777777" w:rsidR="0008345A" w:rsidRDefault="0008345A" w:rsidP="0008345A">
      <w:pPr>
        <w:tabs>
          <w:tab w:val="center" w:pos="6379"/>
        </w:tabs>
        <w:spacing w:line="360" w:lineRule="auto"/>
        <w:rPr>
          <w:sz w:val="26"/>
          <w:szCs w:val="26"/>
        </w:rPr>
      </w:pPr>
      <w:bookmarkStart w:id="124" w:name="_heading=h.nexg6a1vah1p" w:colFirst="0" w:colLast="0"/>
      <w:bookmarkEnd w:id="124"/>
    </w:p>
    <w:p w14:paraId="3B1F2F54" w14:textId="77777777" w:rsidR="0008345A" w:rsidRDefault="0008345A" w:rsidP="0008345A">
      <w:pPr>
        <w:tabs>
          <w:tab w:val="center" w:pos="6379"/>
        </w:tabs>
        <w:spacing w:line="360" w:lineRule="auto"/>
        <w:rPr>
          <w:b/>
          <w:sz w:val="26"/>
          <w:szCs w:val="26"/>
        </w:rPr>
      </w:pPr>
      <w:r>
        <w:rPr>
          <w:b/>
          <w:sz w:val="26"/>
          <w:szCs w:val="26"/>
        </w:rPr>
        <w:t>2.2.6 Quá trình huấn luyện:</w:t>
      </w:r>
    </w:p>
    <w:p w14:paraId="36677113" w14:textId="77777777" w:rsidR="0008345A" w:rsidRDefault="0008345A" w:rsidP="0008345A">
      <w:pPr>
        <w:tabs>
          <w:tab w:val="center" w:pos="6379"/>
        </w:tabs>
        <w:spacing w:before="240" w:after="240" w:line="360" w:lineRule="auto"/>
        <w:ind w:firstLine="566"/>
        <w:rPr>
          <w:sz w:val="26"/>
          <w:szCs w:val="26"/>
        </w:rPr>
      </w:pPr>
      <w:r>
        <w:rPr>
          <w:sz w:val="26"/>
          <w:szCs w:val="26"/>
        </w:rPr>
        <w:t>Quá trình huấn luyện FFNN bao gồm các bước:</w:t>
      </w:r>
    </w:p>
    <w:p w14:paraId="3969AB49" w14:textId="77777777" w:rsidR="0008345A" w:rsidRDefault="0008345A">
      <w:pPr>
        <w:numPr>
          <w:ilvl w:val="0"/>
          <w:numId w:val="27"/>
        </w:numPr>
        <w:tabs>
          <w:tab w:val="center" w:pos="6379"/>
        </w:tabs>
        <w:spacing w:before="240" w:line="360" w:lineRule="auto"/>
        <w:rPr>
          <w:sz w:val="26"/>
          <w:szCs w:val="26"/>
        </w:rPr>
      </w:pPr>
      <w:bookmarkStart w:id="125" w:name="_heading=h.jcs57ehwhdmz" w:colFirst="0" w:colLast="0"/>
      <w:bookmarkEnd w:id="125"/>
      <w:r>
        <w:rPr>
          <w:b/>
          <w:sz w:val="26"/>
          <w:szCs w:val="26"/>
        </w:rPr>
        <w:t>Khởi tạo trọng số</w:t>
      </w:r>
      <w:r>
        <w:rPr>
          <w:sz w:val="26"/>
          <w:szCs w:val="26"/>
        </w:rPr>
        <w:t>: Thường khởi tạo ngẫu nhiên các trọng số.</w:t>
      </w:r>
    </w:p>
    <w:p w14:paraId="25DCF101" w14:textId="77777777" w:rsidR="0008345A" w:rsidRDefault="0008345A">
      <w:pPr>
        <w:numPr>
          <w:ilvl w:val="0"/>
          <w:numId w:val="27"/>
        </w:numPr>
        <w:tabs>
          <w:tab w:val="center" w:pos="6379"/>
        </w:tabs>
        <w:spacing w:line="360" w:lineRule="auto"/>
        <w:rPr>
          <w:sz w:val="26"/>
          <w:szCs w:val="26"/>
        </w:rPr>
      </w:pPr>
      <w:bookmarkStart w:id="126" w:name="_heading=h.3ygx3r2lxrhi" w:colFirst="0" w:colLast="0"/>
      <w:bookmarkEnd w:id="126"/>
      <w:r>
        <w:rPr>
          <w:b/>
          <w:sz w:val="26"/>
          <w:szCs w:val="26"/>
        </w:rPr>
        <w:t>Lan truyền tiến</w:t>
      </w:r>
      <w:r>
        <w:rPr>
          <w:sz w:val="26"/>
          <w:szCs w:val="26"/>
        </w:rPr>
        <w:t>: Tính toán đầu ra của mạng cho dữ liệu đầu vào.</w:t>
      </w:r>
    </w:p>
    <w:p w14:paraId="281672E7" w14:textId="77777777" w:rsidR="0008345A" w:rsidRDefault="0008345A">
      <w:pPr>
        <w:numPr>
          <w:ilvl w:val="0"/>
          <w:numId w:val="27"/>
        </w:numPr>
        <w:tabs>
          <w:tab w:val="center" w:pos="6379"/>
        </w:tabs>
        <w:spacing w:line="360" w:lineRule="auto"/>
        <w:rPr>
          <w:sz w:val="26"/>
          <w:szCs w:val="26"/>
        </w:rPr>
      </w:pPr>
      <w:bookmarkStart w:id="127" w:name="_heading=h.reb1zzgakcxh" w:colFirst="0" w:colLast="0"/>
      <w:bookmarkEnd w:id="127"/>
      <w:r>
        <w:rPr>
          <w:b/>
          <w:sz w:val="26"/>
          <w:szCs w:val="26"/>
        </w:rPr>
        <w:t>Tính toán lỗi</w:t>
      </w:r>
      <w:r>
        <w:rPr>
          <w:sz w:val="26"/>
          <w:szCs w:val="26"/>
        </w:rPr>
        <w:t>: Sử dụng hàm mất mát để đo lường lỗi của dự đoán.</w:t>
      </w:r>
    </w:p>
    <w:p w14:paraId="0042E2F6" w14:textId="77777777" w:rsidR="0008345A" w:rsidRDefault="0008345A">
      <w:pPr>
        <w:numPr>
          <w:ilvl w:val="0"/>
          <w:numId w:val="27"/>
        </w:numPr>
        <w:tabs>
          <w:tab w:val="center" w:pos="6379"/>
        </w:tabs>
        <w:spacing w:line="360" w:lineRule="auto"/>
        <w:rPr>
          <w:sz w:val="26"/>
          <w:szCs w:val="26"/>
        </w:rPr>
      </w:pPr>
      <w:bookmarkStart w:id="128" w:name="_heading=h.vchzk58ka7bc" w:colFirst="0" w:colLast="0"/>
      <w:bookmarkEnd w:id="128"/>
      <w:r>
        <w:rPr>
          <w:b/>
          <w:sz w:val="26"/>
          <w:szCs w:val="26"/>
        </w:rPr>
        <w:t>Lan truyền ngược</w:t>
      </w:r>
      <w:r>
        <w:rPr>
          <w:sz w:val="26"/>
          <w:szCs w:val="26"/>
        </w:rPr>
        <w:t>: Tính toán gradient của lỗi đối với các trọng số và cập nhật trọng số.</w:t>
      </w:r>
    </w:p>
    <w:p w14:paraId="21099F15" w14:textId="77777777" w:rsidR="0008345A" w:rsidRDefault="0008345A">
      <w:pPr>
        <w:numPr>
          <w:ilvl w:val="0"/>
          <w:numId w:val="27"/>
        </w:numPr>
        <w:tabs>
          <w:tab w:val="center" w:pos="6379"/>
        </w:tabs>
        <w:spacing w:after="240" w:line="360" w:lineRule="auto"/>
        <w:rPr>
          <w:sz w:val="26"/>
          <w:szCs w:val="26"/>
        </w:rPr>
      </w:pPr>
      <w:bookmarkStart w:id="129" w:name="_heading=h.4b8tsn6lwxo8" w:colFirst="0" w:colLast="0"/>
      <w:bookmarkEnd w:id="129"/>
      <w:r>
        <w:rPr>
          <w:b/>
          <w:sz w:val="26"/>
          <w:szCs w:val="26"/>
        </w:rPr>
        <w:t>Lặp lại</w:t>
      </w:r>
      <w:r>
        <w:rPr>
          <w:sz w:val="26"/>
          <w:szCs w:val="26"/>
        </w:rPr>
        <w:t>: Lặp lại quá trình trên cho đến khi mạng hội tụ hoặc đạt được số epoch quy định.</w:t>
      </w:r>
    </w:p>
    <w:p w14:paraId="0928A673" w14:textId="77777777" w:rsidR="0008345A" w:rsidRDefault="0008345A" w:rsidP="0008345A">
      <w:pPr>
        <w:tabs>
          <w:tab w:val="center" w:pos="6379"/>
        </w:tabs>
        <w:spacing w:line="360" w:lineRule="auto"/>
        <w:rPr>
          <w:b/>
          <w:sz w:val="26"/>
          <w:szCs w:val="26"/>
        </w:rPr>
      </w:pPr>
      <w:bookmarkStart w:id="130" w:name="_heading=h.9rxor7bzv7w1" w:colFirst="0" w:colLast="0"/>
      <w:bookmarkEnd w:id="130"/>
      <w:r>
        <w:rPr>
          <w:b/>
          <w:sz w:val="26"/>
          <w:szCs w:val="26"/>
        </w:rPr>
        <w:t>2.2.7 Đánh giá và kiểm thử:</w:t>
      </w:r>
    </w:p>
    <w:p w14:paraId="738E77D8" w14:textId="59EB6F04" w:rsidR="0008345A" w:rsidRPr="0008345A" w:rsidRDefault="0008345A" w:rsidP="0008345A">
      <w:pPr>
        <w:pStyle w:val="Nidungvnbn"/>
      </w:pPr>
      <w:bookmarkStart w:id="131" w:name="_heading=h.a44n6hg6zsds" w:colFirst="0" w:colLast="0"/>
      <w:bookmarkEnd w:id="131"/>
      <w:r>
        <w:t>Sau khi huấn luyện, mạng cần được đánh giá trên tập dữ liệu kiểm thử để kiểm tra hiệu suất và khả năng tổng quát hóa. Các chỉ số đánh giá phổ biến bao gồm độ chính xác, F1-score, MSE, và AUC-ROC, tùy thuộc vào bài toán cụ thể.</w:t>
      </w:r>
    </w:p>
    <w:p w14:paraId="34DA4F95" w14:textId="5880EF98" w:rsidR="00C906DF" w:rsidRDefault="00C906DF">
      <w:pPr>
        <w:pStyle w:val="Mc2"/>
        <w:numPr>
          <w:ilvl w:val="1"/>
          <w:numId w:val="9"/>
        </w:numPr>
      </w:pPr>
      <w:bookmarkStart w:id="132" w:name="_Toc168732306"/>
      <w:bookmarkStart w:id="133" w:name="_Toc168848630"/>
      <w:r>
        <w:t>RNN (Recurrent Neural Networks)</w:t>
      </w:r>
      <w:bookmarkEnd w:id="132"/>
      <w:bookmarkEnd w:id="133"/>
    </w:p>
    <w:p w14:paraId="16334557" w14:textId="77777777" w:rsidR="0008345A" w:rsidRDefault="0008345A" w:rsidP="0008345A">
      <w:pPr>
        <w:pStyle w:val="Nidungvnbn"/>
      </w:pPr>
      <w:r>
        <w:t>Recurrent Neural Networks (RNN) là một loại mạng neural có kiến trúc cho phép xử lý dữ liệu tuần tự và duy trì thông tin qua các bước thời gian. Khả năng này làm cho RNN trở nên hữu ích trong các ứng dụng liên quan đến dữ liệu tuần tự như xử lý ngôn ngữ tự nhiên, phân tích chuỗi thời gian, và nhận dạng giọng nói.</w:t>
      </w:r>
    </w:p>
    <w:p w14:paraId="47F7D56D" w14:textId="77777777" w:rsidR="0008345A" w:rsidRDefault="0008345A" w:rsidP="0008345A">
      <w:pPr>
        <w:pBdr>
          <w:top w:val="nil"/>
          <w:left w:val="nil"/>
          <w:bottom w:val="nil"/>
          <w:right w:val="nil"/>
          <w:between w:val="nil"/>
        </w:pBdr>
        <w:tabs>
          <w:tab w:val="center" w:pos="6379"/>
        </w:tabs>
        <w:spacing w:line="360" w:lineRule="auto"/>
        <w:rPr>
          <w:sz w:val="26"/>
          <w:szCs w:val="26"/>
        </w:rPr>
      </w:pPr>
      <w:r>
        <w:rPr>
          <w:noProof/>
          <w:sz w:val="26"/>
          <w:szCs w:val="26"/>
        </w:rPr>
        <w:lastRenderedPageBreak/>
        <w:drawing>
          <wp:inline distT="114300" distB="114300" distL="114300" distR="114300" wp14:anchorId="364EE8E0" wp14:editId="4AB469FE">
            <wp:extent cx="5791835" cy="1981200"/>
            <wp:effectExtent l="0" t="0" r="0" b="0"/>
            <wp:docPr id="1961915424" name="image22.png"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24" name="image22.png" descr="A diagram of a machine&#10;&#10;Description automatically generated"/>
                    <pic:cNvPicPr preferRelativeResize="0"/>
                  </pic:nvPicPr>
                  <pic:blipFill>
                    <a:blip r:embed="rId53"/>
                    <a:srcRect/>
                    <a:stretch>
                      <a:fillRect/>
                    </a:stretch>
                  </pic:blipFill>
                  <pic:spPr>
                    <a:xfrm>
                      <a:off x="0" y="0"/>
                      <a:ext cx="5791835" cy="1981200"/>
                    </a:xfrm>
                    <a:prstGeom prst="rect">
                      <a:avLst/>
                    </a:prstGeom>
                    <a:ln/>
                  </pic:spPr>
                </pic:pic>
              </a:graphicData>
            </a:graphic>
          </wp:inline>
        </w:drawing>
      </w:r>
    </w:p>
    <w:p w14:paraId="09C380A1" w14:textId="77777777" w:rsidR="0008345A" w:rsidRDefault="0008345A" w:rsidP="0008345A">
      <w:pPr>
        <w:pStyle w:val="mc3"/>
      </w:pPr>
      <w:bookmarkStart w:id="134" w:name="_Toc168732307"/>
      <w:bookmarkStart w:id="135" w:name="_Toc168848631"/>
      <w:r>
        <w:t>2.3.1. Cấu trúc của RNN</w:t>
      </w:r>
      <w:bookmarkEnd w:id="134"/>
      <w:bookmarkEnd w:id="135"/>
    </w:p>
    <w:p w14:paraId="2C2A65A6" w14:textId="77777777" w:rsidR="0008345A" w:rsidRDefault="0008345A" w:rsidP="0008345A">
      <w:pPr>
        <w:pStyle w:val="Nidungvnbn"/>
      </w:pPr>
      <w:r>
        <w:t>RNN có cấu trúc đặc biệt với các kết nối tuần hoàn (recurrent connections), cho phép thông tin được truyền qua các bước thời gian. Mỗi nút trong mạng không chỉ nhận đầu vào từ các bước thời gian trước mà còn từ trạng thái ẩn (hidden state) của chính nó ở bước thời gian trước đó.</w:t>
      </w:r>
    </w:p>
    <w:p w14:paraId="718A5DE1" w14:textId="77777777" w:rsidR="0008345A" w:rsidRDefault="0008345A">
      <w:pPr>
        <w:numPr>
          <w:ilvl w:val="0"/>
          <w:numId w:val="36"/>
        </w:numPr>
        <w:tabs>
          <w:tab w:val="center" w:pos="6379"/>
        </w:tabs>
        <w:spacing w:before="240" w:line="360" w:lineRule="auto"/>
        <w:rPr>
          <w:sz w:val="26"/>
          <w:szCs w:val="26"/>
        </w:rPr>
      </w:pPr>
      <w:r>
        <w:rPr>
          <w:b/>
          <w:sz w:val="26"/>
          <w:szCs w:val="26"/>
        </w:rPr>
        <w:t>Lớp đầu vào (Input Layer)</w:t>
      </w:r>
      <w:r>
        <w:rPr>
          <w:sz w:val="26"/>
          <w:szCs w:val="26"/>
        </w:rPr>
        <w:t>: Nhận dữ liệu tuần tự.</w:t>
      </w:r>
    </w:p>
    <w:p w14:paraId="64407301" w14:textId="77777777" w:rsidR="0008345A" w:rsidRDefault="0008345A">
      <w:pPr>
        <w:numPr>
          <w:ilvl w:val="0"/>
          <w:numId w:val="36"/>
        </w:numPr>
        <w:tabs>
          <w:tab w:val="center" w:pos="6379"/>
        </w:tabs>
        <w:spacing w:line="360" w:lineRule="auto"/>
        <w:rPr>
          <w:sz w:val="26"/>
          <w:szCs w:val="26"/>
        </w:rPr>
      </w:pPr>
      <w:r>
        <w:rPr>
          <w:b/>
          <w:sz w:val="26"/>
          <w:szCs w:val="26"/>
        </w:rPr>
        <w:t>Lớp ẩn (Hidden Layer)</w:t>
      </w:r>
      <w:r>
        <w:rPr>
          <w:sz w:val="26"/>
          <w:szCs w:val="26"/>
        </w:rPr>
        <w:t>: Lưu giữ trạng thái ẩn, cập nhật qua mỗi bước thời gian.</w:t>
      </w:r>
    </w:p>
    <w:p w14:paraId="1788C75B" w14:textId="77777777" w:rsidR="0008345A" w:rsidRDefault="0008345A">
      <w:pPr>
        <w:numPr>
          <w:ilvl w:val="0"/>
          <w:numId w:val="36"/>
        </w:numPr>
        <w:tabs>
          <w:tab w:val="center" w:pos="6379"/>
        </w:tabs>
        <w:spacing w:after="240" w:line="360" w:lineRule="auto"/>
        <w:rPr>
          <w:sz w:val="26"/>
          <w:szCs w:val="26"/>
        </w:rPr>
      </w:pPr>
      <w:r>
        <w:rPr>
          <w:b/>
          <w:sz w:val="26"/>
          <w:szCs w:val="26"/>
        </w:rPr>
        <w:t>Lớp đầu ra (Output Layer)</w:t>
      </w:r>
      <w:r>
        <w:rPr>
          <w:sz w:val="26"/>
          <w:szCs w:val="26"/>
        </w:rPr>
        <w:t>: Cung cấp đầu ra của mạng.</w:t>
      </w:r>
    </w:p>
    <w:p w14:paraId="7554A74D" w14:textId="77777777" w:rsidR="0008345A" w:rsidRDefault="0008345A" w:rsidP="00086204">
      <w:pPr>
        <w:pStyle w:val="mc3"/>
      </w:pPr>
      <w:bookmarkStart w:id="136" w:name="_Toc168732308"/>
      <w:bookmarkStart w:id="137" w:name="_Toc168848632"/>
      <w:r>
        <w:t xml:space="preserve">2.3.2. Lan </w:t>
      </w:r>
      <w:r w:rsidRPr="00086204">
        <w:t>truyền</w:t>
      </w:r>
      <w:r>
        <w:t xml:space="preserve"> tiến (Forward Propagation) trong RNN</w:t>
      </w:r>
      <w:bookmarkEnd w:id="136"/>
      <w:bookmarkEnd w:id="137"/>
    </w:p>
    <w:p w14:paraId="4BA32C7C" w14:textId="77777777" w:rsidR="0008345A" w:rsidRDefault="0008345A" w:rsidP="0008345A">
      <w:pPr>
        <w:pStyle w:val="Nidungvnbn"/>
      </w:pPr>
      <w:r>
        <w:t>Ở mỗi bước thời gian t, RNN nhận đầu vào x</w:t>
      </w:r>
      <w:r>
        <w:rPr>
          <w:vertAlign w:val="subscript"/>
        </w:rPr>
        <w:t>t</w:t>
      </w:r>
      <w:r>
        <w:t>​ và trạng thái ẩn trước đó h</w:t>
      </w:r>
      <w:sdt>
        <w:sdtPr>
          <w:tag w:val="goog_rdk_4"/>
          <w:id w:val="-1500734557"/>
        </w:sdtPr>
        <w:sdtContent>
          <w:r>
            <w:rPr>
              <w:rFonts w:ascii="Gungsuh" w:eastAsia="Gungsuh" w:hAnsi="Gungsuh" w:cs="Gungsuh"/>
              <w:vertAlign w:val="subscript"/>
            </w:rPr>
            <w:t>t</w:t>
          </w:r>
          <w:r>
            <w:rPr>
              <w:rFonts w:eastAsia="Gungsuh"/>
              <w:vertAlign w:val="subscript"/>
            </w:rPr>
            <w:t>−</w:t>
          </w:r>
          <w:r>
            <w:rPr>
              <w:rFonts w:ascii="Gungsuh" w:eastAsia="Gungsuh" w:hAnsi="Gungsuh" w:cs="Gungsuh"/>
              <w:vertAlign w:val="subscript"/>
            </w:rPr>
            <w:t>1</w:t>
          </w:r>
        </w:sdtContent>
      </w:sdt>
      <w:r>
        <w:t>. Trạng thái ẩn hiện tại h</w:t>
      </w:r>
      <w:r>
        <w:rPr>
          <w:vertAlign w:val="subscript"/>
        </w:rPr>
        <w:t>t</w:t>
      </w:r>
      <w:r>
        <w:t>​ được tính toán như sau:</w:t>
      </w:r>
    </w:p>
    <w:p w14:paraId="4DEE6018" w14:textId="77777777" w:rsidR="0008345A" w:rsidRDefault="0008345A" w:rsidP="0008345A">
      <w:pPr>
        <w:tabs>
          <w:tab w:val="center" w:pos="6379"/>
        </w:tabs>
        <w:spacing w:before="240" w:after="240" w:line="360" w:lineRule="auto"/>
        <w:rPr>
          <w:sz w:val="26"/>
          <w:szCs w:val="26"/>
        </w:rPr>
      </w:pPr>
      <w:r>
        <w:rPr>
          <w:noProof/>
          <w:sz w:val="26"/>
          <w:szCs w:val="26"/>
        </w:rPr>
        <w:drawing>
          <wp:inline distT="114300" distB="114300" distL="114300" distR="114300" wp14:anchorId="5A584A70" wp14:editId="78298DD0">
            <wp:extent cx="5257800" cy="861060"/>
            <wp:effectExtent l="0" t="0" r="0" b="0"/>
            <wp:docPr id="1961915437" name="image26.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7" name="image26.png" descr="A black text on a white background&#10;&#10;Description automatically generated"/>
                    <pic:cNvPicPr preferRelativeResize="0"/>
                  </pic:nvPicPr>
                  <pic:blipFill>
                    <a:blip r:embed="rId54"/>
                    <a:srcRect/>
                    <a:stretch>
                      <a:fillRect/>
                    </a:stretch>
                  </pic:blipFill>
                  <pic:spPr>
                    <a:xfrm>
                      <a:off x="0" y="0"/>
                      <a:ext cx="5257800" cy="861060"/>
                    </a:xfrm>
                    <a:prstGeom prst="rect">
                      <a:avLst/>
                    </a:prstGeom>
                    <a:ln/>
                  </pic:spPr>
                </pic:pic>
              </a:graphicData>
            </a:graphic>
          </wp:inline>
        </w:drawing>
      </w:r>
    </w:p>
    <w:p w14:paraId="4CE96AC2" w14:textId="77777777" w:rsidR="0008345A" w:rsidRDefault="0008345A" w:rsidP="0008345A">
      <w:pPr>
        <w:tabs>
          <w:tab w:val="center" w:pos="6379"/>
        </w:tabs>
        <w:spacing w:before="240" w:after="240" w:line="360" w:lineRule="auto"/>
        <w:rPr>
          <w:sz w:val="26"/>
          <w:szCs w:val="26"/>
        </w:rPr>
      </w:pPr>
      <w:r>
        <w:rPr>
          <w:sz w:val="26"/>
          <w:szCs w:val="26"/>
        </w:rPr>
        <w:t>Trong đó:</w:t>
      </w:r>
    </w:p>
    <w:p w14:paraId="31B17FDA" w14:textId="77777777" w:rsidR="0008345A" w:rsidRDefault="0008345A">
      <w:pPr>
        <w:numPr>
          <w:ilvl w:val="0"/>
          <w:numId w:val="34"/>
        </w:numPr>
        <w:tabs>
          <w:tab w:val="center" w:pos="6379"/>
        </w:tabs>
        <w:spacing w:before="240" w:line="360" w:lineRule="auto"/>
        <w:rPr>
          <w:sz w:val="26"/>
          <w:szCs w:val="26"/>
        </w:rPr>
      </w:pPr>
      <w:r>
        <w:rPr>
          <w:sz w:val="26"/>
          <w:szCs w:val="26"/>
        </w:rPr>
        <w:lastRenderedPageBreak/>
        <w:t>W</w:t>
      </w:r>
      <w:r>
        <w:rPr>
          <w:sz w:val="26"/>
          <w:szCs w:val="26"/>
          <w:vertAlign w:val="subscript"/>
        </w:rPr>
        <w:t>hh</w:t>
      </w:r>
      <w:r>
        <w:rPr>
          <w:sz w:val="26"/>
          <w:szCs w:val="26"/>
        </w:rPr>
        <w:t xml:space="preserve"> là ma trận trọng số cho trạng thái ẩn.</w:t>
      </w:r>
    </w:p>
    <w:p w14:paraId="01828CD7" w14:textId="77777777" w:rsidR="0008345A" w:rsidRDefault="0008345A">
      <w:pPr>
        <w:numPr>
          <w:ilvl w:val="0"/>
          <w:numId w:val="34"/>
        </w:numPr>
        <w:tabs>
          <w:tab w:val="center" w:pos="6379"/>
        </w:tabs>
        <w:spacing w:line="360" w:lineRule="auto"/>
        <w:rPr>
          <w:sz w:val="26"/>
          <w:szCs w:val="26"/>
        </w:rPr>
      </w:pPr>
      <w:r>
        <w:rPr>
          <w:sz w:val="26"/>
          <w:szCs w:val="26"/>
        </w:rPr>
        <w:t>W</w:t>
      </w:r>
      <w:r>
        <w:rPr>
          <w:sz w:val="26"/>
          <w:szCs w:val="26"/>
          <w:vertAlign w:val="subscript"/>
        </w:rPr>
        <w:t>xh</w:t>
      </w:r>
      <w:r>
        <w:rPr>
          <w:sz w:val="26"/>
          <w:szCs w:val="26"/>
        </w:rPr>
        <w:t xml:space="preserve"> là ma trận trọng số cho đầu vào.</w:t>
      </w:r>
    </w:p>
    <w:p w14:paraId="0861C1E4" w14:textId="77777777" w:rsidR="0008345A" w:rsidRDefault="0008345A">
      <w:pPr>
        <w:numPr>
          <w:ilvl w:val="0"/>
          <w:numId w:val="34"/>
        </w:numPr>
        <w:tabs>
          <w:tab w:val="center" w:pos="6379"/>
        </w:tabs>
        <w:spacing w:line="360" w:lineRule="auto"/>
        <w:rPr>
          <w:sz w:val="26"/>
          <w:szCs w:val="26"/>
        </w:rPr>
      </w:pPr>
      <w:r>
        <w:rPr>
          <w:sz w:val="26"/>
          <w:szCs w:val="26"/>
        </w:rPr>
        <w:t>b</w:t>
      </w:r>
      <w:r>
        <w:rPr>
          <w:sz w:val="26"/>
          <w:szCs w:val="26"/>
          <w:vertAlign w:val="subscript"/>
        </w:rPr>
        <w:t>h</w:t>
      </w:r>
      <w:r>
        <w:rPr>
          <w:sz w:val="26"/>
          <w:szCs w:val="26"/>
        </w:rPr>
        <w:t xml:space="preserve"> là hệ số chặn (bias).</w:t>
      </w:r>
    </w:p>
    <w:p w14:paraId="2957FAA2" w14:textId="77777777" w:rsidR="0008345A" w:rsidRDefault="0008345A">
      <w:pPr>
        <w:numPr>
          <w:ilvl w:val="0"/>
          <w:numId w:val="34"/>
        </w:numPr>
        <w:tabs>
          <w:tab w:val="center" w:pos="6379"/>
        </w:tabs>
        <w:spacing w:after="240" w:line="360" w:lineRule="auto"/>
        <w:rPr>
          <w:sz w:val="26"/>
          <w:szCs w:val="26"/>
        </w:rPr>
      </w:pPr>
      <w:r>
        <w:rPr>
          <w:sz w:val="26"/>
          <w:szCs w:val="26"/>
        </w:rPr>
        <w:t>σ là hàm kích hoạt (thường dùng hàm tanh hoặc ReLU).</w:t>
      </w:r>
    </w:p>
    <w:p w14:paraId="2F36DDAD" w14:textId="77777777" w:rsidR="0008345A" w:rsidRDefault="0008345A" w:rsidP="0008345A">
      <w:pPr>
        <w:tabs>
          <w:tab w:val="center" w:pos="6379"/>
        </w:tabs>
        <w:spacing w:before="240" w:after="240" w:line="360" w:lineRule="auto"/>
        <w:rPr>
          <w:sz w:val="26"/>
          <w:szCs w:val="26"/>
        </w:rPr>
      </w:pPr>
      <w:r>
        <w:rPr>
          <w:sz w:val="26"/>
          <w:szCs w:val="26"/>
        </w:rPr>
        <w:t>Đầu ra y</w:t>
      </w:r>
      <w:r>
        <w:rPr>
          <w:sz w:val="26"/>
          <w:szCs w:val="26"/>
          <w:vertAlign w:val="subscript"/>
        </w:rPr>
        <w:t>t</w:t>
      </w:r>
      <w:r>
        <w:rPr>
          <w:sz w:val="26"/>
          <w:szCs w:val="26"/>
        </w:rPr>
        <w:t>​ được tính như sau:</w:t>
      </w:r>
    </w:p>
    <w:p w14:paraId="66E2F63F" w14:textId="77777777" w:rsidR="0008345A" w:rsidRDefault="0008345A" w:rsidP="0008345A">
      <w:pPr>
        <w:tabs>
          <w:tab w:val="center" w:pos="6379"/>
        </w:tabs>
        <w:spacing w:before="240" w:after="240" w:line="360" w:lineRule="auto"/>
        <w:rPr>
          <w:sz w:val="26"/>
          <w:szCs w:val="26"/>
        </w:rPr>
      </w:pPr>
      <w:r>
        <w:rPr>
          <w:noProof/>
          <w:sz w:val="26"/>
          <w:szCs w:val="26"/>
        </w:rPr>
        <w:drawing>
          <wp:inline distT="114300" distB="114300" distL="114300" distR="114300" wp14:anchorId="3154C4A7" wp14:editId="105291EA">
            <wp:extent cx="3162300" cy="742950"/>
            <wp:effectExtent l="0" t="0" r="0" b="0"/>
            <wp:docPr id="1961915435" name="image17.png" descr="A black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61915435" name="image17.png" descr="A black letter on a white background&#10;&#10;Description automatically generated"/>
                    <pic:cNvPicPr preferRelativeResize="0"/>
                  </pic:nvPicPr>
                  <pic:blipFill>
                    <a:blip r:embed="rId55"/>
                    <a:srcRect/>
                    <a:stretch>
                      <a:fillRect/>
                    </a:stretch>
                  </pic:blipFill>
                  <pic:spPr>
                    <a:xfrm>
                      <a:off x="0" y="0"/>
                      <a:ext cx="3162300" cy="742950"/>
                    </a:xfrm>
                    <a:prstGeom prst="rect">
                      <a:avLst/>
                    </a:prstGeom>
                    <a:ln/>
                  </pic:spPr>
                </pic:pic>
              </a:graphicData>
            </a:graphic>
          </wp:inline>
        </w:drawing>
      </w:r>
    </w:p>
    <w:p w14:paraId="2C0DC084" w14:textId="77777777" w:rsidR="0008345A" w:rsidRDefault="0008345A" w:rsidP="0008345A">
      <w:pPr>
        <w:tabs>
          <w:tab w:val="center" w:pos="6379"/>
        </w:tabs>
        <w:spacing w:before="240" w:after="240" w:line="360" w:lineRule="auto"/>
        <w:rPr>
          <w:sz w:val="26"/>
          <w:szCs w:val="26"/>
        </w:rPr>
      </w:pPr>
      <w:r>
        <w:rPr>
          <w:sz w:val="26"/>
          <w:szCs w:val="26"/>
        </w:rPr>
        <w:t>Trong đó:</w:t>
      </w:r>
    </w:p>
    <w:p w14:paraId="269F6038" w14:textId="77777777" w:rsidR="0008345A" w:rsidRDefault="0008345A">
      <w:pPr>
        <w:numPr>
          <w:ilvl w:val="0"/>
          <w:numId w:val="38"/>
        </w:numPr>
        <w:tabs>
          <w:tab w:val="center" w:pos="6379"/>
        </w:tabs>
        <w:spacing w:before="240" w:line="360" w:lineRule="auto"/>
        <w:rPr>
          <w:sz w:val="26"/>
          <w:szCs w:val="26"/>
        </w:rPr>
      </w:pPr>
      <w:r>
        <w:rPr>
          <w:sz w:val="26"/>
          <w:szCs w:val="26"/>
        </w:rPr>
        <w:t>W</w:t>
      </w:r>
      <w:r>
        <w:rPr>
          <w:sz w:val="26"/>
          <w:szCs w:val="26"/>
          <w:vertAlign w:val="subscript"/>
        </w:rPr>
        <w:t>hy</w:t>
      </w:r>
      <w:r>
        <w:rPr>
          <w:sz w:val="26"/>
          <w:szCs w:val="26"/>
        </w:rPr>
        <w:t xml:space="preserve"> là ma trận trọng số cho đầu ra.</w:t>
      </w:r>
    </w:p>
    <w:p w14:paraId="4B3B1D22" w14:textId="77777777" w:rsidR="0008345A" w:rsidRDefault="0008345A">
      <w:pPr>
        <w:numPr>
          <w:ilvl w:val="0"/>
          <w:numId w:val="38"/>
        </w:numPr>
        <w:tabs>
          <w:tab w:val="center" w:pos="6379"/>
        </w:tabs>
        <w:spacing w:line="360" w:lineRule="auto"/>
        <w:rPr>
          <w:sz w:val="26"/>
          <w:szCs w:val="26"/>
        </w:rPr>
      </w:pPr>
      <w:r>
        <w:rPr>
          <w:sz w:val="26"/>
          <w:szCs w:val="26"/>
        </w:rPr>
        <w:t>b</w:t>
      </w:r>
      <w:r>
        <w:rPr>
          <w:sz w:val="26"/>
          <w:szCs w:val="26"/>
          <w:vertAlign w:val="subscript"/>
        </w:rPr>
        <w:t>y</w:t>
      </w:r>
      <w:r>
        <w:rPr>
          <w:sz w:val="26"/>
          <w:szCs w:val="26"/>
        </w:rPr>
        <w:t>​ là hệ số chặn cho đầu ra.</w:t>
      </w:r>
    </w:p>
    <w:p w14:paraId="35D9848F" w14:textId="77777777" w:rsidR="0008345A" w:rsidRDefault="0008345A">
      <w:pPr>
        <w:numPr>
          <w:ilvl w:val="0"/>
          <w:numId w:val="38"/>
        </w:numPr>
        <w:tabs>
          <w:tab w:val="center" w:pos="6379"/>
        </w:tabs>
        <w:spacing w:after="240" w:line="360" w:lineRule="auto"/>
        <w:rPr>
          <w:sz w:val="26"/>
          <w:szCs w:val="26"/>
        </w:rPr>
      </w:pPr>
      <w:r>
        <w:rPr>
          <w:sz w:val="26"/>
          <w:szCs w:val="26"/>
        </w:rPr>
        <w:t>ϕ là hàm kích hoạt đầu ra (thường dùng hàm softmax cho phân loại).</w:t>
      </w:r>
    </w:p>
    <w:p w14:paraId="74BF284E" w14:textId="77777777" w:rsidR="0008345A" w:rsidRDefault="0008345A" w:rsidP="00086204">
      <w:pPr>
        <w:pStyle w:val="mc3"/>
      </w:pPr>
      <w:bookmarkStart w:id="138" w:name="_Toc168732309"/>
      <w:bookmarkStart w:id="139" w:name="_Toc168848633"/>
      <w:r>
        <w:t>2.3.3. Hàm mất mát (Loss Function)</w:t>
      </w:r>
      <w:bookmarkEnd w:id="138"/>
      <w:bookmarkEnd w:id="139"/>
    </w:p>
    <w:p w14:paraId="647A27AD" w14:textId="77777777" w:rsidR="0008345A" w:rsidRDefault="0008345A" w:rsidP="0008345A">
      <w:pPr>
        <w:pStyle w:val="Nidungvnbn"/>
      </w:pPr>
      <w:r>
        <w:t>Hàm mất mát trong RNN thường được tính toán dựa trên toàn bộ chuỗi đầu ra so với chuỗi mục tiêu. Đối với các bài toán phân loại, hàm mất mát phổ biến là Cross-Entropy Loss.</w:t>
      </w:r>
    </w:p>
    <w:p w14:paraId="3D51150E" w14:textId="77777777" w:rsidR="0008345A" w:rsidRDefault="0008345A" w:rsidP="00086204">
      <w:pPr>
        <w:pStyle w:val="mc3"/>
      </w:pPr>
      <w:bookmarkStart w:id="140" w:name="_Toc168732310"/>
      <w:bookmarkStart w:id="141" w:name="_Toc168848634"/>
      <w:r>
        <w:t>2.3.4. Lan truyền ngược qua thời gian (Backpropagation Through Time - BPTT)</w:t>
      </w:r>
      <w:bookmarkEnd w:id="140"/>
      <w:bookmarkEnd w:id="141"/>
    </w:p>
    <w:p w14:paraId="6AA18191" w14:textId="77777777" w:rsidR="0008345A" w:rsidRDefault="0008345A" w:rsidP="0008345A">
      <w:pPr>
        <w:pStyle w:val="Nidungvnbn"/>
      </w:pPr>
      <w:r>
        <w:t>Lan truyền ngược qua thời gian là phương pháp mở rộng của lan truyền ngược (Backpropagation) để áp dụng cho RNN. BPTT tính toán gradient của hàm mất mát đối với các trọng số của mạng qua tất cả các bước thời gian:</w:t>
      </w:r>
    </w:p>
    <w:p w14:paraId="50F47C74" w14:textId="77777777" w:rsidR="0008345A" w:rsidRDefault="0008345A">
      <w:pPr>
        <w:numPr>
          <w:ilvl w:val="0"/>
          <w:numId w:val="35"/>
        </w:numPr>
        <w:tabs>
          <w:tab w:val="center" w:pos="6379"/>
        </w:tabs>
        <w:spacing w:before="240" w:line="360" w:lineRule="auto"/>
        <w:rPr>
          <w:sz w:val="26"/>
          <w:szCs w:val="26"/>
        </w:rPr>
      </w:pPr>
      <w:r>
        <w:rPr>
          <w:b/>
          <w:sz w:val="26"/>
          <w:szCs w:val="26"/>
        </w:rPr>
        <w:t>Lan truyền tiến</w:t>
      </w:r>
      <w:r>
        <w:rPr>
          <w:sz w:val="26"/>
          <w:szCs w:val="26"/>
        </w:rPr>
        <w:t>: Tính toán trạng thái ẩn và đầu ra cho mỗi bước thời gian.</w:t>
      </w:r>
    </w:p>
    <w:p w14:paraId="4E5753BE" w14:textId="77777777" w:rsidR="0008345A" w:rsidRDefault="0008345A">
      <w:pPr>
        <w:numPr>
          <w:ilvl w:val="0"/>
          <w:numId w:val="35"/>
        </w:numPr>
        <w:tabs>
          <w:tab w:val="center" w:pos="6379"/>
        </w:tabs>
        <w:spacing w:line="360" w:lineRule="auto"/>
        <w:rPr>
          <w:sz w:val="26"/>
          <w:szCs w:val="26"/>
        </w:rPr>
      </w:pPr>
      <w:r>
        <w:rPr>
          <w:b/>
          <w:sz w:val="26"/>
          <w:szCs w:val="26"/>
        </w:rPr>
        <w:t>Tính toán lỗi</w:t>
      </w:r>
      <w:r>
        <w:rPr>
          <w:sz w:val="26"/>
          <w:szCs w:val="26"/>
        </w:rPr>
        <w:t>: Đo lường lỗi của đầu ra so với giá trị thực.</w:t>
      </w:r>
    </w:p>
    <w:p w14:paraId="0734858E" w14:textId="77777777" w:rsidR="0008345A" w:rsidRDefault="0008345A">
      <w:pPr>
        <w:numPr>
          <w:ilvl w:val="0"/>
          <w:numId w:val="35"/>
        </w:numPr>
        <w:tabs>
          <w:tab w:val="center" w:pos="6379"/>
        </w:tabs>
        <w:spacing w:after="240" w:line="360" w:lineRule="auto"/>
        <w:rPr>
          <w:sz w:val="26"/>
          <w:szCs w:val="26"/>
        </w:rPr>
      </w:pPr>
      <w:r>
        <w:rPr>
          <w:b/>
          <w:sz w:val="26"/>
          <w:szCs w:val="26"/>
        </w:rPr>
        <w:lastRenderedPageBreak/>
        <w:t>Lan truyền ngược</w:t>
      </w:r>
      <w:r>
        <w:rPr>
          <w:sz w:val="26"/>
          <w:szCs w:val="26"/>
        </w:rPr>
        <w:t>: Tính toán gradient của lỗi đối với từng trạng thái ẩn và trọng số, sau đó cập nhật trọng số bằng cách sử dụng một thuật toán tối ưu hóa (ví dụ: Gradient Descent).</w:t>
      </w:r>
    </w:p>
    <w:p w14:paraId="04F450C9" w14:textId="77777777" w:rsidR="0008345A" w:rsidRPr="0008345A" w:rsidRDefault="0008345A" w:rsidP="00086204">
      <w:pPr>
        <w:pStyle w:val="mc3"/>
      </w:pPr>
      <w:bookmarkStart w:id="142" w:name="_Toc168732311"/>
      <w:bookmarkStart w:id="143" w:name="_Toc168848635"/>
      <w:r>
        <w:t>2.3.5. Các vấn đề và giải pháp trong RNN</w:t>
      </w:r>
      <w:bookmarkEnd w:id="142"/>
      <w:bookmarkEnd w:id="143"/>
    </w:p>
    <w:p w14:paraId="2BCBEB57" w14:textId="2496C770" w:rsidR="0008345A" w:rsidRDefault="0008345A" w:rsidP="0008345A">
      <w:pPr>
        <w:pStyle w:val="Nidungvnbn"/>
      </w:pPr>
      <w:r w:rsidRPr="0008345A">
        <w:rPr>
          <w:b/>
        </w:rPr>
        <w:t>Vanishing Gradient</w:t>
      </w:r>
      <w:r>
        <w:t>: Gradient có thể trở nên rất nhỏ qua các bước thời gian dài, làm cho mạng khó học các phụ thuộc dài hạn.</w:t>
      </w:r>
    </w:p>
    <w:p w14:paraId="4910248C" w14:textId="77777777" w:rsidR="0008345A" w:rsidRDefault="0008345A" w:rsidP="0008345A">
      <w:pPr>
        <w:pStyle w:val="Nidungvnbn"/>
      </w:pPr>
      <w:r>
        <w:rPr>
          <w:b/>
        </w:rPr>
        <w:t>Exploding Gradient</w:t>
      </w:r>
      <w:r>
        <w:t>: Gradient có thể trở nên rất lớn, làm cho việc cập nhật trọng số không ổn định.</w:t>
      </w:r>
    </w:p>
    <w:p w14:paraId="0B56F4B1" w14:textId="77777777" w:rsidR="0008345A" w:rsidRDefault="0008345A" w:rsidP="0008345A">
      <w:pPr>
        <w:tabs>
          <w:tab w:val="center" w:pos="6379"/>
        </w:tabs>
        <w:spacing w:before="240" w:after="240" w:line="360" w:lineRule="auto"/>
        <w:rPr>
          <w:sz w:val="26"/>
          <w:szCs w:val="26"/>
        </w:rPr>
      </w:pPr>
      <w:r>
        <w:rPr>
          <w:b/>
          <w:sz w:val="26"/>
          <w:szCs w:val="26"/>
        </w:rPr>
        <w:t>Giải pháp</w:t>
      </w:r>
      <w:r>
        <w:rPr>
          <w:sz w:val="26"/>
          <w:szCs w:val="26"/>
        </w:rPr>
        <w:t>:</w:t>
      </w:r>
    </w:p>
    <w:p w14:paraId="21F5D802" w14:textId="77777777" w:rsidR="0008345A" w:rsidRDefault="0008345A">
      <w:pPr>
        <w:numPr>
          <w:ilvl w:val="0"/>
          <w:numId w:val="37"/>
        </w:numPr>
        <w:tabs>
          <w:tab w:val="center" w:pos="6379"/>
        </w:tabs>
        <w:spacing w:before="240" w:line="360" w:lineRule="auto"/>
        <w:rPr>
          <w:sz w:val="26"/>
          <w:szCs w:val="26"/>
        </w:rPr>
      </w:pPr>
      <w:r>
        <w:rPr>
          <w:b/>
          <w:sz w:val="26"/>
          <w:szCs w:val="26"/>
        </w:rPr>
        <w:t>LSTM (Long Short-Term Memory)</w:t>
      </w:r>
      <w:r>
        <w:rPr>
          <w:sz w:val="26"/>
          <w:szCs w:val="26"/>
        </w:rPr>
        <w:t>: Một loại RNN với các cổng đặc biệt để kiểm soát luồng thông tin và duy trì thông tin dài hạn.</w:t>
      </w:r>
    </w:p>
    <w:p w14:paraId="6F6C96EC" w14:textId="77777777" w:rsidR="0008345A" w:rsidRDefault="0008345A">
      <w:pPr>
        <w:numPr>
          <w:ilvl w:val="0"/>
          <w:numId w:val="37"/>
        </w:numPr>
        <w:tabs>
          <w:tab w:val="center" w:pos="6379"/>
        </w:tabs>
        <w:spacing w:line="360" w:lineRule="auto"/>
        <w:rPr>
          <w:sz w:val="26"/>
          <w:szCs w:val="26"/>
        </w:rPr>
      </w:pPr>
      <w:r>
        <w:rPr>
          <w:b/>
          <w:sz w:val="26"/>
          <w:szCs w:val="26"/>
        </w:rPr>
        <w:t>GRU (Gated Recurrent Unit)</w:t>
      </w:r>
      <w:r>
        <w:rPr>
          <w:sz w:val="26"/>
          <w:szCs w:val="26"/>
        </w:rPr>
        <w:t>: Một biến thể đơn giản hơn của LSTM với hiệu suất tương tự.</w:t>
      </w:r>
    </w:p>
    <w:p w14:paraId="4074B643" w14:textId="5DD74378" w:rsidR="0008345A" w:rsidRPr="00086204" w:rsidRDefault="0008345A">
      <w:pPr>
        <w:numPr>
          <w:ilvl w:val="0"/>
          <w:numId w:val="37"/>
        </w:numPr>
        <w:tabs>
          <w:tab w:val="center" w:pos="6379"/>
        </w:tabs>
        <w:spacing w:after="240" w:line="360" w:lineRule="auto"/>
        <w:rPr>
          <w:sz w:val="26"/>
          <w:szCs w:val="26"/>
        </w:rPr>
      </w:pPr>
      <w:r>
        <w:rPr>
          <w:b/>
          <w:sz w:val="26"/>
          <w:szCs w:val="26"/>
        </w:rPr>
        <w:t>Gradient Clipping</w:t>
      </w:r>
      <w:r>
        <w:rPr>
          <w:sz w:val="26"/>
          <w:szCs w:val="26"/>
        </w:rPr>
        <w:t>: Kỹ thuật để giới hạn giá trị của gradient nhằm tránh exploding gradient.</w:t>
      </w:r>
    </w:p>
    <w:p w14:paraId="36D5C68C" w14:textId="09551CEB" w:rsidR="00C906DF" w:rsidRDefault="008C5273" w:rsidP="00C906DF">
      <w:pPr>
        <w:pStyle w:val="Mc2"/>
      </w:pPr>
      <w:bookmarkStart w:id="144" w:name="_Toc168732312"/>
      <w:bookmarkStart w:id="145" w:name="_Toc168848636"/>
      <w:r>
        <w:t>2</w:t>
      </w:r>
      <w:r w:rsidR="00C906DF">
        <w:t>.4 Các phương pháp truyền thống khác</w:t>
      </w:r>
      <w:bookmarkEnd w:id="144"/>
      <w:bookmarkEnd w:id="145"/>
    </w:p>
    <w:p w14:paraId="115052FE" w14:textId="634F9C92" w:rsidR="008C5273" w:rsidRDefault="008C5273" w:rsidP="00C906DF">
      <w:pPr>
        <w:pStyle w:val="Mc2"/>
      </w:pPr>
      <w:bookmarkStart w:id="146" w:name="_Toc168732313"/>
      <w:bookmarkStart w:id="147" w:name="_Toc168848637"/>
      <w:r>
        <w:t xml:space="preserve">2.4.1 </w:t>
      </w:r>
      <w:r w:rsidRPr="008C5273">
        <w:t>Chuyển đổi vấn đề</w:t>
      </w:r>
      <w:bookmarkEnd w:id="146"/>
      <w:bookmarkEnd w:id="147"/>
    </w:p>
    <w:p w14:paraId="32B22874" w14:textId="284CBDA9" w:rsidR="008C5273" w:rsidRDefault="008C5273" w:rsidP="008C5273">
      <w:pPr>
        <w:pStyle w:val="Nidungvnbn"/>
      </w:pPr>
      <w:r>
        <w:t>Với phương pháp này chúng ta cố gắng chuyển đổi multi-label problem về single-label problem. Phương pháp này có thể thực hiện qua một số cách sau:</w:t>
      </w:r>
    </w:p>
    <w:p w14:paraId="77C6C64D" w14:textId="77777777" w:rsidR="008C5273" w:rsidRDefault="008C5273">
      <w:pPr>
        <w:pStyle w:val="Nidungvnbn"/>
        <w:numPr>
          <w:ilvl w:val="0"/>
          <w:numId w:val="10"/>
        </w:numPr>
      </w:pPr>
      <w:r>
        <w:t>Binary Relevance</w:t>
      </w:r>
    </w:p>
    <w:p w14:paraId="1FB261D9" w14:textId="77777777" w:rsidR="008C5273" w:rsidRDefault="008C5273">
      <w:pPr>
        <w:pStyle w:val="Nidungvnbn"/>
        <w:numPr>
          <w:ilvl w:val="0"/>
          <w:numId w:val="10"/>
        </w:numPr>
      </w:pPr>
      <w:r>
        <w:t>Classifier Chains</w:t>
      </w:r>
    </w:p>
    <w:p w14:paraId="46EF5F8B" w14:textId="19608EA3" w:rsidR="008C5273" w:rsidRDefault="008C5273">
      <w:pPr>
        <w:pStyle w:val="Nidungvnbn"/>
        <w:numPr>
          <w:ilvl w:val="0"/>
          <w:numId w:val="10"/>
        </w:numPr>
      </w:pPr>
      <w:r>
        <w:t>Label Powerset</w:t>
      </w:r>
    </w:p>
    <w:p w14:paraId="4827D7DE" w14:textId="77777777" w:rsidR="008C5273" w:rsidRDefault="008C5273" w:rsidP="00563CCF">
      <w:pPr>
        <w:pStyle w:val="mc4"/>
      </w:pPr>
      <w:bookmarkStart w:id="148" w:name="_Toc168732314"/>
      <w:bookmarkStart w:id="149" w:name="_Toc168848638"/>
      <w:r>
        <w:t>2.4.1.1 Binary Relevance</w:t>
      </w:r>
      <w:bookmarkEnd w:id="148"/>
      <w:bookmarkEnd w:id="149"/>
    </w:p>
    <w:p w14:paraId="27B7F3A6" w14:textId="0B235758" w:rsidR="008C5273" w:rsidRDefault="008C5273" w:rsidP="008C5273">
      <w:pPr>
        <w:pStyle w:val="Nidungvnbn"/>
      </w:pPr>
      <w:r w:rsidRPr="008C5273">
        <w:lastRenderedPageBreak/>
        <w:t>Trong binary relevance, chúng ta sẽ chia bài toán thành 3 bài toán phân loại theo từng lớp đơn (do có 3 lớp ở đây). Từ đó, chúng ta có thể dễ dàng xử lý từng bài toán riêng lẻ và sau đó kết hợp kết quả cuối cùng lại với nhau.</w:t>
      </w:r>
      <w:r>
        <w:t xml:space="preserve"> Và sử dụng </w:t>
      </w:r>
      <w:r w:rsidRPr="008C5273">
        <w:t>Thư viện Scikit-multilearn</w:t>
      </w:r>
      <w:r>
        <w:t xml:space="preserve"> </w:t>
      </w:r>
    </w:p>
    <w:p w14:paraId="2431739A" w14:textId="0995D9E4" w:rsidR="008C5273" w:rsidRPr="008C5273" w:rsidRDefault="008C5273" w:rsidP="008C5273">
      <w:pPr>
        <w:pStyle w:val="Nidungvnbn"/>
      </w:pPr>
      <w:r>
        <w:rPr>
          <w:noProof/>
        </w:rPr>
        <w:drawing>
          <wp:inline distT="0" distB="0" distL="0" distR="0" wp14:anchorId="6D6F530B" wp14:editId="543EE432">
            <wp:extent cx="5210106" cy="1627980"/>
            <wp:effectExtent l="0" t="0" r="0" b="0"/>
            <wp:docPr id="3130972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97230" name="Picture 14"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30399" cy="1634321"/>
                    </a:xfrm>
                    <a:prstGeom prst="rect">
                      <a:avLst/>
                    </a:prstGeom>
                    <a:noFill/>
                    <a:ln>
                      <a:noFill/>
                    </a:ln>
                  </pic:spPr>
                </pic:pic>
              </a:graphicData>
            </a:graphic>
          </wp:inline>
        </w:drawing>
      </w:r>
    </w:p>
    <w:p w14:paraId="796F6C59" w14:textId="77777777" w:rsidR="008C5273" w:rsidRDefault="008C5273" w:rsidP="00563CCF">
      <w:pPr>
        <w:pStyle w:val="mc4"/>
      </w:pPr>
      <w:bookmarkStart w:id="150" w:name="_Toc168732315"/>
      <w:bookmarkStart w:id="151" w:name="_Toc168848639"/>
      <w:r>
        <w:t>2.4.1.1 Classifier Chains</w:t>
      </w:r>
      <w:bookmarkEnd w:id="150"/>
      <w:bookmarkEnd w:id="151"/>
    </w:p>
    <w:p w14:paraId="4B95FEFA" w14:textId="77777777" w:rsidR="008C5273" w:rsidRDefault="008C5273" w:rsidP="008C5273">
      <w:pPr>
        <w:pStyle w:val="Nidungvnbn"/>
      </w:pPr>
      <w:r>
        <w:t>Chuỗi phân loại (CC): Sắp xếp các nhãn theo một thứ tự cụ thể và mỗi nhãn sẽ được dự đoán dựa trên các nhãn trước đó trong chuỗi.</w:t>
      </w:r>
    </w:p>
    <w:p w14:paraId="3F88AA22" w14:textId="54BB3729" w:rsidR="008C5273" w:rsidRDefault="008C5273">
      <w:pPr>
        <w:pStyle w:val="Nidungvnbn"/>
        <w:numPr>
          <w:ilvl w:val="0"/>
          <w:numId w:val="12"/>
        </w:numPr>
      </w:pPr>
      <w:r>
        <w:t>Dữ liệu gốc:</w:t>
      </w:r>
    </w:p>
    <w:p w14:paraId="0E6FE407" w14:textId="06DE20EE" w:rsidR="008C5273" w:rsidRDefault="008C5273" w:rsidP="008C5273">
      <w:pPr>
        <w:pStyle w:val="Nidungvnbn"/>
        <w:ind w:left="2160"/>
      </w:pPr>
      <w:r>
        <w:rPr>
          <w:rFonts w:ascii="Arial" w:hAnsi="Arial" w:cs="Arial"/>
          <w:noProof/>
          <w:color w:val="000000"/>
          <w:sz w:val="22"/>
          <w:szCs w:val="22"/>
          <w:bdr w:val="none" w:sz="0" w:space="0" w:color="auto" w:frame="1"/>
        </w:rPr>
        <w:drawing>
          <wp:inline distT="0" distB="0" distL="0" distR="0" wp14:anchorId="00519CBB" wp14:editId="141F8677">
            <wp:extent cx="1920875" cy="1447165"/>
            <wp:effectExtent l="0" t="0" r="3175" b="635"/>
            <wp:docPr id="862447607" name="Picture 15"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7607" name="Picture 15" descr="A grid of numbers and letters&#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20875" cy="1447165"/>
                    </a:xfrm>
                    <a:prstGeom prst="rect">
                      <a:avLst/>
                    </a:prstGeom>
                    <a:noFill/>
                    <a:ln>
                      <a:noFill/>
                    </a:ln>
                  </pic:spPr>
                </pic:pic>
              </a:graphicData>
            </a:graphic>
          </wp:inline>
        </w:drawing>
      </w:r>
    </w:p>
    <w:p w14:paraId="5C42EBC3" w14:textId="77777777" w:rsidR="00563CCF" w:rsidRDefault="00563CCF" w:rsidP="00563CCF">
      <w:pPr>
        <w:pStyle w:val="Nidungvnbn"/>
      </w:pPr>
      <w:r>
        <w:t>Trong phân loại chuỗi, chúng tôi cũng có 3 bảng toán nhãn đơn tương ứng với 3 lớp. Với:</w:t>
      </w:r>
    </w:p>
    <w:p w14:paraId="692D751E" w14:textId="5CFCBB0A" w:rsidR="00563CCF" w:rsidRDefault="00563CCF">
      <w:pPr>
        <w:pStyle w:val="Nidungvnbn"/>
        <w:numPr>
          <w:ilvl w:val="0"/>
          <w:numId w:val="13"/>
        </w:numPr>
      </w:pPr>
      <w:r>
        <w:t>Phân loại 1: Đặc điểm: X —- mục tiêu: Y1</w:t>
      </w:r>
    </w:p>
    <w:p w14:paraId="0FF2DFF6" w14:textId="70441CFC" w:rsidR="00563CCF" w:rsidRDefault="00563CCF">
      <w:pPr>
        <w:pStyle w:val="Nidungvnbn"/>
        <w:numPr>
          <w:ilvl w:val="0"/>
          <w:numId w:val="13"/>
        </w:numPr>
      </w:pPr>
      <w:r>
        <w:t>Phân loại 2: Đặc điểm: X, Y1 —- mục tiêu: Y2</w:t>
      </w:r>
    </w:p>
    <w:p w14:paraId="440752B2" w14:textId="4FE58BD6" w:rsidR="008C5273" w:rsidRDefault="00563CCF">
      <w:pPr>
        <w:pStyle w:val="Nidungvnbn"/>
        <w:numPr>
          <w:ilvl w:val="0"/>
          <w:numId w:val="13"/>
        </w:numPr>
      </w:pPr>
      <w:r>
        <w:t>Phân loại 2: Đặc điểm: X, Y1, Y2 —- mục tiêu: Y3</w:t>
      </w:r>
    </w:p>
    <w:p w14:paraId="142FCD53" w14:textId="1F404997" w:rsidR="00563CCF" w:rsidRPr="008C5273" w:rsidRDefault="00563CCF" w:rsidP="00563CCF">
      <w:pPr>
        <w:pStyle w:val="Nidungvnbn"/>
        <w:ind w:left="1440" w:firstLine="0"/>
      </w:pPr>
      <w:r>
        <w:rPr>
          <w:rFonts w:ascii="Arial" w:hAnsi="Arial" w:cs="Arial"/>
          <w:noProof/>
          <w:color w:val="000000"/>
          <w:sz w:val="22"/>
          <w:szCs w:val="22"/>
          <w:bdr w:val="none" w:sz="0" w:space="0" w:color="auto" w:frame="1"/>
        </w:rPr>
        <w:lastRenderedPageBreak/>
        <w:drawing>
          <wp:inline distT="0" distB="0" distL="0" distR="0" wp14:anchorId="1ED2F769" wp14:editId="60CEB383">
            <wp:extent cx="4723130" cy="1513205"/>
            <wp:effectExtent l="0" t="0" r="1270" b="0"/>
            <wp:docPr id="13282345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4516" name="Picture 16"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23130" cy="1513205"/>
                    </a:xfrm>
                    <a:prstGeom prst="rect">
                      <a:avLst/>
                    </a:prstGeom>
                    <a:noFill/>
                    <a:ln>
                      <a:noFill/>
                    </a:ln>
                  </pic:spPr>
                </pic:pic>
              </a:graphicData>
            </a:graphic>
          </wp:inline>
        </w:drawing>
      </w:r>
    </w:p>
    <w:p w14:paraId="6A02DFB2" w14:textId="48BA08DA" w:rsidR="008C5273" w:rsidRDefault="008C5273" w:rsidP="00563CCF">
      <w:pPr>
        <w:pStyle w:val="mc4"/>
      </w:pPr>
      <w:bookmarkStart w:id="152" w:name="_Toc168732316"/>
      <w:bookmarkStart w:id="153" w:name="_Toc168848640"/>
      <w:r>
        <w:t>2.4.1.1 Label Powerset</w:t>
      </w:r>
      <w:bookmarkEnd w:id="152"/>
      <w:bookmarkEnd w:id="153"/>
    </w:p>
    <w:p w14:paraId="281F83A1" w14:textId="77777777" w:rsidR="00563CCF" w:rsidRDefault="00563CCF" w:rsidP="00563CCF">
      <w:pPr>
        <w:pStyle w:val="Nidungvnbn"/>
      </w:pPr>
      <w:r>
        <w:t>Label Powerset (LP): Xử lý mọi tổ hợp nhãn duy nhất dưới dạng một lớp duy nhất, chuyển vấn đề thành vấn đề nhiều lớp.</w:t>
      </w:r>
    </w:p>
    <w:p w14:paraId="629FC00F" w14:textId="05B8E297" w:rsidR="00563CCF" w:rsidRDefault="00563CCF" w:rsidP="00563CCF">
      <w:pPr>
        <w:pStyle w:val="Nidungvnbn"/>
      </w:pPr>
      <w:r>
        <w:rPr>
          <w:rFonts w:ascii="Arial" w:hAnsi="Arial" w:cs="Arial"/>
          <w:noProof/>
          <w:color w:val="000000"/>
          <w:sz w:val="22"/>
          <w:szCs w:val="22"/>
          <w:bdr w:val="none" w:sz="0" w:space="0" w:color="auto" w:frame="1"/>
        </w:rPr>
        <w:drawing>
          <wp:inline distT="0" distB="0" distL="0" distR="0" wp14:anchorId="17DC0774" wp14:editId="6D11D96A">
            <wp:extent cx="4728910" cy="1822222"/>
            <wp:effectExtent l="0" t="0" r="0" b="6985"/>
            <wp:docPr id="170013483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4836" name="Picture 17"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41079" cy="1826911"/>
                    </a:xfrm>
                    <a:prstGeom prst="rect">
                      <a:avLst/>
                    </a:prstGeom>
                    <a:noFill/>
                    <a:ln>
                      <a:noFill/>
                    </a:ln>
                  </pic:spPr>
                </pic:pic>
              </a:graphicData>
            </a:graphic>
          </wp:inline>
        </w:drawing>
      </w:r>
    </w:p>
    <w:p w14:paraId="5C0985F0" w14:textId="77777777" w:rsidR="00563CCF" w:rsidRDefault="00563CCF">
      <w:pPr>
        <w:pStyle w:val="Nidungvnbn"/>
        <w:numPr>
          <w:ilvl w:val="1"/>
          <w:numId w:val="14"/>
        </w:numPr>
      </w:pPr>
      <w:r>
        <w:t>Như thể hiện trong hình trên, các điểm dữ liệu x2 và x3 được coi là có cùng nhãn,</w:t>
      </w:r>
    </w:p>
    <w:p w14:paraId="746428D8" w14:textId="77777777" w:rsidR="00563CCF" w:rsidRDefault="00563CCF">
      <w:pPr>
        <w:pStyle w:val="Nidungvnbn"/>
        <w:numPr>
          <w:ilvl w:val="1"/>
          <w:numId w:val="14"/>
        </w:numPr>
      </w:pPr>
      <w:r>
        <w:t>x4 và x6 được coi là có cùng nhãn. x1 có nhãn riêng, x5 có nhãn riêng.</w:t>
      </w:r>
    </w:p>
    <w:p w14:paraId="06E99059" w14:textId="564AB229" w:rsidR="00C906DF" w:rsidRPr="000F4672" w:rsidRDefault="00563CCF">
      <w:pPr>
        <w:pStyle w:val="Nidungvnbn"/>
        <w:numPr>
          <w:ilvl w:val="1"/>
          <w:numId w:val="14"/>
        </w:numPr>
      </w:pPr>
      <w:r>
        <w:t>Tại thời điểm này, chúng tôi có tổng cộng 4 lớp mới cho mô hình mới. Mô hình này phục vụ cho các vấn đề phân loại nhiều lớp. Người ta nhận thấy rằng bài toán phân loại đa nhãn hiện đã được chuyển thành bài toán phân loại nhiều lớp.</w:t>
      </w:r>
    </w:p>
    <w:p w14:paraId="78037C15" w14:textId="77777777" w:rsidR="00453AB1" w:rsidRPr="000F4672" w:rsidRDefault="00453AB1">
      <w:pPr>
        <w:spacing w:after="200" w:line="276" w:lineRule="auto"/>
        <w:rPr>
          <w:sz w:val="26"/>
          <w:szCs w:val="26"/>
        </w:rPr>
      </w:pPr>
    </w:p>
    <w:p w14:paraId="38BC2C4A" w14:textId="77777777" w:rsidR="00867C2D" w:rsidRPr="000F4672" w:rsidRDefault="00867C2D">
      <w:pPr>
        <w:spacing w:after="200" w:line="276" w:lineRule="auto"/>
        <w:rPr>
          <w:b/>
          <w:sz w:val="32"/>
          <w:szCs w:val="32"/>
        </w:rPr>
      </w:pPr>
      <w:r w:rsidRPr="000F4672">
        <w:br w:type="page"/>
      </w:r>
    </w:p>
    <w:p w14:paraId="298B476E" w14:textId="77777777" w:rsidR="007E7FF7" w:rsidRPr="000F4672" w:rsidRDefault="007E7FF7" w:rsidP="00086204">
      <w:pPr>
        <w:pStyle w:val="Chng1"/>
      </w:pPr>
      <w:bookmarkStart w:id="154" w:name="_Toc168848641"/>
      <w:r w:rsidRPr="000F4672">
        <w:lastRenderedPageBreak/>
        <w:t>TÀI LIỆU THAM KHẢO</w:t>
      </w:r>
      <w:bookmarkEnd w:id="154"/>
    </w:p>
    <w:p w14:paraId="69E8FA2A" w14:textId="3119B934" w:rsidR="00C327A9" w:rsidRPr="000F4672" w:rsidRDefault="00000000">
      <w:pPr>
        <w:spacing w:after="200" w:line="276" w:lineRule="auto"/>
        <w:rPr>
          <w:sz w:val="26"/>
          <w:szCs w:val="26"/>
        </w:rPr>
      </w:pPr>
      <w:hyperlink r:id="rId60" w:history="1">
        <w:r w:rsidR="00C327A9" w:rsidRPr="000F4672">
          <w:rPr>
            <w:rStyle w:val="Hyperlink"/>
            <w:sz w:val="26"/>
            <w:szCs w:val="26"/>
          </w:rPr>
          <w:t>https://papers.nips.cc/paper/5021-distributed-representations-of-words-and-phrases-and-their-compositionality.pdf</w:t>
        </w:r>
      </w:hyperlink>
    </w:p>
    <w:p w14:paraId="0CA1FA6C" w14:textId="72D4B80E" w:rsidR="00C327A9" w:rsidRDefault="00000000" w:rsidP="00086204">
      <w:pPr>
        <w:pStyle w:val="Nidungvnbn"/>
        <w:ind w:firstLine="0"/>
      </w:pPr>
      <w:hyperlink r:id="rId61" w:anchor="-bat-dau-voi-du-lieu-nho" w:history="1">
        <w:r w:rsidR="002F2AA5" w:rsidRPr="00D719E0">
          <w:rPr>
            <w:rStyle w:val="Hyperlink"/>
          </w:rPr>
          <w:t>https://machinelearningcoban.com/2017/02/17/softmax/#-bat-dau-voi-du-lieu-nho</w:t>
        </w:r>
      </w:hyperlink>
    </w:p>
    <w:p w14:paraId="79EF189C" w14:textId="76D5C0DB" w:rsidR="002F2AA5" w:rsidRDefault="00000000" w:rsidP="00086204">
      <w:pPr>
        <w:pStyle w:val="Nidungvnbn"/>
        <w:ind w:firstLine="0"/>
      </w:pPr>
      <w:hyperlink r:id="rId62" w:history="1">
        <w:r w:rsidR="003E7C26" w:rsidRPr="00280E8F">
          <w:rPr>
            <w:rStyle w:val="Hyperlink"/>
          </w:rPr>
          <w:t>https://github.com/sonlam1102/job-prediction-multilabel-vietnamese</w:t>
        </w:r>
      </w:hyperlink>
    </w:p>
    <w:p w14:paraId="50420790" w14:textId="40B271C3" w:rsidR="003E7C26" w:rsidRPr="000F4672" w:rsidRDefault="003E7C26" w:rsidP="00086204">
      <w:pPr>
        <w:pStyle w:val="Nidungvnbn"/>
        <w:ind w:firstLine="0"/>
      </w:pPr>
      <w:r w:rsidRPr="003E7C26">
        <w:t>https://aegis4048.github.io/demystifying_neural_network_in_skip_gram_language_modeling</w:t>
      </w:r>
    </w:p>
    <w:p w14:paraId="584CDA53" w14:textId="19288416" w:rsidR="007E7FF7" w:rsidRDefault="003E7C26">
      <w:pPr>
        <w:spacing w:after="200" w:line="276" w:lineRule="auto"/>
        <w:rPr>
          <w:sz w:val="26"/>
          <w:szCs w:val="26"/>
        </w:rPr>
      </w:pPr>
      <w:r w:rsidRPr="003E7C26">
        <w:rPr>
          <w:sz w:val="26"/>
          <w:szCs w:val="26"/>
        </w:rPr>
        <w:t>https://aegis4048.github.io/optimize_computational_efficiency_of_skip-gram_with_negative_sampling</w:t>
      </w:r>
    </w:p>
    <w:p w14:paraId="236C722F" w14:textId="42CD6F83" w:rsidR="003E7C26" w:rsidRDefault="00000000">
      <w:pPr>
        <w:spacing w:after="200" w:line="276" w:lineRule="auto"/>
        <w:rPr>
          <w:sz w:val="26"/>
          <w:szCs w:val="26"/>
        </w:rPr>
      </w:pPr>
      <w:hyperlink r:id="rId63" w:anchor="mo-hinh-logistic-regression" w:history="1">
        <w:r w:rsidR="003E7C26" w:rsidRPr="00280E8F">
          <w:rPr>
            <w:rStyle w:val="Hyperlink"/>
            <w:sz w:val="26"/>
            <w:szCs w:val="26"/>
          </w:rPr>
          <w:t>https://machinelearningcoban.com/2017/01/27/logisticregression/#mo-hinh-logistic-regression</w:t>
        </w:r>
      </w:hyperlink>
    </w:p>
    <w:p w14:paraId="3AD54FD7" w14:textId="2B616303" w:rsidR="00D34379" w:rsidRDefault="00D34379">
      <w:pPr>
        <w:spacing w:after="200" w:line="276" w:lineRule="auto"/>
        <w:rPr>
          <w:sz w:val="26"/>
          <w:szCs w:val="26"/>
        </w:rPr>
      </w:pPr>
      <w:hyperlink r:id="rId64" w:history="1">
        <w:r w:rsidRPr="0064498A">
          <w:rPr>
            <w:rStyle w:val="Hyperlink"/>
            <w:sz w:val="26"/>
            <w:szCs w:val="26"/>
          </w:rPr>
          <w:t>https://machinelearningcoban.com/2017/02/17/softmax/</w:t>
        </w:r>
      </w:hyperlink>
    </w:p>
    <w:p w14:paraId="25D2DA0B" w14:textId="77777777" w:rsidR="00D34379" w:rsidRDefault="00D34379">
      <w:pPr>
        <w:spacing w:after="200" w:line="276" w:lineRule="auto"/>
        <w:rPr>
          <w:sz w:val="26"/>
          <w:szCs w:val="26"/>
        </w:rPr>
      </w:pPr>
    </w:p>
    <w:p w14:paraId="0DF88BE9" w14:textId="4B1AD104" w:rsidR="003E7C26" w:rsidRDefault="00D34379">
      <w:pPr>
        <w:spacing w:after="200" w:line="276" w:lineRule="auto"/>
        <w:rPr>
          <w:sz w:val="26"/>
          <w:szCs w:val="26"/>
        </w:rPr>
      </w:pPr>
      <w:r>
        <w:rPr>
          <w:sz w:val="26"/>
          <w:szCs w:val="26"/>
        </w:rPr>
        <w:t>Link data:</w:t>
      </w:r>
      <w:r>
        <w:rPr>
          <w:sz w:val="26"/>
          <w:szCs w:val="26"/>
        </w:rPr>
        <w:br/>
      </w:r>
      <w:r w:rsidRPr="00D34379">
        <w:rPr>
          <w:sz w:val="26"/>
          <w:szCs w:val="26"/>
        </w:rPr>
        <w:t>https://drive.google.com/drive/folders/1DD9LJ8JZhjoI8ltPgz-l0-BkiTcRQIJm?usp=sharing</w:t>
      </w:r>
      <w:r w:rsidR="003E7C26">
        <w:rPr>
          <w:sz w:val="26"/>
          <w:szCs w:val="26"/>
        </w:rPr>
        <w:br w:type="page"/>
      </w:r>
    </w:p>
    <w:p w14:paraId="7DF67C59" w14:textId="77777777" w:rsidR="003E7C26" w:rsidRDefault="003E7C26">
      <w:pPr>
        <w:spacing w:after="200" w:line="276" w:lineRule="auto"/>
        <w:rPr>
          <w:sz w:val="26"/>
          <w:szCs w:val="26"/>
        </w:rPr>
      </w:pPr>
    </w:p>
    <w:p w14:paraId="3784EC38" w14:textId="77777777" w:rsidR="003E7C26" w:rsidRPr="000F4672" w:rsidRDefault="003E7C26">
      <w:pPr>
        <w:spacing w:after="200" w:line="276" w:lineRule="auto"/>
        <w:rPr>
          <w:sz w:val="26"/>
          <w:szCs w:val="26"/>
        </w:rPr>
      </w:pPr>
    </w:p>
    <w:p w14:paraId="17607B9F" w14:textId="77777777" w:rsidR="007E7FF7" w:rsidRPr="000F4672" w:rsidRDefault="007E7FF7" w:rsidP="007E7FF7">
      <w:pPr>
        <w:tabs>
          <w:tab w:val="center" w:pos="6379"/>
        </w:tabs>
        <w:spacing w:after="200" w:line="276" w:lineRule="auto"/>
        <w:jc w:val="center"/>
        <w:rPr>
          <w:b/>
          <w:sz w:val="32"/>
          <w:szCs w:val="32"/>
        </w:rPr>
      </w:pPr>
      <w:r w:rsidRPr="000F4672">
        <w:rPr>
          <w:b/>
          <w:sz w:val="32"/>
          <w:szCs w:val="32"/>
        </w:rPr>
        <w:t>PHỤ LỤC</w:t>
      </w:r>
    </w:p>
    <w:p w14:paraId="6B733197" w14:textId="77777777" w:rsidR="00BB2B2A" w:rsidRPr="000F4672" w:rsidRDefault="00650D6A" w:rsidP="0064189C">
      <w:pPr>
        <w:pStyle w:val="Nidungvnbn"/>
        <w:rPr>
          <w:b/>
        </w:rPr>
      </w:pPr>
      <w:r w:rsidRPr="000F4672">
        <w:t xml:space="preserve">Phần này bao gồm những nội dung cần thiết nhằm minh họa hoặc hỗ trợ cho nội dung luận văn như số liệu, biểu mẫu, tranh ảnh. . . . nếu sử dụng những câu trả lời cho một </w:t>
      </w:r>
      <w:r w:rsidRPr="000F4672">
        <w:rPr>
          <w:i/>
        </w:rPr>
        <w:t>bảng câu hỏi thì bảng câu hỏi mẫu này phải được đưa vào phần Phụ lục ở dạng nguyên bản</w:t>
      </w:r>
      <w:r w:rsidRPr="000F4672">
        <w:t xml:space="preserve"> đã dùng để điều tra, thăm dò ý kiến; </w:t>
      </w:r>
      <w:r w:rsidRPr="000F4672">
        <w:rPr>
          <w:b/>
        </w:rPr>
        <w:t>không được tóm tắt hoặc sửa đổi</w:t>
      </w:r>
      <w:r w:rsidRPr="000F4672">
        <w:t>. Các tính toán mẫu trình bày tóm tắt trong các biểu mẫu cũng cần nêu trong Phụ lục của luận văn. Phụ lục không được dày hơn phần chính của luận văn</w:t>
      </w:r>
    </w:p>
    <w:sectPr w:rsidR="00BB2B2A" w:rsidRPr="000F4672" w:rsidSect="00DB7595">
      <w:headerReference w:type="default" r:id="rId65"/>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Tran Tin" w:date="2014-05-11T10:51:00Z" w:initials="TT">
    <w:p w14:paraId="4694AE96" w14:textId="77777777" w:rsidR="00291721" w:rsidRDefault="00291721">
      <w:pPr>
        <w:pStyle w:val="CommentText"/>
      </w:pPr>
      <w:r>
        <w:rPr>
          <w:rStyle w:val="CommentReference"/>
        </w:rPr>
        <w:annotationRef/>
      </w:r>
      <w:r>
        <w:t>Bold, font size 16</w:t>
      </w:r>
    </w:p>
  </w:comment>
  <w:comment w:id="8" w:author="Tran Tin" w:date="2014-05-12T20:08:00Z" w:initials="TT">
    <w:p w14:paraId="79FEAE70" w14:textId="77777777" w:rsidR="00CA1C39" w:rsidRPr="00DC2276" w:rsidRDefault="00CA1C39" w:rsidP="00CA1C39">
      <w:pPr>
        <w:pStyle w:val="Nidungvnbn"/>
        <w:rPr>
          <w:lang w:val="fr-FR"/>
        </w:rPr>
      </w:pPr>
      <w:r>
        <w:rPr>
          <w:rStyle w:val="CommentReference"/>
        </w:rPr>
        <w:annotationRef/>
      </w:r>
      <w:r w:rsidRPr="00DC2276">
        <w:rPr>
          <w:lang w:val="fr-FR"/>
        </w:rPr>
        <w:t>Danh mục các bảng, biểu, hình vẽ, đồ thị (nếu có).</w:t>
      </w:r>
    </w:p>
    <w:p w14:paraId="3A76EEC8" w14:textId="77777777" w:rsidR="00CA1C39" w:rsidRPr="00DC2276" w:rsidRDefault="00CA1C39">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694AE96" w15:done="0"/>
  <w15:commentEx w15:paraId="3A76E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694AE96" w16cid:durableId="7F77462B"/>
  <w16cid:commentId w16cid:paraId="3A76EEC8" w16cid:durableId="7A3B5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65F46" w14:textId="77777777" w:rsidR="0040606D" w:rsidRDefault="0040606D" w:rsidP="00453AB1">
      <w:r>
        <w:separator/>
      </w:r>
    </w:p>
  </w:endnote>
  <w:endnote w:type="continuationSeparator" w:id="0">
    <w:p w14:paraId="40EF96CD" w14:textId="77777777" w:rsidR="0040606D" w:rsidRDefault="0040606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4ECD84" w14:textId="77777777" w:rsidR="0040606D" w:rsidRDefault="0040606D" w:rsidP="00453AB1">
      <w:r>
        <w:separator/>
      </w:r>
    </w:p>
  </w:footnote>
  <w:footnote w:type="continuationSeparator" w:id="0">
    <w:p w14:paraId="705846A3" w14:textId="77777777" w:rsidR="0040606D" w:rsidRDefault="0040606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F440" w14:textId="77777777" w:rsidR="00B118C8" w:rsidRDefault="00B118C8">
    <w:pPr>
      <w:pStyle w:val="Header"/>
      <w:jc w:val="center"/>
    </w:pPr>
  </w:p>
  <w:p w14:paraId="57EDE74F"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324B4" w14:textId="77777777" w:rsidR="00994FBC" w:rsidRDefault="00994FBC">
    <w:pPr>
      <w:pStyle w:val="Header"/>
      <w:jc w:val="center"/>
    </w:pPr>
  </w:p>
  <w:p w14:paraId="2AF3F9AA" w14:textId="77777777" w:rsidR="00994FBC" w:rsidRDefault="00994F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226F5BBD"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51F3129"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7CD2AF7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9A2291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0A02"/>
    <w:multiLevelType w:val="multilevel"/>
    <w:tmpl w:val="62F8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FF3A41"/>
    <w:multiLevelType w:val="hybridMultilevel"/>
    <w:tmpl w:val="8F147E4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8C223A4"/>
    <w:multiLevelType w:val="hybridMultilevel"/>
    <w:tmpl w:val="1C4E4B9E"/>
    <w:lvl w:ilvl="0" w:tplc="C464DEAE">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D535847"/>
    <w:multiLevelType w:val="hybridMultilevel"/>
    <w:tmpl w:val="E85231F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0AD7A6A"/>
    <w:multiLevelType w:val="hybridMultilevel"/>
    <w:tmpl w:val="5DC491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A7C2B9E"/>
    <w:multiLevelType w:val="hybridMultilevel"/>
    <w:tmpl w:val="1054A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14A39"/>
    <w:multiLevelType w:val="hybridMultilevel"/>
    <w:tmpl w:val="4A783488"/>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0F1F81"/>
    <w:multiLevelType w:val="hybridMultilevel"/>
    <w:tmpl w:val="B7609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C97C1D"/>
    <w:multiLevelType w:val="hybridMultilevel"/>
    <w:tmpl w:val="4998B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9000AF"/>
    <w:multiLevelType w:val="hybridMultilevel"/>
    <w:tmpl w:val="14DCAEC8"/>
    <w:lvl w:ilvl="0" w:tplc="90521124">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0342AA7"/>
    <w:multiLevelType w:val="hybridMultilevel"/>
    <w:tmpl w:val="2D568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3B8706E"/>
    <w:multiLevelType w:val="hybridMultilevel"/>
    <w:tmpl w:val="D3E69BC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7D4BB8"/>
    <w:multiLevelType w:val="multilevel"/>
    <w:tmpl w:val="C9AAF994"/>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27081A9C"/>
    <w:multiLevelType w:val="multilevel"/>
    <w:tmpl w:val="14D69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E25A8C"/>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3B77BE"/>
    <w:multiLevelType w:val="multilevel"/>
    <w:tmpl w:val="183894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3F415B16"/>
    <w:multiLevelType w:val="hybridMultilevel"/>
    <w:tmpl w:val="3C1C8042"/>
    <w:lvl w:ilvl="0" w:tplc="90521124">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99377C"/>
    <w:multiLevelType w:val="multilevel"/>
    <w:tmpl w:val="A7F4B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39D161A"/>
    <w:multiLevelType w:val="multilevel"/>
    <w:tmpl w:val="33243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BE10B1"/>
    <w:multiLevelType w:val="multilevel"/>
    <w:tmpl w:val="E8E083C0"/>
    <w:lvl w:ilvl="0">
      <w:start w:val="1"/>
      <w:numFmt w:val="bullet"/>
      <w:lvlText w:val="-"/>
      <w:lvlJc w:val="left"/>
      <w:pPr>
        <w:ind w:left="1068" w:hanging="360"/>
      </w:pPr>
      <w:rPr>
        <w:rFonts w:ascii="Times New Roman" w:eastAsia="Times New Roman" w:hAnsi="Times New Roman" w:cs="Times New Roman"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0" w15:restartNumberingAfterBreak="0">
    <w:nsid w:val="44244DA8"/>
    <w:multiLevelType w:val="hybridMultilevel"/>
    <w:tmpl w:val="CC3482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6487B25"/>
    <w:multiLevelType w:val="hybridMultilevel"/>
    <w:tmpl w:val="099614F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BA0C86"/>
    <w:multiLevelType w:val="multilevel"/>
    <w:tmpl w:val="62D64522"/>
    <w:lvl w:ilvl="0">
      <w:start w:val="1"/>
      <w:numFmt w:val="bullet"/>
      <w:lvlText w:val="●"/>
      <w:lvlJc w:val="left"/>
      <w:pPr>
        <w:ind w:left="926" w:hanging="360"/>
      </w:pPr>
      <w:rPr>
        <w:u w:val="none"/>
      </w:rPr>
    </w:lvl>
    <w:lvl w:ilvl="1">
      <w:start w:val="1"/>
      <w:numFmt w:val="bullet"/>
      <w:lvlText w:val="○"/>
      <w:lvlJc w:val="left"/>
      <w:pPr>
        <w:ind w:left="1646" w:hanging="360"/>
      </w:pPr>
      <w:rPr>
        <w:u w:val="none"/>
      </w:rPr>
    </w:lvl>
    <w:lvl w:ilvl="2">
      <w:start w:val="1"/>
      <w:numFmt w:val="bullet"/>
      <w:lvlText w:val="■"/>
      <w:lvlJc w:val="left"/>
      <w:pPr>
        <w:ind w:left="2366" w:hanging="360"/>
      </w:pPr>
      <w:rPr>
        <w:u w:val="none"/>
      </w:rPr>
    </w:lvl>
    <w:lvl w:ilvl="3">
      <w:start w:val="1"/>
      <w:numFmt w:val="bullet"/>
      <w:lvlText w:val="●"/>
      <w:lvlJc w:val="left"/>
      <w:pPr>
        <w:ind w:left="3086" w:hanging="360"/>
      </w:pPr>
      <w:rPr>
        <w:u w:val="none"/>
      </w:rPr>
    </w:lvl>
    <w:lvl w:ilvl="4">
      <w:start w:val="1"/>
      <w:numFmt w:val="bullet"/>
      <w:lvlText w:val="○"/>
      <w:lvlJc w:val="left"/>
      <w:pPr>
        <w:ind w:left="3806" w:hanging="360"/>
      </w:pPr>
      <w:rPr>
        <w:u w:val="none"/>
      </w:rPr>
    </w:lvl>
    <w:lvl w:ilvl="5">
      <w:start w:val="1"/>
      <w:numFmt w:val="bullet"/>
      <w:lvlText w:val="■"/>
      <w:lvlJc w:val="left"/>
      <w:pPr>
        <w:ind w:left="4526" w:hanging="360"/>
      </w:pPr>
      <w:rPr>
        <w:u w:val="none"/>
      </w:rPr>
    </w:lvl>
    <w:lvl w:ilvl="6">
      <w:start w:val="1"/>
      <w:numFmt w:val="bullet"/>
      <w:lvlText w:val="●"/>
      <w:lvlJc w:val="left"/>
      <w:pPr>
        <w:ind w:left="5246" w:hanging="360"/>
      </w:pPr>
      <w:rPr>
        <w:u w:val="none"/>
      </w:rPr>
    </w:lvl>
    <w:lvl w:ilvl="7">
      <w:start w:val="1"/>
      <w:numFmt w:val="bullet"/>
      <w:lvlText w:val="○"/>
      <w:lvlJc w:val="left"/>
      <w:pPr>
        <w:ind w:left="5966" w:hanging="360"/>
      </w:pPr>
      <w:rPr>
        <w:u w:val="none"/>
      </w:rPr>
    </w:lvl>
    <w:lvl w:ilvl="8">
      <w:start w:val="1"/>
      <w:numFmt w:val="bullet"/>
      <w:lvlText w:val="■"/>
      <w:lvlJc w:val="left"/>
      <w:pPr>
        <w:ind w:left="6686" w:hanging="360"/>
      </w:pPr>
      <w:rPr>
        <w:u w:val="none"/>
      </w:rPr>
    </w:lvl>
  </w:abstractNum>
  <w:abstractNum w:abstractNumId="23" w15:restartNumberingAfterBreak="0">
    <w:nsid w:val="4AA5713F"/>
    <w:multiLevelType w:val="multilevel"/>
    <w:tmpl w:val="B6F0B2F4"/>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24" w15:restartNumberingAfterBreak="0">
    <w:nsid w:val="4B536E5A"/>
    <w:multiLevelType w:val="hybridMultilevel"/>
    <w:tmpl w:val="5D144164"/>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A67D88"/>
    <w:multiLevelType w:val="hybridMultilevel"/>
    <w:tmpl w:val="5B76596C"/>
    <w:lvl w:ilvl="0" w:tplc="C464DEA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CB03F8"/>
    <w:multiLevelType w:val="hybridMultilevel"/>
    <w:tmpl w:val="A07AF5B8"/>
    <w:lvl w:ilvl="0" w:tplc="C464DEA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9CE0352"/>
    <w:multiLevelType w:val="multilevel"/>
    <w:tmpl w:val="07B6516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8" w15:restartNumberingAfterBreak="0">
    <w:nsid w:val="5A9131CC"/>
    <w:multiLevelType w:val="hybridMultilevel"/>
    <w:tmpl w:val="459CC97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263239"/>
    <w:multiLevelType w:val="hybridMultilevel"/>
    <w:tmpl w:val="F926D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4C7981"/>
    <w:multiLevelType w:val="hybridMultilevel"/>
    <w:tmpl w:val="DA8842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4D177B"/>
    <w:multiLevelType w:val="multilevel"/>
    <w:tmpl w:val="F0AEF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854AF3"/>
    <w:multiLevelType w:val="hybridMultilevel"/>
    <w:tmpl w:val="2FC627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D7A3746"/>
    <w:multiLevelType w:val="hybridMultilevel"/>
    <w:tmpl w:val="578284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5562315"/>
    <w:multiLevelType w:val="hybridMultilevel"/>
    <w:tmpl w:val="18863BCE"/>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0E377A"/>
    <w:multiLevelType w:val="hybridMultilevel"/>
    <w:tmpl w:val="23D62F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0E0D2D"/>
    <w:multiLevelType w:val="hybridMultilevel"/>
    <w:tmpl w:val="7074B5CC"/>
    <w:lvl w:ilvl="0" w:tplc="FFFFFFFF">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7F8972BA"/>
    <w:multiLevelType w:val="hybridMultilevel"/>
    <w:tmpl w:val="56C2E766"/>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24038782">
    <w:abstractNumId w:val="7"/>
  </w:num>
  <w:num w:numId="2" w16cid:durableId="1100029288">
    <w:abstractNumId w:val="30"/>
  </w:num>
  <w:num w:numId="3" w16cid:durableId="1613978162">
    <w:abstractNumId w:val="33"/>
  </w:num>
  <w:num w:numId="4" w16cid:durableId="923874516">
    <w:abstractNumId w:val="24"/>
  </w:num>
  <w:num w:numId="5" w16cid:durableId="1757480917">
    <w:abstractNumId w:val="3"/>
  </w:num>
  <w:num w:numId="6" w16cid:durableId="283272970">
    <w:abstractNumId w:val="4"/>
  </w:num>
  <w:num w:numId="7" w16cid:durableId="1324049949">
    <w:abstractNumId w:val="16"/>
  </w:num>
  <w:num w:numId="8" w16cid:durableId="1432505212">
    <w:abstractNumId w:val="9"/>
  </w:num>
  <w:num w:numId="9" w16cid:durableId="717555447">
    <w:abstractNumId w:val="14"/>
  </w:num>
  <w:num w:numId="10" w16cid:durableId="874729240">
    <w:abstractNumId w:val="37"/>
  </w:num>
  <w:num w:numId="11" w16cid:durableId="853374431">
    <w:abstractNumId w:val="36"/>
  </w:num>
  <w:num w:numId="12" w16cid:durableId="1399866328">
    <w:abstractNumId w:val="35"/>
  </w:num>
  <w:num w:numId="13" w16cid:durableId="1169248817">
    <w:abstractNumId w:val="32"/>
  </w:num>
  <w:num w:numId="14" w16cid:durableId="761340426">
    <w:abstractNumId w:val="5"/>
  </w:num>
  <w:num w:numId="15" w16cid:durableId="2056394943">
    <w:abstractNumId w:val="19"/>
  </w:num>
  <w:num w:numId="16" w16cid:durableId="1963997128">
    <w:abstractNumId w:val="12"/>
  </w:num>
  <w:num w:numId="17" w16cid:durableId="1773545513">
    <w:abstractNumId w:val="23"/>
  </w:num>
  <w:num w:numId="18" w16cid:durableId="179047519">
    <w:abstractNumId w:val="20"/>
  </w:num>
  <w:num w:numId="19" w16cid:durableId="1273318819">
    <w:abstractNumId w:val="10"/>
  </w:num>
  <w:num w:numId="20" w16cid:durableId="832138137">
    <w:abstractNumId w:val="8"/>
  </w:num>
  <w:num w:numId="21" w16cid:durableId="370224436">
    <w:abstractNumId w:val="26"/>
  </w:num>
  <w:num w:numId="22" w16cid:durableId="299267869">
    <w:abstractNumId w:val="29"/>
  </w:num>
  <w:num w:numId="23" w16cid:durableId="368729452">
    <w:abstractNumId w:val="1"/>
  </w:num>
  <w:num w:numId="24" w16cid:durableId="1361786934">
    <w:abstractNumId w:val="11"/>
  </w:num>
  <w:num w:numId="25" w16cid:durableId="2024435027">
    <w:abstractNumId w:val="21"/>
  </w:num>
  <w:num w:numId="26" w16cid:durableId="505360977">
    <w:abstractNumId w:val="6"/>
  </w:num>
  <w:num w:numId="27" w16cid:durableId="203835692">
    <w:abstractNumId w:val="22"/>
  </w:num>
  <w:num w:numId="28" w16cid:durableId="1011446893">
    <w:abstractNumId w:val="27"/>
  </w:num>
  <w:num w:numId="29" w16cid:durableId="36587251">
    <w:abstractNumId w:val="15"/>
  </w:num>
  <w:num w:numId="30" w16cid:durableId="514811646">
    <w:abstractNumId w:val="34"/>
  </w:num>
  <w:num w:numId="31" w16cid:durableId="586421204">
    <w:abstractNumId w:val="25"/>
  </w:num>
  <w:num w:numId="32" w16cid:durableId="347294470">
    <w:abstractNumId w:val="28"/>
  </w:num>
  <w:num w:numId="33" w16cid:durableId="131867840">
    <w:abstractNumId w:val="2"/>
  </w:num>
  <w:num w:numId="34" w16cid:durableId="1831940525">
    <w:abstractNumId w:val="0"/>
  </w:num>
  <w:num w:numId="35" w16cid:durableId="1603950771">
    <w:abstractNumId w:val="17"/>
  </w:num>
  <w:num w:numId="36" w16cid:durableId="702946174">
    <w:abstractNumId w:val="18"/>
  </w:num>
  <w:num w:numId="37" w16cid:durableId="1577670367">
    <w:abstractNumId w:val="31"/>
  </w:num>
  <w:num w:numId="38" w16cid:durableId="1868983187">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BC"/>
    <w:rsid w:val="00000FCE"/>
    <w:rsid w:val="00013AED"/>
    <w:rsid w:val="000161AB"/>
    <w:rsid w:val="00017A73"/>
    <w:rsid w:val="00017F6B"/>
    <w:rsid w:val="00024496"/>
    <w:rsid w:val="000357A8"/>
    <w:rsid w:val="0004390E"/>
    <w:rsid w:val="00056689"/>
    <w:rsid w:val="0008345A"/>
    <w:rsid w:val="00086204"/>
    <w:rsid w:val="000869D1"/>
    <w:rsid w:val="000B4AA7"/>
    <w:rsid w:val="000F4672"/>
    <w:rsid w:val="000F7DC7"/>
    <w:rsid w:val="00100EFB"/>
    <w:rsid w:val="00110A95"/>
    <w:rsid w:val="001140FC"/>
    <w:rsid w:val="00137133"/>
    <w:rsid w:val="00140BA2"/>
    <w:rsid w:val="00160824"/>
    <w:rsid w:val="00180374"/>
    <w:rsid w:val="001A35DF"/>
    <w:rsid w:val="001C1464"/>
    <w:rsid w:val="001C4E4D"/>
    <w:rsid w:val="001D6E74"/>
    <w:rsid w:val="001E6F59"/>
    <w:rsid w:val="001F7216"/>
    <w:rsid w:val="00205439"/>
    <w:rsid w:val="00207DC2"/>
    <w:rsid w:val="0025015C"/>
    <w:rsid w:val="00252F26"/>
    <w:rsid w:val="00265B0C"/>
    <w:rsid w:val="00265EA2"/>
    <w:rsid w:val="00291721"/>
    <w:rsid w:val="002C3F0E"/>
    <w:rsid w:val="002D4629"/>
    <w:rsid w:val="002D796D"/>
    <w:rsid w:val="002F2AA5"/>
    <w:rsid w:val="003218FF"/>
    <w:rsid w:val="003B0E7A"/>
    <w:rsid w:val="003D0C9F"/>
    <w:rsid w:val="003E7C26"/>
    <w:rsid w:val="003F15D6"/>
    <w:rsid w:val="003F3E20"/>
    <w:rsid w:val="0040606D"/>
    <w:rsid w:val="004115A1"/>
    <w:rsid w:val="00435183"/>
    <w:rsid w:val="00437D4D"/>
    <w:rsid w:val="0044601D"/>
    <w:rsid w:val="00453AB1"/>
    <w:rsid w:val="004A7C39"/>
    <w:rsid w:val="004C7082"/>
    <w:rsid w:val="004C7591"/>
    <w:rsid w:val="004E3C16"/>
    <w:rsid w:val="004F5F50"/>
    <w:rsid w:val="00563CCF"/>
    <w:rsid w:val="00572E3E"/>
    <w:rsid w:val="00583E70"/>
    <w:rsid w:val="00592E25"/>
    <w:rsid w:val="00593511"/>
    <w:rsid w:val="00594A25"/>
    <w:rsid w:val="005A5FCE"/>
    <w:rsid w:val="005D5C20"/>
    <w:rsid w:val="005D7EC9"/>
    <w:rsid w:val="005E7E6F"/>
    <w:rsid w:val="005F0F35"/>
    <w:rsid w:val="006260BF"/>
    <w:rsid w:val="0064189C"/>
    <w:rsid w:val="00650D6A"/>
    <w:rsid w:val="00672A98"/>
    <w:rsid w:val="006A612D"/>
    <w:rsid w:val="006A7F19"/>
    <w:rsid w:val="006E33FF"/>
    <w:rsid w:val="00701B3E"/>
    <w:rsid w:val="00737340"/>
    <w:rsid w:val="00747C1E"/>
    <w:rsid w:val="00791EED"/>
    <w:rsid w:val="007939E9"/>
    <w:rsid w:val="007A3369"/>
    <w:rsid w:val="007A4AC9"/>
    <w:rsid w:val="007B1A23"/>
    <w:rsid w:val="007B7FF5"/>
    <w:rsid w:val="007C464E"/>
    <w:rsid w:val="007E6AB9"/>
    <w:rsid w:val="007E7FF7"/>
    <w:rsid w:val="008141BC"/>
    <w:rsid w:val="00815091"/>
    <w:rsid w:val="0082201C"/>
    <w:rsid w:val="00851BF4"/>
    <w:rsid w:val="00867C2D"/>
    <w:rsid w:val="00880D36"/>
    <w:rsid w:val="008A4759"/>
    <w:rsid w:val="008B1399"/>
    <w:rsid w:val="008C5273"/>
    <w:rsid w:val="008D792B"/>
    <w:rsid w:val="008E6453"/>
    <w:rsid w:val="009419F9"/>
    <w:rsid w:val="00942B81"/>
    <w:rsid w:val="00973059"/>
    <w:rsid w:val="00994FBC"/>
    <w:rsid w:val="009B65B7"/>
    <w:rsid w:val="009F43A5"/>
    <w:rsid w:val="00A175BB"/>
    <w:rsid w:val="00A23510"/>
    <w:rsid w:val="00A25D5D"/>
    <w:rsid w:val="00A341A7"/>
    <w:rsid w:val="00A41BF2"/>
    <w:rsid w:val="00A66977"/>
    <w:rsid w:val="00AA4F86"/>
    <w:rsid w:val="00B118C8"/>
    <w:rsid w:val="00B27729"/>
    <w:rsid w:val="00B44617"/>
    <w:rsid w:val="00B62922"/>
    <w:rsid w:val="00B70A68"/>
    <w:rsid w:val="00B8489D"/>
    <w:rsid w:val="00B90727"/>
    <w:rsid w:val="00BB0195"/>
    <w:rsid w:val="00BB2B2A"/>
    <w:rsid w:val="00BC15EA"/>
    <w:rsid w:val="00C00DCC"/>
    <w:rsid w:val="00C07486"/>
    <w:rsid w:val="00C1414F"/>
    <w:rsid w:val="00C327A9"/>
    <w:rsid w:val="00C56904"/>
    <w:rsid w:val="00C65B16"/>
    <w:rsid w:val="00C70A1B"/>
    <w:rsid w:val="00C75086"/>
    <w:rsid w:val="00C906DF"/>
    <w:rsid w:val="00C954F6"/>
    <w:rsid w:val="00CA1C39"/>
    <w:rsid w:val="00CB1B64"/>
    <w:rsid w:val="00CB6CBE"/>
    <w:rsid w:val="00CD13EC"/>
    <w:rsid w:val="00CE5555"/>
    <w:rsid w:val="00CF40DB"/>
    <w:rsid w:val="00D03BEA"/>
    <w:rsid w:val="00D1715D"/>
    <w:rsid w:val="00D20515"/>
    <w:rsid w:val="00D24149"/>
    <w:rsid w:val="00D34379"/>
    <w:rsid w:val="00D34D21"/>
    <w:rsid w:val="00D432D9"/>
    <w:rsid w:val="00D8253C"/>
    <w:rsid w:val="00D8387E"/>
    <w:rsid w:val="00DB7595"/>
    <w:rsid w:val="00DC00A3"/>
    <w:rsid w:val="00DC2276"/>
    <w:rsid w:val="00DC4C6B"/>
    <w:rsid w:val="00DD63E2"/>
    <w:rsid w:val="00DD74FD"/>
    <w:rsid w:val="00E2460C"/>
    <w:rsid w:val="00E73E69"/>
    <w:rsid w:val="00E766EA"/>
    <w:rsid w:val="00E86EF8"/>
    <w:rsid w:val="00E903C3"/>
    <w:rsid w:val="00E9461C"/>
    <w:rsid w:val="00E952C9"/>
    <w:rsid w:val="00EA2DF6"/>
    <w:rsid w:val="00EA59F1"/>
    <w:rsid w:val="00EC32D1"/>
    <w:rsid w:val="00EC720B"/>
    <w:rsid w:val="00F04EFA"/>
    <w:rsid w:val="00F20FBB"/>
    <w:rsid w:val="00F6183C"/>
    <w:rsid w:val="00F66CA1"/>
    <w:rsid w:val="00F83A26"/>
    <w:rsid w:val="00F87FBC"/>
    <w:rsid w:val="00FA0719"/>
    <w:rsid w:val="00FF6021"/>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901F7EC"/>
  <w15:docId w15:val="{81F8DE7A-3AE7-4641-990C-924DAD19E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994FBC"/>
    <w:pPr>
      <w:ind w:left="720"/>
      <w:contextualSpacing/>
    </w:pPr>
  </w:style>
  <w:style w:type="character" w:styleId="PlaceholderText">
    <w:name w:val="Placeholder Text"/>
    <w:basedOn w:val="DefaultParagraphFont"/>
    <w:uiPriority w:val="99"/>
    <w:semiHidden/>
    <w:rsid w:val="00B70A68"/>
    <w:rPr>
      <w:color w:val="666666"/>
    </w:rPr>
  </w:style>
  <w:style w:type="character" w:styleId="UnresolvedMention">
    <w:name w:val="Unresolved Mention"/>
    <w:basedOn w:val="DefaultParagraphFont"/>
    <w:uiPriority w:val="99"/>
    <w:semiHidden/>
    <w:unhideWhenUsed/>
    <w:rsid w:val="00C327A9"/>
    <w:rPr>
      <w:color w:val="605E5C"/>
      <w:shd w:val="clear" w:color="auto" w:fill="E1DFDD"/>
    </w:rPr>
  </w:style>
  <w:style w:type="character" w:styleId="FollowedHyperlink">
    <w:name w:val="FollowedHyperlink"/>
    <w:basedOn w:val="DefaultParagraphFont"/>
    <w:uiPriority w:val="99"/>
    <w:semiHidden/>
    <w:unhideWhenUsed/>
    <w:rsid w:val="00E9461C"/>
    <w:rPr>
      <w:color w:val="800080" w:themeColor="followedHyperlink"/>
      <w:u w:val="single"/>
    </w:rPr>
  </w:style>
  <w:style w:type="paragraph" w:customStyle="1" w:styleId="Chng1">
    <w:name w:val="Chương1"/>
    <w:basedOn w:val="Chng"/>
    <w:link w:val="Chng1Char"/>
    <w:autoRedefine/>
    <w:qFormat/>
    <w:rsid w:val="00D8387E"/>
    <w:pPr>
      <w:outlineLvl w:val="0"/>
    </w:pPr>
  </w:style>
  <w:style w:type="character" w:customStyle="1" w:styleId="Chng1Char">
    <w:name w:val="Chương1 Char"/>
    <w:basedOn w:val="ChngChar"/>
    <w:link w:val="Chng1"/>
    <w:rsid w:val="00D8387E"/>
    <w:rPr>
      <w:rFonts w:eastAsia="Times New Roman" w:cs="Times New Roman"/>
      <w:b/>
      <w:sz w:val="32"/>
      <w:szCs w:val="32"/>
    </w:rPr>
  </w:style>
  <w:style w:type="paragraph" w:customStyle="1" w:styleId="Mc2">
    <w:name w:val="Mục 2"/>
    <w:basedOn w:val="Tiumccp1"/>
    <w:link w:val="Mc2Char"/>
    <w:qFormat/>
    <w:rsid w:val="00D8387E"/>
    <w:pPr>
      <w:outlineLvl w:val="1"/>
    </w:pPr>
  </w:style>
  <w:style w:type="character" w:customStyle="1" w:styleId="Mc2Char">
    <w:name w:val="Mục 2 Char"/>
    <w:basedOn w:val="Tiumccp1Char"/>
    <w:link w:val="Mc2"/>
    <w:rsid w:val="00D8387E"/>
    <w:rPr>
      <w:rFonts w:eastAsia="Times New Roman" w:cs="Times New Roman"/>
      <w:b/>
      <w:sz w:val="28"/>
      <w:szCs w:val="28"/>
    </w:rPr>
  </w:style>
  <w:style w:type="paragraph" w:customStyle="1" w:styleId="mc3">
    <w:name w:val="mục 3"/>
    <w:basedOn w:val="Tiumccp2"/>
    <w:link w:val="mc3Char"/>
    <w:qFormat/>
    <w:rsid w:val="00D8387E"/>
    <w:pPr>
      <w:outlineLvl w:val="2"/>
    </w:pPr>
  </w:style>
  <w:style w:type="character" w:customStyle="1" w:styleId="mc3Char">
    <w:name w:val="mục 3 Char"/>
    <w:basedOn w:val="Tiumccp2Char"/>
    <w:link w:val="mc3"/>
    <w:rsid w:val="00D8387E"/>
    <w:rPr>
      <w:rFonts w:eastAsia="Times New Roman" w:cs="Times New Roman"/>
      <w:b/>
      <w:i/>
      <w:sz w:val="28"/>
      <w:szCs w:val="26"/>
    </w:rPr>
  </w:style>
  <w:style w:type="paragraph" w:customStyle="1" w:styleId="mc4">
    <w:name w:val="mục 4"/>
    <w:basedOn w:val="Tiumccp3"/>
    <w:link w:val="mc4Char"/>
    <w:qFormat/>
    <w:rsid w:val="00D8387E"/>
    <w:pPr>
      <w:outlineLvl w:val="3"/>
    </w:pPr>
  </w:style>
  <w:style w:type="character" w:customStyle="1" w:styleId="mc4Char">
    <w:name w:val="mục 4 Char"/>
    <w:basedOn w:val="Tiumccp3Char"/>
    <w:link w:val="mc4"/>
    <w:rsid w:val="00D8387E"/>
    <w:rPr>
      <w:rFonts w:eastAsia="Times New Roman" w:cs="Times New Roman"/>
      <w:sz w:val="28"/>
      <w:szCs w:val="26"/>
    </w:rPr>
  </w:style>
  <w:style w:type="character" w:customStyle="1" w:styleId="mi">
    <w:name w:val="mi"/>
    <w:basedOn w:val="DefaultParagraphFont"/>
    <w:rsid w:val="000B4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01019">
      <w:bodyDiv w:val="1"/>
      <w:marLeft w:val="0"/>
      <w:marRight w:val="0"/>
      <w:marTop w:val="0"/>
      <w:marBottom w:val="0"/>
      <w:divBdr>
        <w:top w:val="none" w:sz="0" w:space="0" w:color="auto"/>
        <w:left w:val="none" w:sz="0" w:space="0" w:color="auto"/>
        <w:bottom w:val="none" w:sz="0" w:space="0" w:color="auto"/>
        <w:right w:val="none" w:sz="0" w:space="0" w:color="auto"/>
      </w:divBdr>
    </w:div>
    <w:div w:id="371878978">
      <w:bodyDiv w:val="1"/>
      <w:marLeft w:val="0"/>
      <w:marRight w:val="0"/>
      <w:marTop w:val="0"/>
      <w:marBottom w:val="0"/>
      <w:divBdr>
        <w:top w:val="none" w:sz="0" w:space="0" w:color="auto"/>
        <w:left w:val="none" w:sz="0" w:space="0" w:color="auto"/>
        <w:bottom w:val="none" w:sz="0" w:space="0" w:color="auto"/>
        <w:right w:val="none" w:sz="0" w:space="0" w:color="auto"/>
      </w:divBdr>
    </w:div>
    <w:div w:id="786850691">
      <w:bodyDiv w:val="1"/>
      <w:marLeft w:val="0"/>
      <w:marRight w:val="0"/>
      <w:marTop w:val="0"/>
      <w:marBottom w:val="0"/>
      <w:divBdr>
        <w:top w:val="none" w:sz="0" w:space="0" w:color="auto"/>
        <w:left w:val="none" w:sz="0" w:space="0" w:color="auto"/>
        <w:bottom w:val="none" w:sz="0" w:space="0" w:color="auto"/>
        <w:right w:val="none" w:sz="0" w:space="0" w:color="auto"/>
      </w:divBdr>
    </w:div>
    <w:div w:id="94472549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6197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machinelearningcoban.com/2017/01/27/logisticregress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achinelearningcoban.com/2017/02/17/softmax/" TargetMode="Externa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machinelearningcoban.com/2017/02/17/softmax/"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github.com/sonlam1102/job-prediction-multilabel-vietname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apers.nips.cc/paper/5021-distributed-representations-of-words-and-phrases-and-their-compositionality.pdf" TargetMode="External"/><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ape\Desktop\TRINH%20BAY%20BAO%20CAO%20(3)\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3715</TotalTime>
  <Pages>1</Pages>
  <Words>6844</Words>
  <Characters>39013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Snape</dc:creator>
  <cp:lastModifiedBy>Vu Hoang</cp:lastModifiedBy>
  <cp:revision>18</cp:revision>
  <dcterms:created xsi:type="dcterms:W3CDTF">2024-06-03T09:08:00Z</dcterms:created>
  <dcterms:modified xsi:type="dcterms:W3CDTF">2024-06-09T11:25:00Z</dcterms:modified>
</cp:coreProperties>
</file>